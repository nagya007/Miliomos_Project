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C48164" w14:textId="0A7C3C49" w:rsidR="00ED6E23" w:rsidRDefault="00633D8A" w:rsidP="00ED6E23">
      <w:pPr>
        <w:pStyle w:val="Cmsor1"/>
      </w:pPr>
      <w:r w:rsidRPr="000B11F1">
        <w:rPr>
          <w:color w:val="800000"/>
        </w:rPr>
        <w:drawing>
          <wp:anchor distT="0" distB="0" distL="114300" distR="114300" simplePos="0" relativeHeight="251659264" behindDoc="1" locked="0" layoutInCell="1" allowOverlap="1" wp14:anchorId="53CADC32" wp14:editId="578AF4B2">
            <wp:simplePos x="0" y="0"/>
            <wp:positionH relativeFrom="margin">
              <wp:align>center</wp:align>
            </wp:positionH>
            <wp:positionV relativeFrom="paragraph">
              <wp:posOffset>515620</wp:posOffset>
            </wp:positionV>
            <wp:extent cx="6512358" cy="2051050"/>
            <wp:effectExtent l="0" t="0" r="3175" b="63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358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E23">
        <w:t>Project tárolása</w:t>
      </w:r>
      <w:r w:rsidR="00CC73CD">
        <w:t>, csoportos dolgozás megvalósítása</w:t>
      </w:r>
    </w:p>
    <w:p w14:paraId="44EF55EA" w14:textId="5086AF5C" w:rsidR="004B6B03" w:rsidRDefault="004B6B03" w:rsidP="000B11F1">
      <w:pPr>
        <w:pStyle w:val="Listaszerbekezds"/>
        <w:ind w:left="0" w:firstLine="0"/>
        <w:jc w:val="center"/>
        <w:rPr>
          <w:color w:val="800000"/>
        </w:rPr>
      </w:pPr>
    </w:p>
    <w:p w14:paraId="7A8D33E6" w14:textId="0C7F4B66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</w:t>
      </w:r>
      <w:r w:rsidR="006C00FB">
        <w:rPr>
          <w:color w:val="800000"/>
        </w:rPr>
        <w:t xml:space="preserve"> játék, és szabályai</w:t>
      </w:r>
    </w:p>
    <w:p w14:paraId="0CFC71E0" w14:textId="1E52D5BC" w:rsidR="00182005" w:rsidRDefault="007B0006" w:rsidP="00D9444B">
      <w:r>
        <w:t>A</w:t>
      </w:r>
      <w:r w:rsidR="00D9444B">
        <w:t xml:space="preserve"> Legyen ön is milliomos</w:t>
      </w:r>
      <w:r>
        <w:t xml:space="preserve"> egy</w:t>
      </w:r>
      <w:r w:rsidR="00D9444B">
        <w:t xml:space="preserve"> televíziós kvízjáték </w:t>
      </w:r>
      <w:r w:rsidR="00D9444B">
        <w:rPr>
          <w:rStyle w:val="Lbjegyzet-hivatkozs"/>
        </w:rPr>
        <w:footnoteReference w:id="1"/>
      </w:r>
      <w:r w:rsidR="00D9444B">
        <w:t xml:space="preserve">. A játék </w:t>
      </w:r>
      <w:r w:rsidR="00875AD6">
        <w:t>célja,</w:t>
      </w:r>
      <w:r w:rsidR="00D9444B">
        <w:t xml:space="preserve"> hogy minél több kérdésre válaszoljon a játékos helyesen</w:t>
      </w:r>
      <w:r>
        <w:t xml:space="preserve">. </w:t>
      </w:r>
      <w:r w:rsidR="003A55CA">
        <w:t>A játékos nyereménye annál nagyobb, minél több kérdésre válaszol helyesen jól</w:t>
      </w:r>
      <w:r w:rsidR="00D9444B">
        <w:t>.</w:t>
      </w:r>
      <w:r w:rsidR="008D3E99">
        <w:t xml:space="preserve"> A kérdésekre 4 válasz lehetőséget kap a játékos, ezek közül csak egy helyes válasz van. A játékos rendelkezik segítséggel is, amiket csak egyszer használhat egy játék során</w:t>
      </w:r>
      <w:r w:rsidR="006C00FB">
        <w:t>. A segítség viszont nem garantált</w:t>
      </w:r>
      <w:r w:rsidR="002C4085">
        <w:t xml:space="preserve">an, de nagy valószínűséggel adnak helyes válasz, </w:t>
      </w:r>
      <w:r w:rsidR="000F2C4C">
        <w:t>ilyenre példa</w:t>
      </w:r>
      <w:r w:rsidR="002C4085">
        <w:t xml:space="preserve"> a közönség szavazata</w:t>
      </w:r>
      <w:r w:rsidR="008D3E99">
        <w:t xml:space="preserve">. </w:t>
      </w:r>
    </w:p>
    <w:p w14:paraId="74F89E71" w14:textId="18DD9F3B" w:rsidR="00BC44CE" w:rsidRDefault="00BC44CE" w:rsidP="00BC44CE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project</w:t>
      </w:r>
    </w:p>
    <w:p w14:paraId="24C46624" w14:textId="4BF88060" w:rsidR="00D9444B" w:rsidRPr="00D9444B" w:rsidRDefault="00B84721" w:rsidP="00D9444B">
      <w:r>
        <w:t xml:space="preserve">A project célja </w:t>
      </w:r>
      <w:r w:rsidR="00BE2092">
        <w:t>egy telefonos és webes applikáció készítése</w:t>
      </w:r>
      <w:r w:rsidR="00CA65E1">
        <w:t>, és új ismeretek szerzése az ilyen jellegű applikációk készítéséről, és az applikáció kivitelezésé több fejlesztővel együtt.</w:t>
      </w:r>
      <w:r>
        <w:t xml:space="preserve"> </w:t>
      </w:r>
      <w:r w:rsidR="000C4E20">
        <w:t>Az applikáci</w:t>
      </w:r>
      <w:r w:rsidR="00CA65E1">
        <w:t>ó</w:t>
      </w:r>
      <w:r w:rsidR="000C4E20">
        <w:t xml:space="preserve"> egyéniségét a téma adja, mivel az egyetemmel kapcsolatos kérdéseket ad a játékosnak</w:t>
      </w:r>
      <w:r w:rsidR="006C0759">
        <w:t xml:space="preserve">. Például Számítógépek és Távközlési hálózatok kérdésekre kell válaszolnia a játékosnak, a következő kérdésben pedig </w:t>
      </w:r>
      <w:r w:rsidR="0059542C">
        <w:t>már más kurzusról kap kérdést</w:t>
      </w:r>
      <w:r w:rsidR="000C4E20">
        <w:t xml:space="preserve">. </w:t>
      </w:r>
      <w:r w:rsidR="009821AC">
        <w:t xml:space="preserve">Az applikáció </w:t>
      </w:r>
      <w:r w:rsidR="00454ECD">
        <w:t>elsősorban</w:t>
      </w:r>
      <w:r w:rsidR="000C4E20">
        <w:t xml:space="preserve"> </w:t>
      </w:r>
      <w:r w:rsidR="004F6713">
        <w:t>telefonkészüléken</w:t>
      </w:r>
      <w:r w:rsidR="000C4E20">
        <w:t>,</w:t>
      </w:r>
      <w:r w:rsidR="002F421E">
        <w:t xml:space="preserve"> de még</w:t>
      </w:r>
      <w:r w:rsidR="000C4E20">
        <w:t xml:space="preserve"> </w:t>
      </w:r>
      <w:r w:rsidR="002F421E">
        <w:t>i</w:t>
      </w:r>
      <w:r w:rsidR="000C4E20">
        <w:t xml:space="preserve">nternetes böngészőn keresztül is lehet vele játszani. </w:t>
      </w:r>
      <w:r w:rsidR="00F77148">
        <w:t xml:space="preserve">Az </w:t>
      </w:r>
      <w:r w:rsidR="004F6713">
        <w:t>telefonos</w:t>
      </w:r>
      <w:r w:rsidR="00F77148">
        <w:t xml:space="preserve"> és internetes verzió ugyan azt az alapot használja, </w:t>
      </w:r>
      <w:r w:rsidR="004B6F2C">
        <w:t>szóval készüléktől függetlenül ugyan azt az élményt nyújtja a játékosoknak.</w:t>
      </w:r>
      <w:r w:rsidR="004F6713">
        <w:t xml:space="preserve"> Emellett a fejlesztés is könnyebb így, mivel nem kell két külön programot írni.</w:t>
      </w:r>
    </w:p>
    <w:p w14:paraId="52841BD9" w14:textId="5ED6665A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megvalósításhoz való igények</w:t>
      </w:r>
    </w:p>
    <w:p w14:paraId="62217577" w14:textId="5F764607" w:rsidR="00D9444B" w:rsidRPr="00D9444B" w:rsidRDefault="0068453D" w:rsidP="00D9444B">
      <w:r>
        <w:t xml:space="preserve">Egy applikáció fejlesztése nehéz feladat, </w:t>
      </w:r>
      <w:r w:rsidR="000D0927">
        <w:t xml:space="preserve">mivel nehéz döntéseket kell meghozni még a program megírása előtt. Elsősorban fel kellett mérni a csoport preferenciáit. Ez alatt programozási nyelvismeret, integrált fejlesztői környezet (IDE) </w:t>
      </w:r>
      <w:r w:rsidR="000D0927">
        <w:rPr>
          <w:rStyle w:val="Lbjegyzet-hivatkozs"/>
        </w:rPr>
        <w:footnoteReference w:id="2"/>
      </w:r>
      <w:r w:rsidR="000D0927">
        <w:t xml:space="preserve"> kiválasztásán volt a legnagyobb hangsúly. Emellett el kellett dönteni, hogy milyen erőforrásra volt szükség. Egy webes / Android applikáció legfőbbként 2 részre osztható: Backend, Frontend. Ezeket a részeket több alrészre is kellett osztani, annak érdekében, hogy megosztott legyen a csapat erőforrása.</w:t>
      </w:r>
      <w:r w:rsidR="008A5D92">
        <w:t xml:space="preserve"> </w:t>
      </w:r>
      <w:r w:rsidR="000364AB">
        <w:t xml:space="preserve">Személyes megbeszélés során a csapat egyet értett, hogy </w:t>
      </w:r>
      <w:proofErr w:type="spellStart"/>
      <w:r w:rsidR="000364AB">
        <w:t>Cordova</w:t>
      </w:r>
      <w:proofErr w:type="spellEnd"/>
      <w:r w:rsidR="000364AB">
        <w:t xml:space="preserve"> lenne a legmegfelelőbb az applikáció fejlesztésére. </w:t>
      </w:r>
      <w:r w:rsidR="00864D40">
        <w:t xml:space="preserve">Emellett az </w:t>
      </w:r>
      <w:proofErr w:type="gramStart"/>
      <w:r w:rsidR="00864D40">
        <w:t>IDE</w:t>
      </w:r>
      <w:proofErr w:type="gramEnd"/>
      <w:r w:rsidR="00864D40">
        <w:t xml:space="preserve"> amit mindenki ismert az a Visual </w:t>
      </w:r>
      <w:proofErr w:type="spellStart"/>
      <w:r w:rsidR="00864D40">
        <w:t>Studio</w:t>
      </w:r>
      <w:proofErr w:type="spellEnd"/>
      <w:r w:rsidR="00864D40">
        <w:t xml:space="preserve">. Egyéb lehetőségek között lehetett volna a </w:t>
      </w:r>
      <w:proofErr w:type="spellStart"/>
      <w:r w:rsidR="00864D40">
        <w:t>Netbeans</w:t>
      </w:r>
      <w:proofErr w:type="spellEnd"/>
      <w:r w:rsidR="00F4618D">
        <w:t xml:space="preserve"> is</w:t>
      </w:r>
      <w:r w:rsidR="00864D40">
        <w:t>.</w:t>
      </w:r>
      <w:r w:rsidR="00F82A89">
        <w:t xml:space="preserve"> A fejlesztéshez szükséges többi erőforrás:</w:t>
      </w:r>
      <w:r w:rsidR="007138FC">
        <w:t xml:space="preserve"> </w:t>
      </w:r>
      <w:proofErr w:type="spellStart"/>
      <w:r w:rsidR="00DA11DC">
        <w:t>Scrum</w:t>
      </w:r>
      <w:proofErr w:type="spellEnd"/>
      <w:r w:rsidR="00DA11DC">
        <w:t xml:space="preserve"> Master, </w:t>
      </w:r>
      <w:proofErr w:type="spellStart"/>
      <w:r w:rsidR="00DA11DC">
        <w:t>Product</w:t>
      </w:r>
      <w:proofErr w:type="spellEnd"/>
      <w:r w:rsidR="00DA11DC">
        <w:t xml:space="preserve"> </w:t>
      </w:r>
      <w:proofErr w:type="spellStart"/>
      <w:r w:rsidR="00DA11DC">
        <w:t>Owner</w:t>
      </w:r>
      <w:proofErr w:type="spellEnd"/>
      <w:r w:rsidR="00DA11DC">
        <w:t xml:space="preserve">, Frontend </w:t>
      </w:r>
      <w:proofErr w:type="spellStart"/>
      <w:r w:rsidR="00DA11DC">
        <w:t>Developer</w:t>
      </w:r>
      <w:proofErr w:type="spellEnd"/>
      <w:r w:rsidR="00DA11DC">
        <w:t xml:space="preserve">, Backend </w:t>
      </w:r>
      <w:proofErr w:type="spellStart"/>
      <w:r w:rsidR="00DA11DC">
        <w:t>Developer</w:t>
      </w:r>
      <w:proofErr w:type="spellEnd"/>
      <w:r w:rsidR="00DA11DC">
        <w:t>, Frontend Designer</w:t>
      </w:r>
      <w:r w:rsidR="006748B4">
        <w:t>.</w:t>
      </w:r>
    </w:p>
    <w:p w14:paraId="3EE2CB0B" w14:textId="15AF20E2" w:rsidR="00CC73CD" w:rsidRPr="00B94CE4" w:rsidRDefault="00CC73CD" w:rsidP="00CC73CD">
      <w:pPr>
        <w:pStyle w:val="Listaszerbekezds"/>
        <w:numPr>
          <w:ilvl w:val="0"/>
          <w:numId w:val="8"/>
        </w:numPr>
        <w:rPr>
          <w:color w:val="800000"/>
        </w:rPr>
      </w:pPr>
      <w:proofErr w:type="spellStart"/>
      <w:r>
        <w:rPr>
          <w:color w:val="800000"/>
        </w:rPr>
        <w:lastRenderedPageBreak/>
        <w:t>Git</w:t>
      </w:r>
      <w:proofErr w:type="spellEnd"/>
    </w:p>
    <w:p w14:paraId="60EE1638" w14:textId="1B1B2A69" w:rsidR="004B6B03" w:rsidRDefault="004B6B03" w:rsidP="004B6B03">
      <w:pPr>
        <w:pStyle w:val="Listaszerbekezds"/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3CE55905" wp14:editId="4765D8E0">
            <wp:extent cx="3168650" cy="2360743"/>
            <wp:effectExtent l="0" t="0" r="0" b="1905"/>
            <wp:docPr id="5" name="Kép 5" descr="https://dl.dropboxusercontent.com/s/662072wwd98mbrp/firefox_GFFtIr7u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662072wwd98mbrp/firefox_GFFtIr7uW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724" cy="237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32D9" w14:textId="054C7340" w:rsidR="00CC73CD" w:rsidRDefault="00DD0AEA" w:rsidP="00CC73CD">
      <w:pPr>
        <w:pStyle w:val="Listaszerbekezds"/>
        <w:numPr>
          <w:ilvl w:val="1"/>
          <w:numId w:val="8"/>
        </w:numPr>
      </w:pPr>
      <w:r>
        <w:t xml:space="preserve">Mi az a </w:t>
      </w:r>
      <w:proofErr w:type="spellStart"/>
      <w:r w:rsidR="002E1F85">
        <w:t>G</w:t>
      </w:r>
      <w:r w:rsidR="00FF676C">
        <w:t>it</w:t>
      </w:r>
      <w:proofErr w:type="spellEnd"/>
      <w:r w:rsidR="00FF676C">
        <w:t>?</w:t>
      </w:r>
    </w:p>
    <w:p w14:paraId="24E7731E" w14:textId="6E0B4525" w:rsidR="00673911" w:rsidRDefault="001D09CE" w:rsidP="00CC08E9">
      <w:r>
        <w:t xml:space="preserve">A </w:t>
      </w:r>
      <w:proofErr w:type="spellStart"/>
      <w:r w:rsidR="002E1F85">
        <w:t>G</w:t>
      </w:r>
      <w:r>
        <w:t>it</w:t>
      </w:r>
      <w:proofErr w:type="spellEnd"/>
      <w:r>
        <w:t xml:space="preserve"> </w:t>
      </w:r>
      <w:r w:rsidR="00307DCC">
        <w:t xml:space="preserve">egy változást irányító rendszer, az applikáció fejlesztésre ajánlott, mivel nem csak egy ember dolgozik az applikáción. A </w:t>
      </w:r>
      <w:proofErr w:type="spellStart"/>
      <w:r w:rsidR="002E1F85">
        <w:t>G</w:t>
      </w:r>
      <w:r w:rsidR="00307DCC">
        <w:t>it</w:t>
      </w:r>
      <w:proofErr w:type="spellEnd"/>
      <w:r w:rsidR="00307DCC">
        <w:t xml:space="preserve"> segítségével egy internetes tárolón van a project, erről a tárolóról le lehet menteni, és fel lehet tölteni a </w:t>
      </w:r>
      <w:r w:rsidR="00673911">
        <w:t>változtatásainkat,</w:t>
      </w:r>
      <w:r w:rsidR="00307DCC">
        <w:t xml:space="preserve"> </w:t>
      </w:r>
      <w:r w:rsidR="00304531">
        <w:t>amit</w:t>
      </w:r>
      <w:r w:rsidR="00307DCC">
        <w:t xml:space="preserve"> program kódján vagy különböző részein</w:t>
      </w:r>
      <w:r w:rsidR="00304531">
        <w:t xml:space="preserve"> hajtottunk végre</w:t>
      </w:r>
      <w:r w:rsidR="00307DCC">
        <w:t xml:space="preserve">. </w:t>
      </w:r>
    </w:p>
    <w:p w14:paraId="4FAE7401" w14:textId="3C72A9C1" w:rsidR="00CC08E9" w:rsidRDefault="00307DCC" w:rsidP="00CC08E9">
      <w:r>
        <w:t xml:space="preserve">Az irányítás alatt pedig arról beszélünk, hogy </w:t>
      </w:r>
      <w:r w:rsidR="006768AD">
        <w:t xml:space="preserve">minden </w:t>
      </w:r>
      <w:r w:rsidR="00C0124C">
        <w:t>változást,</w:t>
      </w:r>
      <w:r w:rsidR="006768AD">
        <w:t xml:space="preserve"> amit a fejlesztők végre hajtanak, azt menti az internetes tároló. </w:t>
      </w:r>
      <w:r w:rsidR="00C0124C">
        <w:t xml:space="preserve">Így lehetőség van nyomon követni változásokat, esetleg </w:t>
      </w:r>
      <w:r w:rsidR="00673911">
        <w:t>visszavonni</w:t>
      </w:r>
      <w:r w:rsidR="00C0124C">
        <w:t xml:space="preserve"> változásokat.</w:t>
      </w:r>
      <w:r w:rsidR="00304531">
        <w:t xml:space="preserve"> </w:t>
      </w:r>
    </w:p>
    <w:p w14:paraId="492E0AA8" w14:textId="36BE5765" w:rsidR="00673911" w:rsidRDefault="00673911" w:rsidP="00673911">
      <w:pPr>
        <w:pStyle w:val="Listaszerbekezds"/>
        <w:numPr>
          <w:ilvl w:val="1"/>
          <w:numId w:val="8"/>
        </w:numPr>
      </w:pPr>
      <w:r>
        <w:t>Használata</w:t>
      </w:r>
      <w:r w:rsidR="00304BC6">
        <w:t xml:space="preserve"> a Legyen ön is Milliomos projectben</w:t>
      </w:r>
    </w:p>
    <w:p w14:paraId="5CF52C04" w14:textId="14C2A3B3" w:rsidR="00673911" w:rsidRDefault="00187E4F" w:rsidP="00673911">
      <w:r>
        <w:t xml:space="preserve">A </w:t>
      </w:r>
      <w:proofErr w:type="spellStart"/>
      <w:r w:rsidR="002E1F85">
        <w:t>G</w:t>
      </w:r>
      <w:r>
        <w:t>it-et</w:t>
      </w:r>
      <w:proofErr w:type="spellEnd"/>
      <w:r>
        <w:t xml:space="preserve"> lehet használni </w:t>
      </w:r>
      <w:r w:rsidR="000D0927">
        <w:t>a hozzávaló</w:t>
      </w:r>
      <w:r w:rsidR="0002324B">
        <w:t xml:space="preserve"> </w:t>
      </w:r>
      <w:r>
        <w:t xml:space="preserve">terminállal, vagy </w:t>
      </w:r>
      <w:proofErr w:type="spellStart"/>
      <w:r w:rsidRPr="00DA7A97">
        <w:rPr>
          <w:i/>
        </w:rPr>
        <w:t>TortoiseGit</w:t>
      </w:r>
      <w:proofErr w:type="spellEnd"/>
      <w:r>
        <w:t xml:space="preserve"> </w:t>
      </w:r>
      <w:r w:rsidR="00DA7A97">
        <w:rPr>
          <w:rStyle w:val="Lbjegyzet-hivatkozs"/>
        </w:rPr>
        <w:footnoteReference w:id="3"/>
      </w:r>
      <w:r>
        <w:t xml:space="preserve">használatával is. </w:t>
      </w:r>
      <w:proofErr w:type="spellStart"/>
      <w:r>
        <w:t>TortoiseGit</w:t>
      </w:r>
      <w:proofErr w:type="spellEnd"/>
      <w:r>
        <w:t xml:space="preserve">-el Windows alapú GUI-t kapunk a </w:t>
      </w:r>
      <w:proofErr w:type="spellStart"/>
      <w:r>
        <w:t>Git</w:t>
      </w:r>
      <w:proofErr w:type="spellEnd"/>
      <w:r>
        <w:t xml:space="preserve"> használatához</w:t>
      </w:r>
      <w:r w:rsidR="005F770F">
        <w:t>.</w:t>
      </w:r>
      <w:r w:rsidR="00696BB0">
        <w:t xml:space="preserve"> Emellett rendelkezni kell egy </w:t>
      </w:r>
      <w:proofErr w:type="spellStart"/>
      <w:r w:rsidR="00696BB0">
        <w:t>Git</w:t>
      </w:r>
      <w:proofErr w:type="spellEnd"/>
      <w:r w:rsidR="00696BB0">
        <w:t xml:space="preserve"> felhasználóval is, aminek van engedélye a project letöltéséhez.</w:t>
      </w:r>
      <w:r w:rsidR="0084418C">
        <w:t xml:space="preserve"> A project tagok az </w:t>
      </w:r>
      <w:r w:rsidR="00D20DFB">
        <w:t>e-mailjük</w:t>
      </w:r>
      <w:r w:rsidR="0084418C">
        <w:t xml:space="preserve"> segítségével regisztráltak a </w:t>
      </w:r>
      <w:proofErr w:type="spellStart"/>
      <w:r w:rsidR="0084418C">
        <w:t>Git</w:t>
      </w:r>
      <w:proofErr w:type="spellEnd"/>
      <w:r w:rsidR="0084418C">
        <w:t xml:space="preserve"> honlapjára.</w:t>
      </w:r>
      <w:r w:rsidR="00CA1413">
        <w:rPr>
          <w:rStyle w:val="Lbjegyzet-hivatkozs"/>
        </w:rPr>
        <w:footnoteReference w:id="4"/>
      </w:r>
    </w:p>
    <w:p w14:paraId="07DBB1D3" w14:textId="574D4573" w:rsidR="00C87B3B" w:rsidRPr="00673911" w:rsidRDefault="00C87B3B" w:rsidP="00C87B3B">
      <w:pPr>
        <w:jc w:val="center"/>
      </w:pPr>
      <w:r>
        <w:rPr>
          <w:noProof/>
        </w:rPr>
        <w:drawing>
          <wp:inline distT="0" distB="0" distL="0" distR="0" wp14:anchorId="7857BF9E" wp14:editId="3C4A497D">
            <wp:extent cx="2553195" cy="1677926"/>
            <wp:effectExtent l="0" t="0" r="0" b="0"/>
            <wp:docPr id="7" name="Kép 7" descr="https://dl.dropboxusercontent.com/s/3ahzx17u7j4nko5/explorer_1rd0UjeI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l.dropboxusercontent.com/s/3ahzx17u7j4nko5/explorer_1rd0UjeID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20" cy="17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E22F2" wp14:editId="1C7E2A5E">
            <wp:extent cx="2435606" cy="2162687"/>
            <wp:effectExtent l="0" t="0" r="3175" b="9525"/>
            <wp:docPr id="8" name="Kép 8" descr="https://dl.dropboxusercontent.com/s/3440c3ptf30nbfw/explorer_ExD5rx3Y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l.dropboxusercontent.com/s/3440c3ptf30nbfw/explorer_ExD5rx3Yg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95" cy="22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C89D" w14:textId="1E50A563" w:rsidR="00F3274D" w:rsidRPr="00F3274D" w:rsidRDefault="00F3274D" w:rsidP="00F3274D">
      <w:r>
        <w:t xml:space="preserve">A </w:t>
      </w:r>
      <w:r w:rsidR="005A0752">
        <w:t xml:space="preserve">távoli tárolóról </w:t>
      </w:r>
      <w:r>
        <w:t xml:space="preserve">letöltött projectet ezután lehet már használni is, ha pedig szeretnénk feltölteni módosítást </w:t>
      </w:r>
      <w:r w:rsidR="005A0752">
        <w:t xml:space="preserve">a tárolóra, akkor a </w:t>
      </w:r>
      <w:proofErr w:type="spellStart"/>
      <w:r w:rsidR="005A0752">
        <w:t>Git</w:t>
      </w:r>
      <w:proofErr w:type="spellEnd"/>
      <w:r w:rsidR="005A0752">
        <w:t xml:space="preserve"> </w:t>
      </w:r>
      <w:proofErr w:type="spellStart"/>
      <w:r w:rsidR="005A0752">
        <w:t>push</w:t>
      </w:r>
      <w:proofErr w:type="spellEnd"/>
      <w:r w:rsidR="005A0752">
        <w:t xml:space="preserve"> funkcióját kell használni</w:t>
      </w:r>
      <w:r>
        <w:t>.</w:t>
      </w:r>
      <w:r w:rsidR="00DE78B1">
        <w:t xml:space="preserve"> Ha pedig mások módosításait akarjunk letölteni, akkor a </w:t>
      </w:r>
      <w:proofErr w:type="spellStart"/>
      <w:r w:rsidR="00DE78B1">
        <w:t>Git</w:t>
      </w:r>
      <w:proofErr w:type="spellEnd"/>
      <w:r w:rsidR="00DE78B1">
        <w:t xml:space="preserve"> </w:t>
      </w:r>
      <w:proofErr w:type="spellStart"/>
      <w:r w:rsidR="00DE78B1">
        <w:t>pull</w:t>
      </w:r>
      <w:proofErr w:type="spellEnd"/>
      <w:r w:rsidR="00DE78B1">
        <w:t xml:space="preserve"> </w:t>
      </w:r>
      <w:r w:rsidR="008362EC">
        <w:t>funkcióját</w:t>
      </w:r>
      <w:r w:rsidR="00DE78B1">
        <w:t xml:space="preserve"> kell használni.</w:t>
      </w:r>
      <w:r w:rsidR="008362EC">
        <w:t xml:space="preserve"> Ajánlott letölteni minden módosítást, még mielőtt mi akarunk módosítani rajta.</w:t>
      </w:r>
      <w:r w:rsidR="00691ED1">
        <w:t xml:space="preserve"> A </w:t>
      </w:r>
      <w:proofErr w:type="spellStart"/>
      <w:r w:rsidR="00691ED1">
        <w:t>TortoiseGit</w:t>
      </w:r>
      <w:proofErr w:type="spellEnd"/>
      <w:r w:rsidR="00691ED1">
        <w:t xml:space="preserve"> lehetővé teszi ennek a folyamatnak a felgyorsítását, mivel egy GUI</w:t>
      </w:r>
      <w:r w:rsidR="00592003">
        <w:rPr>
          <w:rStyle w:val="Lbjegyzet-hivatkozs"/>
        </w:rPr>
        <w:footnoteReference w:id="5"/>
      </w:r>
      <w:r w:rsidR="00691ED1">
        <w:t xml:space="preserve">-t ad a </w:t>
      </w:r>
      <w:proofErr w:type="spellStart"/>
      <w:r w:rsidR="00691ED1">
        <w:t>Git</w:t>
      </w:r>
      <w:proofErr w:type="spellEnd"/>
      <w:r w:rsidR="00691ED1">
        <w:t xml:space="preserve"> </w:t>
      </w:r>
      <w:r w:rsidR="00592003">
        <w:t>szoftvernek</w:t>
      </w:r>
      <w:r w:rsidR="00691ED1">
        <w:t>.</w:t>
      </w:r>
      <w:r w:rsidR="005813F0">
        <w:t xml:space="preserve"> Így elég gomb kattintással fel és letölteni a project </w:t>
      </w:r>
      <w:proofErr w:type="spellStart"/>
      <w:r w:rsidR="005813F0">
        <w:t>filekat</w:t>
      </w:r>
      <w:proofErr w:type="spellEnd"/>
      <w:r w:rsidR="005813F0">
        <w:t>.</w:t>
      </w:r>
    </w:p>
    <w:p w14:paraId="035ED360" w14:textId="096B0F35" w:rsidR="00CA3D17" w:rsidRPr="00B94CE4" w:rsidRDefault="00BE78A8" w:rsidP="00CA3D17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lastRenderedPageBreak/>
        <w:t>Dokumentálások</w:t>
      </w:r>
    </w:p>
    <w:p w14:paraId="67DFB136" w14:textId="63802A9F" w:rsidR="00CA3D17" w:rsidRDefault="009251A1" w:rsidP="00CA3D17">
      <w:pPr>
        <w:pStyle w:val="Listaszerbekezds"/>
        <w:numPr>
          <w:ilvl w:val="1"/>
          <w:numId w:val="8"/>
        </w:numPr>
      </w:pPr>
      <w:r>
        <w:t>Project folyamata során bővített dokumentumok</w:t>
      </w:r>
    </w:p>
    <w:p w14:paraId="46F0142A" w14:textId="3181C36E" w:rsidR="009251A1" w:rsidRDefault="009251A1" w:rsidP="009251A1">
      <w:r>
        <w:t>A beszélgetések, összejöveteleket egy eseménynaplóba rögzítve lettek</w:t>
      </w:r>
      <w:r w:rsidR="004772C5">
        <w:t>, Excel formátumba.</w:t>
      </w:r>
      <w:r w:rsidR="00D2494F">
        <w:t xml:space="preserve"> A beszélgetések rögzítésével újabb mérföldköveket lehetett megszabni, ennek segítségével mindig van egy elérhető </w:t>
      </w:r>
      <w:r w:rsidR="009311DE">
        <w:t>dokumentum,</w:t>
      </w:r>
      <w:r w:rsidR="00D2494F">
        <w:t xml:space="preserve"> ami tartalmazza a teendőket, és korábbi felmerült kérdéseket.</w:t>
      </w:r>
      <w:r w:rsidR="000021BE">
        <w:t xml:space="preserve"> </w:t>
      </w:r>
      <w:r w:rsidR="009311DE">
        <w:t>A személyes összejövetelek</w:t>
      </w:r>
      <w:r w:rsidR="000021BE">
        <w:t xml:space="preserve"> és az online beszélgetés </w:t>
      </w:r>
      <w:r w:rsidR="00055094">
        <w:t xml:space="preserve">rendkívül </w:t>
      </w:r>
      <w:r w:rsidR="000021BE">
        <w:t>segítette az applikáció gyors fejlődését</w:t>
      </w:r>
      <w:r w:rsidR="00055094">
        <w:t>, és a dokumentumok is ezt tükrözik</w:t>
      </w:r>
      <w:r w:rsidR="000021BE">
        <w:t>.</w:t>
      </w:r>
      <w:r w:rsidR="00685226">
        <w:t xml:space="preserve"> A dokumentálás része volt a fontosabb hivatkozások mentése, például képek vagy linkek.</w:t>
      </w:r>
      <w:r w:rsidR="00000194">
        <w:t xml:space="preserve"> Az így mentett adatok nem vesznek el soha, mivel a </w:t>
      </w:r>
      <w:proofErr w:type="spellStart"/>
      <w:r w:rsidR="00000194">
        <w:t>Git</w:t>
      </w:r>
      <w:proofErr w:type="spellEnd"/>
      <w:r w:rsidR="00000194">
        <w:t xml:space="preserve"> verzió kezelés is elősegítette a dokumentumok bővítését.</w:t>
      </w:r>
    </w:p>
    <w:p w14:paraId="28F2FA40" w14:textId="6631E7A8" w:rsidR="00CC73CD" w:rsidRPr="00CC73CD" w:rsidRDefault="006176E8" w:rsidP="006176E8">
      <w:pPr>
        <w:pStyle w:val="Szvegtrzs"/>
        <w:jc w:val="center"/>
      </w:pPr>
      <w:r>
        <w:rPr>
          <w:noProof/>
        </w:rPr>
        <w:drawing>
          <wp:inline distT="0" distB="0" distL="0" distR="0" wp14:anchorId="451DEDC7" wp14:editId="1D4BBD89">
            <wp:extent cx="3980701" cy="1799111"/>
            <wp:effectExtent l="0" t="0" r="1270" b="0"/>
            <wp:docPr id="9" name="Kép 9" descr="https://dl.dropboxusercontent.com/s/1dbftee35s0qe0c/EXCEL_3f1L0ocU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l.dropboxusercontent.com/s/1dbftee35s0qe0c/EXCEL_3f1L0ocUdJ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53" cy="18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71A2" w14:textId="4B30C156" w:rsidR="00633D8A" w:rsidRPr="00633D8A" w:rsidRDefault="00B964A7" w:rsidP="00633D8A">
      <w:pPr>
        <w:spacing w:after="240"/>
        <w:jc w:val="center"/>
        <w:rPr>
          <w:i/>
        </w:rPr>
      </w:pPr>
      <w:r>
        <w:rPr>
          <w:i/>
        </w:rPr>
        <w:t>Excel dokumentum dátumokkal</w:t>
      </w:r>
      <w:r w:rsidR="003D1F9B">
        <w:rPr>
          <w:i/>
        </w:rPr>
        <w:t xml:space="preserve"> és mellékletekkel</w:t>
      </w:r>
    </w:p>
    <w:p w14:paraId="58E5E80F" w14:textId="6CE4ECF5" w:rsidR="00633D8A" w:rsidRDefault="00633D8A" w:rsidP="00633D8A">
      <w:pPr>
        <w:pStyle w:val="Listaszerbekezds"/>
        <w:numPr>
          <w:ilvl w:val="1"/>
          <w:numId w:val="8"/>
        </w:numPr>
      </w:pPr>
      <w:r>
        <w:t xml:space="preserve">Dokumentumok tárolása </w:t>
      </w:r>
      <w:proofErr w:type="spellStart"/>
      <w:r>
        <w:t>Git</w:t>
      </w:r>
      <w:proofErr w:type="spellEnd"/>
      <w:r>
        <w:t>-en</w:t>
      </w:r>
    </w:p>
    <w:p w14:paraId="34CD37AE" w14:textId="79E05B45" w:rsidR="003A795D" w:rsidRPr="00633D8A" w:rsidRDefault="0066264A" w:rsidP="00633D8A">
      <w:r>
        <w:t xml:space="preserve">A dokumentumokat a </w:t>
      </w:r>
      <w:proofErr w:type="spellStart"/>
      <w:r>
        <w:t>Git</w:t>
      </w:r>
      <w:proofErr w:type="spellEnd"/>
      <w:r>
        <w:t xml:space="preserve"> rendszeren keresztül lettek tárolva, lehetővé téve a verzió kezelést és az esetleges problémák elkerülését. </w:t>
      </w:r>
      <w:r w:rsidR="003A795D">
        <w:t>A dokumentumok felosztása mappák és tárolás szerint:</w:t>
      </w:r>
      <w:r w:rsidR="00D4277C">
        <w:t xml:space="preserve"> </w:t>
      </w:r>
      <w:r w:rsidR="00EB6D70">
        <w:t>Back-end dokumentumok, GUI dokumentumok, Kép mellékletek, Eseménynapló, Összesített dokumentálás / beadandó (pl.: PAD)</w:t>
      </w:r>
      <w:r w:rsidR="00E20919">
        <w:t>. Back-end dokumentumok alatt értjük az SQL adatbázist is, és a benne tárolt cellákat. Például a játék során megjelenő kérdések és válaszol.</w:t>
      </w:r>
    </w:p>
    <w:p w14:paraId="1319A74B" w14:textId="3A6FE6F5" w:rsidR="0077257B" w:rsidRPr="0037392E" w:rsidRDefault="00720534" w:rsidP="00837E7A">
      <w:pPr>
        <w:pStyle w:val="Cmsor1"/>
      </w:pPr>
      <w:r>
        <w:t>Frontend</w:t>
      </w:r>
    </w:p>
    <w:p w14:paraId="39A55CD1" w14:textId="1D9D9812" w:rsidR="00130A90" w:rsidRPr="00B94CE4" w:rsidRDefault="00542A4B" w:rsidP="00CA3D17">
      <w:pPr>
        <w:pStyle w:val="Listaszerbekezds"/>
        <w:numPr>
          <w:ilvl w:val="0"/>
          <w:numId w:val="9"/>
        </w:numPr>
        <w:rPr>
          <w:color w:val="800000"/>
        </w:rPr>
      </w:pPr>
      <w:r w:rsidRPr="00B94CE4">
        <w:rPr>
          <w:color w:val="800000"/>
        </w:rPr>
        <w:t>A frontend felépítése</w:t>
      </w:r>
    </w:p>
    <w:p w14:paraId="6C306E2D" w14:textId="7E4A23B9" w:rsidR="00DA1EFE" w:rsidRDefault="00D05B79" w:rsidP="00CA3D17">
      <w:pPr>
        <w:pStyle w:val="Listaszerbekezds"/>
        <w:numPr>
          <w:ilvl w:val="1"/>
          <w:numId w:val="9"/>
        </w:numPr>
      </w:pPr>
      <w:r>
        <w:t>Mi az a frontend?</w:t>
      </w:r>
    </w:p>
    <w:p w14:paraId="5F13ECF6" w14:textId="5351D983" w:rsidR="00CC482C" w:rsidRDefault="001D12D3" w:rsidP="00130A90">
      <w:r>
        <w:t>A frontend alatt a program megjelenítéséről beszélünk, ami a szerverről lekérdezett (backend) adatokat jeleníti meg a felhasználó számára</w:t>
      </w:r>
      <w:r w:rsidR="00AA2D5F">
        <w:t xml:space="preserve">. Megjelenés mellett különböző műveleteket és számolást is végre kell hajtani a frontend felületnek, annak </w:t>
      </w:r>
      <w:r w:rsidR="00E03B77">
        <w:t>érdekébe,</w:t>
      </w:r>
      <w:r w:rsidR="00AA2D5F">
        <w:t xml:space="preserve"> hogy a felhasználó feltudja dolgozni a kapott adatokat. Ez alatt lehet érteni számok összeadását, kivonását, és ezeknek a számoknak az ábrázolását a megfelelő helyen a képernyőn</w:t>
      </w:r>
      <w:r>
        <w:t>.</w:t>
      </w:r>
    </w:p>
    <w:p w14:paraId="59DD5258" w14:textId="2D5CE041" w:rsidR="00C92BD0" w:rsidRDefault="00AA2D5F" w:rsidP="00130A90">
      <w:r>
        <w:t xml:space="preserve">A HTML lehetővé teszi az adatok csoportosítását, megjelenítését megfelelő helyen, és egyéb formai </w:t>
      </w:r>
      <w:r w:rsidR="00CC482C">
        <w:t>dolgok, például</w:t>
      </w:r>
      <w:r>
        <w:t xml:space="preserve"> színezés és méretezés. </w:t>
      </w:r>
      <w:r w:rsidR="0014385B">
        <w:t xml:space="preserve">Emellett beépített funkciók és </w:t>
      </w:r>
      <w:r w:rsidR="00CC482C">
        <w:t xml:space="preserve">eszközöket is lehet használni vele, például gombok vagy szövegbevitelre mezőt, ahova képes a felhasználó írni. Ezeket az úgynevezett „objektumokat”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29452D29" w14:textId="4116DF8C" w:rsidR="00E77C6F" w:rsidRDefault="00E77C6F" w:rsidP="00CA3D17">
      <w:pPr>
        <w:pStyle w:val="Listaszerbekezds"/>
        <w:numPr>
          <w:ilvl w:val="1"/>
          <w:numId w:val="9"/>
        </w:numPr>
      </w:pPr>
      <w:r>
        <w:t>Frontend a Legyen ön is Milliomos applikációban</w:t>
      </w:r>
    </w:p>
    <w:p w14:paraId="0024B822" w14:textId="601267B2" w:rsidR="008434C1" w:rsidRDefault="008434C1" w:rsidP="008434C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F41C80" wp14:editId="7115FEFD">
            <wp:extent cx="4584700" cy="2149196"/>
            <wp:effectExtent l="0" t="0" r="6350" b="3810"/>
            <wp:docPr id="10" name="Kép 10" descr="https://dl.dropboxusercontent.com/s/a7fs76xzri5ob19/firefox_LmbYovo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a7fs76xzri5ob19/firefox_LmbYovoHp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3" cy="216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058A" w14:textId="10755403" w:rsidR="00672DBF" w:rsidRDefault="00326A11" w:rsidP="00130A90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>, mivel a HTML web programozási nyelvet használja.</w:t>
      </w:r>
      <w:r w:rsidR="006E48D0">
        <w:t xml:space="preserve"> A </w:t>
      </w:r>
      <w:proofErr w:type="spellStart"/>
      <w:r w:rsidR="006E48D0">
        <w:t>C</w:t>
      </w:r>
      <w:r w:rsidR="006E48D0" w:rsidRPr="00326A11">
        <w:t>ordova</w:t>
      </w:r>
      <w:proofErr w:type="spellEnd"/>
      <w:r w:rsidR="006E48D0">
        <w:t xml:space="preserve"> egy futó web applikáció, ami képes a telefonos verzió kezelésére. A </w:t>
      </w:r>
      <w:proofErr w:type="spellStart"/>
      <w:r w:rsidR="006E48D0">
        <w:t>Cordova</w:t>
      </w:r>
      <w:proofErr w:type="spellEnd"/>
      <w:r w:rsidR="006E48D0">
        <w:t xml:space="preserve"> képes mindenféle funkciót kihasználni a mobilokból, ezalatt a billentyűzetet, kamerát, GPS és forgatást képes kezelni. A Legyen ön is Milliomos applikáció esetében a billentyűzet és megjelenésen van a hangsúly.</w:t>
      </w:r>
      <w:r w:rsidR="00B84989">
        <w:t xml:space="preserve"> </w:t>
      </w:r>
    </w:p>
    <w:p w14:paraId="779CA21C" w14:textId="45DA2BB8" w:rsidR="009F36AD" w:rsidRDefault="00B84989" w:rsidP="00130A90">
      <w:r>
        <w:t xml:space="preserve">A fejlesztéshez szükség van egy IDE </w:t>
      </w:r>
      <w:r>
        <w:rPr>
          <w:rStyle w:val="Lbjegyzet-hivatkozs"/>
        </w:rPr>
        <w:footnoteReference w:id="6"/>
      </w:r>
      <w:r>
        <w:t>szoftver letöltéséhez.</w:t>
      </w:r>
      <w:r w:rsidR="00A46A61">
        <w:t xml:space="preserve"> A legyen ön is milliomos project esetében a Visual </w:t>
      </w:r>
      <w:proofErr w:type="spellStart"/>
      <w:r w:rsidR="00A46A61">
        <w:t>Studio</w:t>
      </w:r>
      <w:proofErr w:type="spellEnd"/>
      <w:r w:rsidR="00A46A61">
        <w:t xml:space="preserve"> 2015 </w:t>
      </w:r>
      <w:proofErr w:type="spellStart"/>
      <w:r w:rsidR="00A46A61">
        <w:t>Community</w:t>
      </w:r>
      <w:proofErr w:type="spellEnd"/>
      <w:r w:rsidR="00A46A61">
        <w:t xml:space="preserve"> Edition-t használta a csoport</w:t>
      </w:r>
      <w:r w:rsidR="00CA4E6C">
        <w:t xml:space="preserve">, </w:t>
      </w:r>
      <w:r w:rsidR="00292CCF">
        <w:t>és ingyenes is</w:t>
      </w:r>
      <w:r w:rsidR="00CA4E6C">
        <w:t>.</w:t>
      </w:r>
      <w:r w:rsidR="00672DBF">
        <w:t xml:space="preserve"> </w:t>
      </w:r>
      <w:r w:rsidR="009709BE">
        <w:t xml:space="preserve">A Visual </w:t>
      </w:r>
      <w:proofErr w:type="spellStart"/>
      <w:r w:rsidR="009709BE">
        <w:t>Studio</w:t>
      </w:r>
      <w:proofErr w:type="spellEnd"/>
      <w:r w:rsidR="009709BE">
        <w:t xml:space="preserve"> emellett nagyon hasznos lesz a „valós idejű” tesztelésre is.</w:t>
      </w:r>
      <w:r w:rsidR="004430C3">
        <w:t xml:space="preserve"> A HTML kódot viszont lehet bármilyen más szövegszerkesztővel is használni, például </w:t>
      </w:r>
      <w:proofErr w:type="spellStart"/>
      <w:r w:rsidR="004430C3">
        <w:t>Notepad</w:t>
      </w:r>
      <w:proofErr w:type="spellEnd"/>
      <w:r w:rsidR="004430C3">
        <w:t>++</w:t>
      </w:r>
      <w:r w:rsidR="00FA04D4">
        <w:t>, ami egy ingyenes és programozók számára ajánlott szöveg szerkesztő</w:t>
      </w:r>
      <w:r w:rsidR="004430C3">
        <w:t>.</w:t>
      </w:r>
      <w:r w:rsidR="00FA04D4">
        <w:rPr>
          <w:rStyle w:val="Lbjegyzet-hivatkozs"/>
        </w:rPr>
        <w:footnoteReference w:id="7"/>
      </w:r>
    </w:p>
    <w:p w14:paraId="605A5E23" w14:textId="76020963" w:rsidR="004B6B03" w:rsidRDefault="004B6B03" w:rsidP="004B6B03">
      <w:pPr>
        <w:ind w:firstLine="0"/>
        <w:jc w:val="center"/>
      </w:pPr>
      <w:r>
        <w:rPr>
          <w:noProof/>
        </w:rPr>
        <w:drawing>
          <wp:inline distT="0" distB="0" distL="0" distR="0" wp14:anchorId="4E9E07D5" wp14:editId="62C659E6">
            <wp:extent cx="4324350" cy="2125812"/>
            <wp:effectExtent l="0" t="0" r="0" b="8255"/>
            <wp:docPr id="16" name="Kép 16" descr="https://dl.dropboxusercontent.com/s/39e2q9uqah8df5u/firefox_X1POvRcO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39e2q9uqah8df5u/firefox_X1POvRcOI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73" cy="21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A856" w14:textId="0B2D3517" w:rsidR="00C069E2" w:rsidRDefault="00AA2D5F" w:rsidP="00130A90">
      <w:r>
        <w:t xml:space="preserve">A legnagyobb </w:t>
      </w:r>
      <w:r w:rsidR="00CC482C">
        <w:t>probléma,</w:t>
      </w:r>
      <w:r>
        <w:t xml:space="preserve"> ami felmerült a fejlesztés során az a megfelelő arányok eltalálása, mivel az applikáció nem csak számítógépen, de telefonon is használható. </w:t>
      </w:r>
      <w:r w:rsidR="00C92BD0">
        <w:t>A képernyő arányához kell viszonyulnia a képernyőnek, és a rajta lévő objektumoknak, például a gombok és szöveg dobozok.</w:t>
      </w:r>
      <w:r w:rsidR="00CC482C">
        <w:t xml:space="preserve"> Az arányok mellett a HTML korlátozásai is problémát jelenthet, mivel nem minden web böngésző támogatja az összes funkciót. </w:t>
      </w:r>
      <w:r w:rsidR="00C069E2">
        <w:rPr>
          <w:rStyle w:val="Lbjegyzet-hivatkozs"/>
        </w:rPr>
        <w:footnoteReference w:id="8"/>
      </w:r>
    </w:p>
    <w:p w14:paraId="17E690A6" w14:textId="3F2742AD" w:rsidR="00130A90" w:rsidRDefault="00C069E2" w:rsidP="00130A90">
      <w:r>
        <w:t>A megfelelő arányokat a HTML képes betartani, ha az objektumokat a képernyőhöz viszonyítva számoljuk. Ezt úgy lehet elérni, hogy folyamatosan rendezzük a csoportokat, például a képernyő közepére, szélére, legaljára rendezzük az objektumokat. Innentől fogva az applikáció minden platformon megfelelő méretezéssel jelenik meg. Ez viszont rengeteg tesztelést igényel</w:t>
      </w:r>
      <w:r w:rsidR="00EC7F24">
        <w:t xml:space="preserve">, mivel az applikációt folyamatosan bővíteni szeretnénk. </w:t>
      </w:r>
      <w:r w:rsidR="00EC7F24">
        <w:lastRenderedPageBreak/>
        <w:t>Szerencsére a rendezés elősegíti a bővíthetőséget</w:t>
      </w:r>
      <w:r w:rsidR="00A00772">
        <w:t>, mivel képesek vagyunk rendezni az elemeket tetszés szerint, a meglévő elemek befolyásolása nélkül.</w:t>
      </w:r>
      <w:r w:rsidR="00230A34">
        <w:t xml:space="preserve"> </w:t>
      </w:r>
      <w:r w:rsidR="00720534">
        <w:t>Például,</w:t>
      </w:r>
      <w:r w:rsidR="00230A34">
        <w:t xml:space="preserve"> ha új gombot szeretnénk berakni a főmenübe, akkor elég egy új gomb objektumot felvenni a HTML file-</w:t>
      </w:r>
      <w:proofErr w:type="spellStart"/>
      <w:r w:rsidR="00230A34">
        <w:t>ba</w:t>
      </w:r>
      <w:proofErr w:type="spellEnd"/>
      <w:r w:rsidR="00230A34">
        <w:t>, és utána az megfelelően rendeződik.</w:t>
      </w:r>
    </w:p>
    <w:p w14:paraId="511CBB29" w14:textId="67DC9B65" w:rsidR="0016730F" w:rsidRDefault="009E21D4" w:rsidP="0016730F">
      <w:pPr>
        <w:jc w:val="center"/>
      </w:pPr>
      <w:r w:rsidRPr="009E21D4">
        <w:rPr>
          <w:noProof/>
        </w:rPr>
        <w:drawing>
          <wp:inline distT="0" distB="0" distL="0" distR="0" wp14:anchorId="15425952" wp14:editId="66F61FC2">
            <wp:extent cx="3676650" cy="1947071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783" cy="19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371" w14:textId="250D74F2" w:rsidR="0016730F" w:rsidRPr="00BD334C" w:rsidRDefault="000C1BDA" w:rsidP="00B2584B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</w:t>
      </w:r>
      <w:r w:rsidR="00187732" w:rsidRPr="00BD334C">
        <w:rPr>
          <w:i/>
          <w:sz w:val="22"/>
        </w:rPr>
        <w:t xml:space="preserve"> a HTML kódba, megfelelő rendezéssel</w:t>
      </w:r>
      <w:r w:rsidR="009E21D4">
        <w:rPr>
          <w:i/>
          <w:sz w:val="22"/>
        </w:rPr>
        <w:t xml:space="preserve">, csak egy </w:t>
      </w:r>
      <w:r w:rsidR="00D81CD9">
        <w:rPr>
          <w:i/>
          <w:sz w:val="22"/>
        </w:rPr>
        <w:t xml:space="preserve">darab </w:t>
      </w:r>
      <w:r w:rsidR="009E21D4">
        <w:rPr>
          <w:i/>
          <w:sz w:val="22"/>
        </w:rPr>
        <w:t>új sor kellett</w:t>
      </w:r>
    </w:p>
    <w:p w14:paraId="615FED76" w14:textId="39CCD2D5" w:rsidR="00FD0D6D" w:rsidRDefault="00EB3CA0" w:rsidP="00CA3D17">
      <w:pPr>
        <w:pStyle w:val="Listaszerbekezds"/>
        <w:numPr>
          <w:ilvl w:val="1"/>
          <w:numId w:val="9"/>
        </w:numPr>
      </w:pPr>
      <w:r>
        <w:t>Formázás</w:t>
      </w:r>
    </w:p>
    <w:p w14:paraId="264706ED" w14:textId="3BF28187" w:rsidR="00955746" w:rsidRDefault="00955746" w:rsidP="00955746">
      <w:r>
        <w:t xml:space="preserve">A HTML és </w:t>
      </w:r>
      <w:proofErr w:type="spellStart"/>
      <w:r w:rsidR="00326A11">
        <w:t>C</w:t>
      </w:r>
      <w:r w:rsidR="00326A11" w:rsidRPr="00326A11">
        <w:t>ordova</w:t>
      </w:r>
      <w:proofErr w:type="spellEnd"/>
      <w:r w:rsidR="00326A11">
        <w:t xml:space="preserve"> </w:t>
      </w:r>
      <w:r>
        <w:t xml:space="preserve">használata emiatt előnyös, mivel </w:t>
      </w:r>
      <w:r w:rsidR="00957D17">
        <w:t>megfelelő felépítés lehetővé teszi az applikáció gyors fejlesztését és tesztelését</w:t>
      </w:r>
      <w:r w:rsidR="004E21DE">
        <w:t>, egyszerre teszi lehetővé a webes verzió és a telefonos verzió fejlesztését</w:t>
      </w:r>
      <w:r w:rsidR="00957D17">
        <w:t xml:space="preserve">. </w:t>
      </w:r>
      <w:r w:rsidR="00337E38">
        <w:t xml:space="preserve">A megfelelő formázást a HTML által használt .CSS file tartalmazza, itt található különböző rendezés </w:t>
      </w:r>
      <w:r w:rsidR="00006C76">
        <w:t>típusok,</w:t>
      </w:r>
      <w:r w:rsidR="00337E38">
        <w:t xml:space="preserve"> amikre hivatkozhatunk a HTML-en belül.</w:t>
      </w:r>
      <w:r w:rsidR="004121A0">
        <w:t xml:space="preserve"> Ezt a .CSS file-t egy másik mappába lett téve jobb rendezés érdekében.</w:t>
      </w:r>
      <w:r w:rsidR="00006C76">
        <w:t xml:space="preserve"> Kifejezetten hasznos a képernyő alapú rendezés, ami %-</w:t>
      </w:r>
      <w:proofErr w:type="spellStart"/>
      <w:r w:rsidR="00006C76">
        <w:t>osan</w:t>
      </w:r>
      <w:proofErr w:type="spellEnd"/>
      <w:r w:rsidR="00006C76">
        <w:t xml:space="preserve"> rendezi a tartalmát a HTML elemeknek. Ezek fel vannak osztva több típusú rendezésre, például felfelé rendezés, lefelé, jobbra és balra.</w:t>
      </w:r>
      <w:r w:rsidR="000D619E">
        <w:rPr>
          <w:rStyle w:val="Lbjegyzet-hivatkozs"/>
        </w:rPr>
        <w:footnoteReference w:id="9"/>
      </w:r>
    </w:p>
    <w:p w14:paraId="10E1B7DA" w14:textId="565C5505" w:rsidR="00B94CE4" w:rsidRDefault="00006C76" w:rsidP="006C276C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8CD723F" wp14:editId="7247A26C">
            <wp:extent cx="3594650" cy="1116280"/>
            <wp:effectExtent l="0" t="0" r="6350" b="8255"/>
            <wp:docPr id="2" name="Kép 2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5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0B0" w14:textId="37200E2B" w:rsidR="006C276C" w:rsidRDefault="006C276C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261740EE" w14:textId="60A1B816" w:rsidR="00A77A53" w:rsidRDefault="00A77A53" w:rsidP="003D1F9B">
      <w:pPr>
        <w:ind w:firstLine="0"/>
        <w:jc w:val="center"/>
        <w:rPr>
          <w:rFonts w:eastAsia="Times New Roman"/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6DCDDC" wp14:editId="35F4259C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015990" cy="605155"/>
            <wp:effectExtent l="0" t="0" r="3810" b="4445"/>
            <wp:wrapTight wrapText="bothSides">
              <wp:wrapPolygon edited="0">
                <wp:start x="0" y="0"/>
                <wp:lineTo x="0" y="21079"/>
                <wp:lineTo x="21545" y="21079"/>
                <wp:lineTo x="21545" y="0"/>
                <wp:lineTo x="0" y="0"/>
              </wp:wrapPolygon>
            </wp:wrapTight>
            <wp:docPr id="3" name="Kép 3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2DE28" w14:textId="756AAF7E" w:rsidR="00A77A53" w:rsidRPr="006C276C" w:rsidRDefault="00A77A53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6972021C" w14:textId="71DBA0A9" w:rsidR="00301152" w:rsidRDefault="00301152" w:rsidP="00301152">
      <w:pPr>
        <w:jc w:val="left"/>
        <w:rPr>
          <w:rFonts w:eastAsia="Times New Roman"/>
        </w:rPr>
      </w:pPr>
      <w:r>
        <w:rPr>
          <w:rFonts w:eastAsia="Times New Roman"/>
        </w:rPr>
        <w:t xml:space="preserve">A </w:t>
      </w:r>
      <w:r w:rsidR="009F36AD">
        <w:rPr>
          <w:rFonts w:eastAsia="Times New Roman"/>
        </w:rPr>
        <w:t>CS</w:t>
      </w:r>
      <w:r w:rsidR="00A57247">
        <w:rPr>
          <w:rFonts w:eastAsia="Times New Roman"/>
        </w:rPr>
        <w:t xml:space="preserve">S emellett tartalmazza a többi formai tulajdonságot, például a </w:t>
      </w:r>
      <w:r w:rsidR="00106FF9">
        <w:rPr>
          <w:rFonts w:eastAsia="Times New Roman"/>
        </w:rPr>
        <w:t>betűtípus</w:t>
      </w:r>
      <w:r w:rsidR="00A57247">
        <w:rPr>
          <w:rFonts w:eastAsia="Times New Roman"/>
        </w:rPr>
        <w:t xml:space="preserve"> és </w:t>
      </w:r>
      <w:r w:rsidR="00CE6E9F">
        <w:rPr>
          <w:rFonts w:eastAsia="Times New Roman"/>
        </w:rPr>
        <w:t>méretezést, színeket.</w:t>
      </w:r>
      <w:r w:rsidR="00757992">
        <w:rPr>
          <w:rFonts w:eastAsia="Times New Roman"/>
        </w:rPr>
        <w:t xml:space="preserve"> A CSS lehet akár egy file az interneten is, de ajánlott saját példányt létrehozni, mivel nem biztos, hogy mindig van internet </w:t>
      </w:r>
      <w:r w:rsidR="00C47804">
        <w:rPr>
          <w:rFonts w:eastAsia="Times New Roman"/>
        </w:rPr>
        <w:t>szolgáltatása az applikációnak</w:t>
      </w:r>
      <w:r w:rsidR="00757992">
        <w:rPr>
          <w:rFonts w:eastAsia="Times New Roman"/>
        </w:rPr>
        <w:t>.</w:t>
      </w:r>
    </w:p>
    <w:p w14:paraId="47216E1E" w14:textId="2F744F88" w:rsidR="00AC5A1C" w:rsidRDefault="00C817FC" w:rsidP="00CA3D17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79489F66" w14:textId="645CC8D1" w:rsidR="00DA5AFF" w:rsidRDefault="00106FF9" w:rsidP="006A6AFE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t xml:space="preserve">A HTML használatával lehetséges képeket és videókat is importálni, még akár zenét is. Az applikációban használt média elemeket mappába rendezve vannak tárolva, így könnyebb megtalálni a megfelelő file típust. Támogatott file típusok </w:t>
      </w:r>
      <w:r w:rsidRPr="006A6AFE">
        <w:rPr>
          <w:rFonts w:eastAsia="Times New Roman" w:cs="Lohit Hindi"/>
          <w:szCs w:val="24"/>
        </w:rPr>
        <w:lastRenderedPageBreak/>
        <w:t>között van: MP4, PNG, WAV.</w:t>
      </w:r>
      <w:r w:rsidR="00AD4B60"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</w:t>
      </w:r>
      <w:proofErr w:type="spellStart"/>
      <w:r w:rsidR="00AD4B60">
        <w:rPr>
          <w:rFonts w:eastAsia="Times New Roman" w:cs="Lohit Hindi"/>
          <w:szCs w:val="24"/>
        </w:rPr>
        <w:t>működjön</w:t>
      </w:r>
      <w:proofErr w:type="spellEnd"/>
      <w:r w:rsidR="00A90FCF">
        <w:rPr>
          <w:rFonts w:eastAsia="Times New Roman" w:cs="Lohit Hindi"/>
          <w:szCs w:val="24"/>
        </w:rPr>
        <w:t>.</w:t>
      </w:r>
    </w:p>
    <w:p w14:paraId="3FBF004A" w14:textId="77777777" w:rsidR="000D7589" w:rsidRDefault="00F85DCE" w:rsidP="000D7589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file típus kifejezetten fontos, mivel lehetővé teszi a </w:t>
      </w:r>
      <w:r w:rsidR="00A71310">
        <w:rPr>
          <w:rFonts w:eastAsia="Times New Roman" w:cs="Lohit Hindi"/>
          <w:szCs w:val="24"/>
        </w:rPr>
        <w:t xml:space="preserve">PNG negyedik szín csatornájának a használatát: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. Az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 alatt az áttetszőségről beszélünk, a HTML </w:t>
      </w:r>
      <w:r w:rsidR="004F7FC7">
        <w:rPr>
          <w:rFonts w:eastAsia="Times New Roman" w:cs="Lohit Hindi"/>
          <w:szCs w:val="24"/>
        </w:rPr>
        <w:t xml:space="preserve">az áttetszőséget a háttérrel való egybeolvasztást teszi lehetővé. Például </w:t>
      </w:r>
      <w:r w:rsidR="004C7462">
        <w:rPr>
          <w:rFonts w:eastAsia="Times New Roman" w:cs="Lohit Hindi"/>
          <w:szCs w:val="24"/>
        </w:rPr>
        <w:t>szeretnénk,</w:t>
      </w:r>
      <w:r w:rsidR="004F7FC7">
        <w:rPr>
          <w:rFonts w:eastAsia="Times New Roman" w:cs="Lohit Hindi"/>
          <w:szCs w:val="24"/>
        </w:rPr>
        <w:t xml:space="preserve"> hogy a kép </w:t>
      </w:r>
      <w:r w:rsidR="004C7462">
        <w:rPr>
          <w:rFonts w:eastAsia="Times New Roman" w:cs="Lohit Hindi"/>
          <w:szCs w:val="24"/>
        </w:rPr>
        <w:t>a pereme körül átmetszőbb legyen.</w:t>
      </w:r>
      <w:r w:rsidR="000D7589">
        <w:rPr>
          <w:rFonts w:eastAsia="Times New Roman" w:cs="Lohit Hindi"/>
          <w:szCs w:val="24"/>
        </w:rPr>
        <w:t xml:space="preserve"> </w:t>
      </w:r>
    </w:p>
    <w:p w14:paraId="58963075" w14:textId="56477B99" w:rsidR="006A6AFE" w:rsidRPr="006A6AFE" w:rsidRDefault="000D7589" w:rsidP="00D234C3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</w:rPr>
        <w:drawing>
          <wp:inline distT="0" distB="0" distL="0" distR="0" wp14:anchorId="70192D84" wp14:editId="66724919">
            <wp:extent cx="3386938" cy="1187400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4C3">
        <w:rPr>
          <w:rFonts w:eastAsia="Times New Roman" w:cs="Lohit Hindi"/>
          <w:szCs w:val="24"/>
        </w:rPr>
        <w:t xml:space="preserve"> </w:t>
      </w:r>
      <w:r w:rsidR="00A56A44">
        <w:rPr>
          <w:rStyle w:val="Lbjegyzet-hivatkozs"/>
          <w:rFonts w:eastAsia="Times New Roman" w:cs="Lohit Hindi"/>
          <w:szCs w:val="24"/>
        </w:rPr>
        <w:footnoteReference w:id="10"/>
      </w:r>
    </w:p>
    <w:p w14:paraId="37BF269D" w14:textId="7883551F" w:rsidR="000D7589" w:rsidRPr="000D7589" w:rsidRDefault="00A56A44" w:rsidP="000D7589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</w:t>
      </w:r>
      <w:r w:rsidR="000D7589">
        <w:rPr>
          <w:rFonts w:eastAsia="Times New Roman"/>
          <w:i/>
        </w:rPr>
        <w:t>Fekete rész = Áttetsző, összeolvad a weboldal színével</w:t>
      </w:r>
    </w:p>
    <w:p w14:paraId="11BC4C02" w14:textId="432336B9" w:rsidR="000D7589" w:rsidRDefault="00A56A44" w:rsidP="000D7589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effektus csak a PNG, vagy TGA file típussal lehetséges, mivel ezek a 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</w:t>
      </w:r>
      <w:r w:rsidR="00616E63">
        <w:rPr>
          <w:rFonts w:eastAsia="Times New Roman"/>
        </w:rPr>
        <w:t xml:space="preserve"> Előnye viszont, hogy </w:t>
      </w:r>
      <w:r w:rsidR="005812AC">
        <w:rPr>
          <w:rFonts w:eastAsia="Times New Roman"/>
        </w:rPr>
        <w:t>bármikor,</w:t>
      </w:r>
      <w:r w:rsidR="00616E63">
        <w:rPr>
          <w:rFonts w:eastAsia="Times New Roman"/>
        </w:rPr>
        <w:t xml:space="preserve"> ha változtatjuk a weboldal témáját, az ilyen elemek </w:t>
      </w:r>
      <w:r w:rsidR="00F91EEF">
        <w:rPr>
          <w:rFonts w:eastAsia="Times New Roman"/>
        </w:rPr>
        <w:t xml:space="preserve">folyamatosan jól fognak illeszkedni a weboldalra, mivel </w:t>
      </w:r>
      <w:r w:rsidR="00F83E53">
        <w:rPr>
          <w:rFonts w:eastAsia="Times New Roman"/>
        </w:rPr>
        <w:t>egyéni áttetszésük van.</w:t>
      </w:r>
      <w:r w:rsidR="00BD449C">
        <w:rPr>
          <w:rFonts w:eastAsia="Times New Roman"/>
        </w:rPr>
        <w:t xml:space="preserve"> Ha viszont olyan képformátumra van szükségünk, ami viszonylag jó kép minőséget ad, és file méretet, akkor ajánlott a JPG.</w:t>
      </w:r>
    </w:p>
    <w:p w14:paraId="5F3CF418" w14:textId="0E9FA5ED" w:rsidR="0091209B" w:rsidRDefault="007C51ED" w:rsidP="007021E9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Frontend </w:t>
      </w:r>
      <w:r w:rsidR="00D8713E">
        <w:rPr>
          <w:rFonts w:eastAsia="Times New Roman"/>
        </w:rPr>
        <w:t>t</w:t>
      </w:r>
      <w:r w:rsidR="0091209B">
        <w:rPr>
          <w:rFonts w:eastAsia="Times New Roman"/>
        </w:rPr>
        <w:t>esztelés</w:t>
      </w:r>
    </w:p>
    <w:p w14:paraId="49D61124" w14:textId="63AC23DA" w:rsidR="0091209B" w:rsidRDefault="004B0184" w:rsidP="009A2BD8">
      <w:pPr>
        <w:jc w:val="left"/>
        <w:rPr>
          <w:rFonts w:eastAsia="Times New Roman"/>
        </w:rPr>
      </w:pPr>
      <w:r>
        <w:rPr>
          <w:rFonts w:eastAsia="Times New Roman"/>
        </w:rPr>
        <w:t>Mivel a</w:t>
      </w:r>
      <w:r w:rsidR="00D9441F">
        <w:rPr>
          <w:rFonts w:eastAsia="Times New Roman"/>
        </w:rPr>
        <w:t xml:space="preserve">z applikáció </w:t>
      </w:r>
      <w:r>
        <w:rPr>
          <w:rFonts w:eastAsia="Times New Roman"/>
        </w:rPr>
        <w:t>folyamatosan bővül, ezért állandóan tesztelni kell</w:t>
      </w:r>
      <w:r w:rsidR="00301081">
        <w:rPr>
          <w:rFonts w:eastAsia="Times New Roman"/>
        </w:rPr>
        <w:t xml:space="preserve">. A tesztelés során a program használata során előforduló hibákat kell megkeresni, általában új funkciók esetében korábban működő részek is </w:t>
      </w:r>
      <w:r w:rsidR="00BC5BA5">
        <w:rPr>
          <w:rFonts w:eastAsia="Times New Roman"/>
        </w:rPr>
        <w:t>elromolhatnak</w:t>
      </w:r>
      <w:r w:rsidR="00301081">
        <w:rPr>
          <w:rFonts w:eastAsia="Times New Roman"/>
        </w:rPr>
        <w:t xml:space="preserve">. </w:t>
      </w:r>
      <w:r w:rsidR="008B3F55">
        <w:rPr>
          <w:rFonts w:eastAsia="Times New Roman"/>
        </w:rPr>
        <w:t xml:space="preserve">A tesztelés emellett jó a még félig kész funkciók tesztelésére is gyakorlatban. </w:t>
      </w:r>
      <w:r w:rsidR="00A15F84">
        <w:rPr>
          <w:rFonts w:eastAsia="Times New Roman"/>
        </w:rPr>
        <w:t xml:space="preserve">Mivel webfejlesztésről van szó, ezért gyorsabb a </w:t>
      </w:r>
      <w:r w:rsidR="00AD0349">
        <w:rPr>
          <w:rFonts w:eastAsia="Times New Roman"/>
        </w:rPr>
        <w:t>White</w:t>
      </w:r>
      <w:r w:rsidR="00A15F84">
        <w:rPr>
          <w:rFonts w:eastAsia="Times New Roman"/>
        </w:rPr>
        <w:t xml:space="preserve"> </w:t>
      </w:r>
      <w:proofErr w:type="spellStart"/>
      <w:r w:rsidR="00A15F84">
        <w:rPr>
          <w:rFonts w:eastAsia="Times New Roman"/>
        </w:rPr>
        <w:t>Bo</w:t>
      </w:r>
      <w:r w:rsidR="00AD0349">
        <w:rPr>
          <w:rFonts w:eastAsia="Times New Roman"/>
        </w:rPr>
        <w:t>x</w:t>
      </w:r>
      <w:proofErr w:type="spellEnd"/>
      <w:r w:rsidR="00A15F84">
        <w:rPr>
          <w:rFonts w:eastAsia="Times New Roman"/>
        </w:rPr>
        <w:t xml:space="preserve"> Testing metódus, ami röviden azt jelenti, hogy mi közvetlenül a weboldal fejlesztés során</w:t>
      </w:r>
      <w:r w:rsidR="00E2553B">
        <w:rPr>
          <w:rFonts w:eastAsia="Times New Roman"/>
        </w:rPr>
        <w:t xml:space="preserve">, a metódusok </w:t>
      </w:r>
      <w:r w:rsidR="001B390B">
        <w:rPr>
          <w:rFonts w:eastAsia="Times New Roman"/>
        </w:rPr>
        <w:t>meghívásával</w:t>
      </w:r>
      <w:r w:rsidR="00E2553B">
        <w:rPr>
          <w:rFonts w:eastAsia="Times New Roman"/>
        </w:rPr>
        <w:t xml:space="preserve"> kapunk visszajelzést a program működéséről. Így gyorsan tesztelhető az alkalmazás működése</w:t>
      </w:r>
      <w:r w:rsidR="00D2660F">
        <w:rPr>
          <w:rFonts w:eastAsia="Times New Roman"/>
        </w:rPr>
        <w:t>, mivel egyből kapunk visszajelzést a működésről</w:t>
      </w:r>
      <w:r w:rsidR="00673911">
        <w:rPr>
          <w:rStyle w:val="Lbjegyzet-hivatkozs"/>
          <w:rFonts w:eastAsia="Times New Roman"/>
        </w:rPr>
        <w:footnoteReference w:id="11"/>
      </w:r>
      <w:r w:rsidR="00E2553B">
        <w:rPr>
          <w:rFonts w:eastAsia="Times New Roman"/>
        </w:rPr>
        <w:t>.</w:t>
      </w:r>
      <w:r w:rsidR="00A15F84">
        <w:rPr>
          <w:rFonts w:eastAsia="Times New Roman"/>
        </w:rPr>
        <w:t xml:space="preserve"> </w:t>
      </w:r>
      <w:r w:rsidR="008B3F55">
        <w:rPr>
          <w:rFonts w:eastAsia="Times New Roman"/>
        </w:rPr>
        <w:t>A tesztelésre több módszer is lehetséges:</w:t>
      </w:r>
    </w:p>
    <w:p w14:paraId="4ACA1525" w14:textId="0EC5C703" w:rsidR="009A2BD8" w:rsidRDefault="00655F9A" w:rsidP="007021E9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54706653" w14:textId="748187A2" w:rsidR="0092706B" w:rsidRDefault="0092706B" w:rsidP="0092706B">
      <w:pPr>
        <w:pStyle w:val="Listaszerbekezds"/>
        <w:ind w:left="0"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729A214" wp14:editId="75455962">
            <wp:extent cx="4066658" cy="2202873"/>
            <wp:effectExtent l="0" t="0" r="0" b="6985"/>
            <wp:docPr id="13" name="Kép 13" descr="https://dl.dropboxusercontent.com/s/2yve7l019hcjz1m/devenv_FenvXXUB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l.dropboxusercontent.com/s/2yve7l019hcjz1m/devenv_FenvXXUBj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7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BC3" w14:textId="2687885A" w:rsidR="0092706B" w:rsidRPr="0092706B" w:rsidRDefault="0092706B" w:rsidP="0092706B">
      <w:pPr>
        <w:pStyle w:val="Listaszerbekezds"/>
        <w:ind w:left="0" w:firstLine="0"/>
        <w:jc w:val="center"/>
        <w:rPr>
          <w:rFonts w:eastAsia="Times New Roman"/>
          <w:i/>
        </w:rPr>
      </w:pPr>
      <w:r w:rsidRPr="0092706B">
        <w:rPr>
          <w:rFonts w:eastAsia="Times New Roman"/>
          <w:i/>
        </w:rPr>
        <w:t xml:space="preserve">A Visual </w:t>
      </w:r>
      <w:proofErr w:type="spellStart"/>
      <w:r w:rsidRPr="0092706B">
        <w:rPr>
          <w:rFonts w:eastAsia="Times New Roman"/>
          <w:i/>
        </w:rPr>
        <w:t>Studio</w:t>
      </w:r>
      <w:proofErr w:type="spellEnd"/>
      <w:r w:rsidRPr="0092706B">
        <w:rPr>
          <w:rFonts w:eastAsia="Times New Roman"/>
          <w:i/>
        </w:rPr>
        <w:t xml:space="preserve"> file, miután letöltöttük </w:t>
      </w:r>
      <w:proofErr w:type="spellStart"/>
      <w:r w:rsidRPr="0092706B">
        <w:rPr>
          <w:rFonts w:eastAsia="Times New Roman"/>
          <w:i/>
        </w:rPr>
        <w:t>Gitről</w:t>
      </w:r>
      <w:proofErr w:type="spellEnd"/>
    </w:p>
    <w:p w14:paraId="59EAA195" w14:textId="72E8448E" w:rsidR="00142683" w:rsidRDefault="00142683" w:rsidP="00142683">
      <w:pPr>
        <w:ind w:firstLine="0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D502A88" wp14:editId="1B019562">
            <wp:extent cx="5539839" cy="2660139"/>
            <wp:effectExtent l="0" t="0" r="3810" b="6985"/>
            <wp:docPr id="12" name="Kép 12" descr="https://dl.dropboxusercontent.com/s/8q68bfj51a8y120/devenv_T4vwYtqK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l.dropboxusercontent.com/s/8q68bfj51a8y120/devenv_T4vwYtqKW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7" cy="27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4D8" w14:textId="3BE4029A" w:rsidR="008257A0" w:rsidRDefault="008257A0" w:rsidP="00CC7172">
      <w:pPr>
        <w:spacing w:before="120" w:after="240"/>
        <w:jc w:val="center"/>
        <w:rPr>
          <w:rFonts w:eastAsia="Times New Roman"/>
        </w:rPr>
      </w:pPr>
      <w:r>
        <w:rPr>
          <w:rFonts w:eastAsia="Times New Roman"/>
          <w:i/>
        </w:rPr>
        <w:t>Valós idejű tesztelésre példa, új sorok egyből megjelennek az applikációban</w:t>
      </w:r>
      <w:r w:rsidR="000B11F1">
        <w:rPr>
          <w:rFonts w:eastAsia="Times New Roman"/>
          <w:i/>
        </w:rPr>
        <w:t xml:space="preserve">, Visual </w:t>
      </w:r>
      <w:proofErr w:type="spellStart"/>
      <w:r w:rsidR="000B11F1">
        <w:rPr>
          <w:rFonts w:eastAsia="Times New Roman"/>
          <w:i/>
        </w:rPr>
        <w:t>Studio</w:t>
      </w:r>
      <w:proofErr w:type="spellEnd"/>
      <w:r w:rsidR="000B11F1">
        <w:rPr>
          <w:rFonts w:eastAsia="Times New Roman"/>
          <w:i/>
        </w:rPr>
        <w:t xml:space="preserve"> sajna nem engedi a virtuális képernyő forgatását</w:t>
      </w:r>
    </w:p>
    <w:p w14:paraId="28BE3B2C" w14:textId="214C966F" w:rsidR="009A2BD8" w:rsidRPr="009A2BD8" w:rsidRDefault="00CC08E9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Az applikációt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</w:t>
      </w:r>
      <w:r w:rsidR="00CC7172">
        <w:rPr>
          <w:rFonts w:eastAsia="Times New Roman"/>
        </w:rPr>
        <w:t>akár egy</w:t>
      </w:r>
      <w:r>
        <w:rPr>
          <w:rFonts w:eastAsia="Times New Roman"/>
        </w:rPr>
        <w:t xml:space="preserve"> telefonos készülékre telepíteni</w:t>
      </w:r>
      <w:r w:rsidR="00CC7172">
        <w:rPr>
          <w:rFonts w:eastAsia="Times New Roman"/>
        </w:rPr>
        <w:t xml:space="preserve"> is</w:t>
      </w:r>
      <w:r>
        <w:rPr>
          <w:rFonts w:eastAsia="Times New Roman"/>
        </w:rPr>
        <w:t xml:space="preserve">. </w:t>
      </w:r>
      <w:r w:rsidR="00DD5117">
        <w:rPr>
          <w:rFonts w:eastAsia="Times New Roman"/>
        </w:rPr>
        <w:t xml:space="preserve">A telefonon előbb aktiválni kell a fejlesztői opciókat, így adunk engedélyt a számítógépnek, hogy a telefonra közvetlenül telepítsen alkalmazásokat. </w:t>
      </w:r>
      <w:r>
        <w:rPr>
          <w:rFonts w:eastAsia="Times New Roman"/>
        </w:rPr>
        <w:t xml:space="preserve">A telepítés mellett több lehetőségünk is van, például a </w:t>
      </w:r>
      <w:proofErr w:type="spellStart"/>
      <w:r w:rsidR="000B08D7">
        <w:rPr>
          <w:rFonts w:eastAsia="Times New Roman"/>
        </w:rPr>
        <w:t>debugolás</w:t>
      </w:r>
      <w:proofErr w:type="spellEnd"/>
      <w:r w:rsidR="000B08D7">
        <w:rPr>
          <w:rFonts w:eastAsia="Times New Roman"/>
        </w:rPr>
        <w:t xml:space="preserve">. A </w:t>
      </w:r>
      <w:proofErr w:type="spellStart"/>
      <w:r w:rsidR="000B08D7">
        <w:rPr>
          <w:rFonts w:eastAsia="Times New Roman"/>
        </w:rPr>
        <w:t>debug</w:t>
      </w:r>
      <w:proofErr w:type="spellEnd"/>
      <w:r w:rsidR="000B08D7"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</w:t>
      </w:r>
      <w:r w:rsidR="00FA5C2C">
        <w:rPr>
          <w:rFonts w:eastAsia="Times New Roman"/>
        </w:rPr>
        <w:t>amikor változik a kód.</w:t>
      </w:r>
      <w:r w:rsidR="0053128F">
        <w:rPr>
          <w:rFonts w:eastAsia="Times New Roman"/>
        </w:rPr>
        <w:t xml:space="preserve"> Az emuláció </w:t>
      </w:r>
      <w:r w:rsidR="0053128F">
        <w:rPr>
          <w:rStyle w:val="Lbjegyzet-hivatkozs"/>
          <w:rFonts w:eastAsia="Times New Roman"/>
        </w:rPr>
        <w:footnoteReference w:id="12"/>
      </w:r>
      <w:r w:rsidR="0053128F">
        <w:rPr>
          <w:rFonts w:eastAsia="Times New Roman"/>
        </w:rPr>
        <w:t xml:space="preserve">emellett rengeteg lehetőségünk is van, akár Android, vagy IOS rendszeren is tudunk </w:t>
      </w:r>
      <w:r w:rsidR="00E20BBE">
        <w:rPr>
          <w:rFonts w:eastAsia="Times New Roman"/>
        </w:rPr>
        <w:t xml:space="preserve">emulálni. </w:t>
      </w:r>
      <w:r w:rsidR="00CC7172">
        <w:rPr>
          <w:rFonts w:eastAsia="Times New Roman"/>
        </w:rPr>
        <w:t xml:space="preserve">De ha szimulálni akarunk egy mobil készüléket, akkor annak </w:t>
      </w:r>
      <w:proofErr w:type="gramStart"/>
      <w:r w:rsidR="00CC7172">
        <w:rPr>
          <w:rFonts w:eastAsia="Times New Roman"/>
        </w:rPr>
        <w:t xml:space="preserve">a </w:t>
      </w:r>
      <w:r w:rsidR="00E20BBE">
        <w:rPr>
          <w:rFonts w:eastAsia="Times New Roman"/>
        </w:rPr>
        <w:t xml:space="preserve"> </w:t>
      </w:r>
      <w:r w:rsidR="00CC7172">
        <w:rPr>
          <w:rFonts w:eastAsia="Times New Roman"/>
        </w:rPr>
        <w:t>beállításainál</w:t>
      </w:r>
      <w:proofErr w:type="gramEnd"/>
      <w:r w:rsidR="00CC7172">
        <w:rPr>
          <w:rFonts w:eastAsia="Times New Roman"/>
        </w:rPr>
        <w:t xml:space="preserve"> is</w:t>
      </w:r>
      <w:r w:rsidR="00E20BBE">
        <w:rPr>
          <w:rFonts w:eastAsia="Times New Roman"/>
        </w:rPr>
        <w:t xml:space="preserve"> lehetőség van az operációs rendszer, és egyéb mobilos paraméterek beállítására, </w:t>
      </w:r>
      <w:r w:rsidR="00112016">
        <w:rPr>
          <w:rFonts w:eastAsia="Times New Roman"/>
        </w:rPr>
        <w:t>például,</w:t>
      </w:r>
      <w:r w:rsidR="00E20BBE">
        <w:rPr>
          <w:rFonts w:eastAsia="Times New Roman"/>
        </w:rPr>
        <w:t xml:space="preserve"> hogy mekkora a képarány. Így könnyű tesztelni az alkalmazást, </w:t>
      </w:r>
      <w:r w:rsidR="007A53D4">
        <w:rPr>
          <w:rFonts w:eastAsia="Times New Roman"/>
        </w:rPr>
        <w:t>anélkül,</w:t>
      </w:r>
      <w:r w:rsidR="00E20BBE">
        <w:rPr>
          <w:rFonts w:eastAsia="Times New Roman"/>
        </w:rPr>
        <w:t xml:space="preserve"> hogy vásárolnánk tesztelésre készüléket.</w:t>
      </w:r>
    </w:p>
    <w:p w14:paraId="62602680" w14:textId="2A209045" w:rsidR="0053128F" w:rsidRDefault="0053128F" w:rsidP="00142683">
      <w:pPr>
        <w:pStyle w:val="Listaszerbekezds"/>
        <w:ind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155BCC6" wp14:editId="1E4810F3">
            <wp:extent cx="3446739" cy="2867891"/>
            <wp:effectExtent l="0" t="0" r="1905" b="8890"/>
            <wp:docPr id="11" name="Kép 11" descr="https://dl.dropboxusercontent.com/s/15vyck62goxroxn/devenv_VisljFUP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l.dropboxusercontent.com/s/15vyck62goxroxn/devenv_VisljFUPVk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50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394" w14:textId="1094D273" w:rsidR="0053128F" w:rsidRPr="00142683" w:rsidRDefault="00142683" w:rsidP="00142683">
      <w:pPr>
        <w:jc w:val="center"/>
        <w:rPr>
          <w:rFonts w:eastAsia="Times New Roman"/>
          <w:i/>
        </w:rPr>
      </w:pPr>
      <w:r>
        <w:rPr>
          <w:rFonts w:eastAsia="Times New Roman"/>
          <w:i/>
        </w:rPr>
        <w:lastRenderedPageBreak/>
        <w:t>Android Operációs rendszer beállítása, vagy képernyő arány</w:t>
      </w:r>
    </w:p>
    <w:p w14:paraId="22459710" w14:textId="195D5432" w:rsidR="00655F9A" w:rsidRDefault="009A2BD8" w:rsidP="00425C6A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3248D000" w14:textId="20896A3F" w:rsidR="00B90424" w:rsidRDefault="00B90424" w:rsidP="00B90424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45E5ABF" wp14:editId="263D103B">
            <wp:extent cx="4671168" cy="3099459"/>
            <wp:effectExtent l="0" t="0" r="0" b="5715"/>
            <wp:docPr id="6" name="Kép 6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72" cy="31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660" w14:textId="09C4CD59" w:rsidR="00B90424" w:rsidRPr="00B90424" w:rsidRDefault="00B90424" w:rsidP="002C7C5B">
      <w:pPr>
        <w:spacing w:after="240"/>
        <w:jc w:val="center"/>
        <w:rPr>
          <w:rFonts w:eastAsia="Times New Roman"/>
          <w:i/>
        </w:rPr>
      </w:pPr>
      <w:r>
        <w:rPr>
          <w:rFonts w:eastAsia="Times New Roman"/>
          <w:i/>
        </w:rPr>
        <w:t>Firefox böngésző használatával valós idejű szerkesztés</w:t>
      </w:r>
    </w:p>
    <w:p w14:paraId="7500B5A1" w14:textId="3F5C4174" w:rsidR="009A2BD8" w:rsidRPr="009A2BD8" w:rsidRDefault="00F33D70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Lehetséges az applikáció tesztelése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nélkül is. </w:t>
      </w:r>
      <w:r w:rsidR="00C711D7">
        <w:rPr>
          <w:rFonts w:eastAsia="Times New Roman"/>
        </w:rPr>
        <w:t xml:space="preserve">A böngészők általában rendelkeznek fejlesztői eszközökkel, ha mi megnyitjuk a HTML </w:t>
      </w:r>
      <w:r w:rsidR="0053128F">
        <w:rPr>
          <w:rFonts w:eastAsia="Times New Roman"/>
        </w:rPr>
        <w:t>file-t,</w:t>
      </w:r>
      <w:r w:rsidR="00C711D7">
        <w:rPr>
          <w:rFonts w:eastAsia="Times New Roman"/>
        </w:rPr>
        <w:t xml:space="preserve"> amin dolgoztunk, akkor lehetőségünk van előre megtekinteni a weblap működését. </w:t>
      </w:r>
      <w:r w:rsidR="003C5CB2">
        <w:rPr>
          <w:rFonts w:eastAsia="Times New Roman"/>
        </w:rPr>
        <w:t xml:space="preserve">A HTML file megnyitása után a weblap bezárásáig lehetőségünk van bármilyen módosításra. Fontos tudni viszont, hogy ezek a módosítások csak a </w:t>
      </w:r>
      <w:r w:rsidR="0030556E">
        <w:rPr>
          <w:rFonts w:eastAsia="Times New Roman"/>
        </w:rPr>
        <w:t>böngésző példányán</w:t>
      </w:r>
      <w:r w:rsidR="003C5CB2">
        <w:rPr>
          <w:rFonts w:eastAsia="Times New Roman"/>
        </w:rPr>
        <w:t xml:space="preserve"> jelennek meg, ezeket el kell </w:t>
      </w:r>
      <w:r w:rsidR="00EF07C7">
        <w:rPr>
          <w:rFonts w:eastAsia="Times New Roman"/>
        </w:rPr>
        <w:t xml:space="preserve">menteni a </w:t>
      </w:r>
      <w:r w:rsidR="003C5CB2">
        <w:rPr>
          <w:rFonts w:eastAsia="Times New Roman"/>
        </w:rPr>
        <w:t xml:space="preserve">HTML </w:t>
      </w:r>
      <w:r w:rsidR="00EF07C7">
        <w:rPr>
          <w:rFonts w:eastAsia="Times New Roman"/>
        </w:rPr>
        <w:t>file-</w:t>
      </w:r>
      <w:proofErr w:type="spellStart"/>
      <w:r w:rsidR="00EF07C7">
        <w:rPr>
          <w:rFonts w:eastAsia="Times New Roman"/>
        </w:rPr>
        <w:t>ba</w:t>
      </w:r>
      <w:proofErr w:type="spellEnd"/>
      <w:r w:rsidR="00EF07C7">
        <w:rPr>
          <w:rFonts w:eastAsia="Times New Roman"/>
        </w:rPr>
        <w:t xml:space="preserve"> is.</w:t>
      </w:r>
      <w:r w:rsidR="00AF5128">
        <w:rPr>
          <w:rFonts w:eastAsia="Times New Roman"/>
        </w:rPr>
        <w:t xml:space="preserve"> A fejlesztői opciók is rendelkezhetnek Androidos, vagy IOS „emulátorral”, ami viszont csak azt csinálja, hogy a weblap telefonos verzióját tölti be, míg a képernyő arányt nem változtatja.</w:t>
      </w:r>
    </w:p>
    <w:p w14:paraId="66550096" w14:textId="77777777" w:rsidR="000B11F1" w:rsidRDefault="000B11F1" w:rsidP="000B11F1">
      <w:pPr>
        <w:pStyle w:val="Listaszerbekezds"/>
        <w:ind w:left="360" w:firstLine="0"/>
        <w:jc w:val="center"/>
        <w:rPr>
          <w:color w:val="800000"/>
        </w:rPr>
      </w:pPr>
    </w:p>
    <w:p w14:paraId="348DDD8C" w14:textId="7A56333F" w:rsidR="007B233E" w:rsidRPr="0037392E" w:rsidRDefault="00C52C7C" w:rsidP="007B233E">
      <w:pPr>
        <w:pStyle w:val="Cmsor1"/>
      </w:pPr>
      <w:r>
        <w:t>Fejlesztés</w:t>
      </w:r>
    </w:p>
    <w:p w14:paraId="660D1130" w14:textId="0619E798" w:rsidR="008B65E4" w:rsidRDefault="00BF3BFD" w:rsidP="001425B3">
      <w:pPr>
        <w:pStyle w:val="Listaszerbekezds"/>
        <w:ind w:left="0" w:firstLine="0"/>
        <w:contextualSpacing w:val="0"/>
        <w:jc w:val="center"/>
      </w:pPr>
      <w:r w:rsidRPr="00BF3BFD">
        <w:drawing>
          <wp:inline distT="0" distB="0" distL="0" distR="0" wp14:anchorId="2AD676B4" wp14:editId="6CED9004">
            <wp:extent cx="4933950" cy="2239223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872" cy="22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34EE" w14:textId="3903E8F7" w:rsidR="004B6B03" w:rsidRDefault="009C0F24" w:rsidP="007B233E">
      <w:pPr>
        <w:pStyle w:val="Listaszerbekezds"/>
        <w:numPr>
          <w:ilvl w:val="0"/>
          <w:numId w:val="9"/>
        </w:numPr>
      </w:pPr>
      <w:r>
        <w:t>Fejlesztés menete</w:t>
      </w:r>
    </w:p>
    <w:p w14:paraId="14A3C825" w14:textId="23362643" w:rsidR="0094606E" w:rsidRDefault="00421B37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Az alkalmazás bővítésének legfontosabb része a számolások </w:t>
      </w:r>
      <w:r w:rsidR="00306CDC">
        <w:rPr>
          <w:rFonts w:eastAsia="Times New Roman"/>
        </w:rPr>
        <w:t>helyes elvégzése, és kiírása.</w:t>
      </w:r>
      <w:r w:rsidR="007A2593">
        <w:rPr>
          <w:rFonts w:eastAsia="Times New Roman"/>
        </w:rPr>
        <w:t xml:space="preserve"> Ennek a fejlesztési rétegnek jól kell kommunikálnia az alkalmazás backend </w:t>
      </w:r>
      <w:r w:rsidR="007A2593">
        <w:rPr>
          <w:rFonts w:eastAsia="Times New Roman"/>
        </w:rPr>
        <w:lastRenderedPageBreak/>
        <w:t>részével. Egy adatbázisba csak helyes értékeket szabad felvinni, különben hibába ütközünk. Ha pedig a felhasználó nem megfelelő értékeket visz fel, akkor azt ki kell jelezni is. Ez nem különbözteti meg azt, hogy a backend ettől függetlenül tartalmazhat hibakezelést, de ezt természetesen tudatni kell a felhasználóval.</w:t>
      </w:r>
      <w:r w:rsidR="007B1576">
        <w:rPr>
          <w:rFonts w:eastAsia="Times New Roman"/>
        </w:rPr>
        <w:t xml:space="preserve"> </w:t>
      </w:r>
      <w:r w:rsidR="00703A63">
        <w:rPr>
          <w:rFonts w:eastAsia="Times New Roman"/>
        </w:rPr>
        <w:t xml:space="preserve">A fejlesztésnek folyamatosan figyelembe kell vennie a platform függőséget is, például Firefox, Chrome, és telefonra a </w:t>
      </w:r>
      <w:proofErr w:type="spellStart"/>
      <w:r w:rsidR="00703A63">
        <w:t>Cordova</w:t>
      </w:r>
      <w:proofErr w:type="spellEnd"/>
      <w:r w:rsidR="004F1797">
        <w:t>.</w:t>
      </w:r>
    </w:p>
    <w:p w14:paraId="5A734704" w14:textId="14762CDD" w:rsidR="005A37A9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 xml:space="preserve">A programra használt navigálás és műveletek inicializálását a HTML és a JavaScript végzi el. A HTML-ben szereplő objektumok, például gombok által kerülnek meghívásra különböző műveletek. </w:t>
      </w:r>
    </w:p>
    <w:p w14:paraId="31063DDF" w14:textId="0516ECB4" w:rsidR="000B11F1" w:rsidRDefault="007B1576" w:rsidP="00010037">
      <w:pPr>
        <w:jc w:val="left"/>
        <w:rPr>
          <w:rFonts w:eastAsia="Times New Roman"/>
        </w:rPr>
      </w:pPr>
      <w:r>
        <w:rPr>
          <w:rFonts w:eastAsia="Times New Roman"/>
        </w:rPr>
        <w:t>Ezek között a műveletek között van az adatbázisból való lekérdezés is. Ezekkel az adatokkal pedig úgy kell bánni, hogy azok felhasználhatóak legyenek a megjelenítésre.</w:t>
      </w:r>
      <w:r w:rsidR="008B65E4">
        <w:rPr>
          <w:rFonts w:eastAsia="Times New Roman"/>
        </w:rPr>
        <w:t xml:space="preserve"> </w:t>
      </w:r>
      <w:r w:rsidR="001F7BFB">
        <w:rPr>
          <w:rFonts w:eastAsia="Times New Roman"/>
        </w:rPr>
        <w:t>A feldolgozott adatokat pedig a backend részére, a szerver adatbázisára küldjük további feldolgozásra. Az innen érkező válasz alapján pedig folytatódik a program élet ciklusa.</w:t>
      </w:r>
      <w:r w:rsidR="005418D5">
        <w:rPr>
          <w:rFonts w:eastAsia="Times New Roman"/>
        </w:rPr>
        <w:t xml:space="preserve"> Tehát fontos feltételezni, hogy ezek között a pontok között bármikor lehetnek hibák, és ezeket kezelni kell.</w:t>
      </w:r>
      <w:r w:rsidR="00E41392">
        <w:rPr>
          <w:rFonts w:eastAsia="Times New Roman"/>
        </w:rPr>
        <w:t xml:space="preserve"> Ezek közé a hibajelzések közé sorolható a szövegdobozos hibaüzenetek, amik visszajelzést adnak arról, hogy nem megfelelő adatot vitt fel a felhasználó, vagy ha esetleg éppen nem elérhető a szerver.</w:t>
      </w:r>
      <w:r w:rsidR="00010037">
        <w:rPr>
          <w:rFonts w:eastAsia="Times New Roman"/>
        </w:rPr>
        <w:t xml:space="preserve"> </w:t>
      </w:r>
    </w:p>
    <w:p w14:paraId="596994B1" w14:textId="250B14C8" w:rsidR="00435106" w:rsidRDefault="00A74336" w:rsidP="00435106">
      <w:pPr>
        <w:pStyle w:val="Listaszerbekezds"/>
        <w:numPr>
          <w:ilvl w:val="0"/>
          <w:numId w:val="9"/>
        </w:numPr>
      </w:pPr>
      <w:r>
        <w:t>Backend</w:t>
      </w:r>
      <w:r w:rsidR="00A71EEB">
        <w:t xml:space="preserve"> fejlesztés</w:t>
      </w:r>
    </w:p>
    <w:p w14:paraId="5B835BE7" w14:textId="319A61CB" w:rsidR="00435106" w:rsidRDefault="00A74336" w:rsidP="00435106">
      <w:pPr>
        <w:jc w:val="left"/>
        <w:rPr>
          <w:rFonts w:eastAsia="Times New Roman"/>
        </w:rPr>
      </w:pPr>
      <w:r>
        <w:rPr>
          <w:rFonts w:eastAsia="Times New Roman"/>
        </w:rPr>
        <w:t>Elsősorban az applikáció „agya” kell, ahol tárolni lehet a játékos teljesítményét, és bővíteni lehet a játék során előforduló kérdéseket.</w:t>
      </w:r>
      <w:r w:rsidR="001B707D">
        <w:rPr>
          <w:rFonts w:eastAsia="Times New Roman"/>
        </w:rPr>
        <w:t xml:space="preserve"> Ezt megelőzi az adatbázis tervezése. Fontos </w:t>
      </w:r>
      <w:r w:rsidR="00D9237D">
        <w:rPr>
          <w:rFonts w:eastAsia="Times New Roman"/>
        </w:rPr>
        <w:t>tudni,</w:t>
      </w:r>
      <w:r w:rsidR="001B707D">
        <w:rPr>
          <w:rFonts w:eastAsia="Times New Roman"/>
        </w:rPr>
        <w:t xml:space="preserve"> hogy milyen adatokkal akarunk dolgozni, később ezeket kiegészíteni már nehezebb.</w:t>
      </w:r>
      <w:r w:rsidR="00855EB9">
        <w:rPr>
          <w:rFonts w:eastAsia="Times New Roman"/>
        </w:rPr>
        <w:t xml:space="preserve"> A szerveroldali kommunikációnak emellett kezelnie kell a helytelen adatokat, máskülönben a felhasználók visszaélhetnek a program hibájával.</w:t>
      </w:r>
    </w:p>
    <w:p w14:paraId="4ECFDBB7" w14:textId="67F0F95A" w:rsidR="00435106" w:rsidRDefault="00A74336" w:rsidP="00435106">
      <w:pPr>
        <w:pStyle w:val="Listaszerbekezds"/>
        <w:numPr>
          <w:ilvl w:val="0"/>
          <w:numId w:val="9"/>
        </w:numPr>
      </w:pPr>
      <w:r>
        <w:t>Frontend</w:t>
      </w:r>
      <w:r w:rsidR="00B31ACC">
        <w:t xml:space="preserve"> fejlesztés</w:t>
      </w:r>
    </w:p>
    <w:p w14:paraId="15DCB31B" w14:textId="22ED83A9" w:rsidR="00435106" w:rsidRPr="00010037" w:rsidRDefault="00FF2579" w:rsidP="00435106">
      <w:pPr>
        <w:jc w:val="left"/>
        <w:rPr>
          <w:rFonts w:eastAsia="Times New Roman"/>
        </w:rPr>
      </w:pPr>
      <w:r>
        <w:rPr>
          <w:rFonts w:eastAsia="Times New Roman"/>
        </w:rPr>
        <w:t xml:space="preserve">Egy működő alappal már lehet </w:t>
      </w:r>
      <w:r w:rsidR="00CA6117">
        <w:rPr>
          <w:rFonts w:eastAsia="Times New Roman"/>
        </w:rPr>
        <w:t>fejleszteni a frontendet.</w:t>
      </w:r>
      <w:r w:rsidR="00707A75">
        <w:rPr>
          <w:rFonts w:eastAsia="Times New Roman"/>
        </w:rPr>
        <w:t xml:space="preserve"> Itt jön figyelembe a tesztelés hangsúlya, mivel van lehetőség arra, hogy a kód futtatása közben fejlesszük a felhasználói felületet. Az adatbázist ilyenkor nem kell már szerkeszteni, később esetleg lehet bővíteni, de több lehetőségünk van a frontenden hasznosítani ezeket. Ugyan azok az adatok több helyen is előfordulnak, és többször lehet újra hasznosítani őket.</w:t>
      </w:r>
      <w:r w:rsidR="006B2F6D">
        <w:rPr>
          <w:rFonts w:eastAsia="Times New Roman"/>
        </w:rPr>
        <w:t xml:space="preserve"> Ilyenre példa a felhasználó nevének kiírása, vagy a „kérdések” lekérdezése</w:t>
      </w:r>
      <w:r w:rsidR="00164934">
        <w:rPr>
          <w:rFonts w:eastAsia="Times New Roman"/>
        </w:rPr>
        <w:t>.</w:t>
      </w:r>
      <w:bookmarkStart w:id="0" w:name="_GoBack"/>
      <w:bookmarkEnd w:id="0"/>
    </w:p>
    <w:sectPr w:rsidR="00435106" w:rsidRPr="00010037" w:rsidSect="00C50741">
      <w:footerReference w:type="default" r:id="rId24"/>
      <w:pgSz w:w="11906" w:h="16838" w:code="9"/>
      <w:pgMar w:top="1418" w:right="1418" w:bottom="1418" w:left="1418" w:header="1134" w:footer="1134" w:gutter="567"/>
      <w:pgNumType w:start="15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4604E" w14:textId="77777777" w:rsidR="006D71C1" w:rsidRDefault="006D71C1">
      <w:r>
        <w:separator/>
      </w:r>
    </w:p>
  </w:endnote>
  <w:endnote w:type="continuationSeparator" w:id="0">
    <w:p w14:paraId="2609182C" w14:textId="77777777" w:rsidR="006D71C1" w:rsidRDefault="006D7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93392" w14:textId="7026EA35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4F7BF8">
      <w:rPr>
        <w:noProof/>
      </w:rPr>
      <w:t>14</w:t>
    </w:r>
    <w:r>
      <w:fldChar w:fldCharType="end"/>
    </w:r>
  </w:p>
  <w:p w14:paraId="2D5C378A" w14:textId="77777777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09257" w14:textId="77777777" w:rsidR="006D71C1" w:rsidRDefault="006D71C1">
      <w:r>
        <w:separator/>
      </w:r>
    </w:p>
  </w:footnote>
  <w:footnote w:type="continuationSeparator" w:id="0">
    <w:p w14:paraId="77A50965" w14:textId="77777777" w:rsidR="006D71C1" w:rsidRDefault="006D71C1">
      <w:r>
        <w:continuationSeparator/>
      </w:r>
    </w:p>
  </w:footnote>
  <w:footnote w:id="1">
    <w:p w14:paraId="022C7C07" w14:textId="11167544" w:rsidR="00D9444B" w:rsidRDefault="00D9444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444B">
        <w:t>https://hu.wikipedia.org/wiki/Legyen_%C3%96n_is_milliomos!</w:t>
      </w:r>
    </w:p>
  </w:footnote>
  <w:footnote w:id="2">
    <w:p w14:paraId="13C57CB3" w14:textId="647C3FED" w:rsidR="000D0927" w:rsidRDefault="000D0927">
      <w:pPr>
        <w:pStyle w:val="Lbjegyzetszveg"/>
      </w:pPr>
      <w:r>
        <w:rPr>
          <w:rStyle w:val="Lbjegyzet-hivatkozs"/>
        </w:rPr>
        <w:footnoteRef/>
      </w:r>
      <w:r w:rsidRPr="000D0927">
        <w:t>https://tudasbazis.sulinet.hu/hu/szakkepzes/informatika/a-program-gyakorlati-megvalositasa/szamitogepes-programozas-a-gyakorlatban/a-vizualis-fejlesztoeszkozok-megismerese-hasznalata</w:t>
      </w:r>
    </w:p>
  </w:footnote>
  <w:footnote w:id="3">
    <w:p w14:paraId="0C83E4D1" w14:textId="22F37A9A" w:rsidR="00DA7A97" w:rsidRDefault="00DA7A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A7A97">
        <w:t>https://tortoisegit.org/</w:t>
      </w:r>
    </w:p>
  </w:footnote>
  <w:footnote w:id="4">
    <w:p w14:paraId="198C6927" w14:textId="0E7FDD4C" w:rsidR="00CA1413" w:rsidRDefault="00CA141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A1413">
        <w:t>https://github.com/</w:t>
      </w:r>
    </w:p>
  </w:footnote>
  <w:footnote w:id="5">
    <w:p w14:paraId="16E58ADA" w14:textId="7028F9C2" w:rsidR="00592003" w:rsidRDefault="0059200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92003">
        <w:t>Graphical</w:t>
      </w:r>
      <w:proofErr w:type="spellEnd"/>
      <w:r w:rsidRPr="00592003">
        <w:t xml:space="preserve"> </w:t>
      </w:r>
      <w:proofErr w:type="spellStart"/>
      <w:r w:rsidRPr="00592003">
        <w:t>user</w:t>
      </w:r>
      <w:proofErr w:type="spellEnd"/>
      <w:r w:rsidRPr="00592003">
        <w:t xml:space="preserve"> </w:t>
      </w:r>
      <w:proofErr w:type="spellStart"/>
      <w:r w:rsidRPr="00592003">
        <w:t>interface</w:t>
      </w:r>
      <w:proofErr w:type="spellEnd"/>
    </w:p>
  </w:footnote>
  <w:footnote w:id="6">
    <w:p w14:paraId="5AFA171D" w14:textId="57476F40" w:rsidR="00B84989" w:rsidRDefault="00B8498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84989">
        <w:t>Integrated</w:t>
      </w:r>
      <w:proofErr w:type="spellEnd"/>
      <w:r w:rsidRPr="00B84989">
        <w:t xml:space="preserve"> </w:t>
      </w:r>
      <w:proofErr w:type="spellStart"/>
      <w:r w:rsidRPr="00B84989">
        <w:t>Development</w:t>
      </w:r>
      <w:proofErr w:type="spellEnd"/>
      <w:r w:rsidRPr="00B84989">
        <w:t xml:space="preserve"> </w:t>
      </w:r>
      <w:proofErr w:type="spellStart"/>
      <w:r w:rsidRPr="00B84989">
        <w:t>Environment</w:t>
      </w:r>
      <w:proofErr w:type="spellEnd"/>
    </w:p>
  </w:footnote>
  <w:footnote w:id="7">
    <w:p w14:paraId="62759528" w14:textId="0FBB0314" w:rsidR="00FA04D4" w:rsidRDefault="00FA04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8">
    <w:p w14:paraId="0A884F64" w14:textId="10079194" w:rsidR="00C069E2" w:rsidRDefault="00C069E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9">
    <w:p w14:paraId="2C8179CB" w14:textId="5C2FD1AB" w:rsidR="000D619E" w:rsidRDefault="000D619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10">
    <w:p w14:paraId="2FE80C56" w14:textId="15668417" w:rsidR="00A56A44" w:rsidRDefault="00A56A44">
      <w:pPr>
        <w:pStyle w:val="Lbjegyzetszveg"/>
      </w:pPr>
      <w:r>
        <w:rPr>
          <w:rStyle w:val="Lbjegyzet-hivatkozs"/>
        </w:rPr>
        <w:footnoteRef/>
      </w:r>
      <w:r w:rsidR="00B805F9"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11">
    <w:p w14:paraId="5DE83B0F" w14:textId="428A0140" w:rsidR="00673911" w:rsidRDefault="0067391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73911">
        <w:t>http://softwaretestingfundamentals.com/white-box-testing/</w:t>
      </w:r>
    </w:p>
  </w:footnote>
  <w:footnote w:id="12">
    <w:p w14:paraId="56038BE6" w14:textId="4CB7640D" w:rsidR="0053128F" w:rsidRDefault="0053128F">
      <w:pPr>
        <w:pStyle w:val="Lbjegyzetszveg"/>
      </w:pPr>
      <w:r>
        <w:rPr>
          <w:rStyle w:val="Lbjegyzet-hivatkozs"/>
        </w:rPr>
        <w:footnoteRef/>
      </w:r>
      <w:r>
        <w:t xml:space="preserve"> Egy másik készülék használatát utánozza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6A162948"/>
    <w:name w:val="WW8Num122"/>
    <w:lvl w:ilvl="0">
      <w:start w:val="1"/>
      <w:numFmt w:val="decimal"/>
      <w:pStyle w:val="Cmsor1"/>
      <w:lvlText w:val="%1."/>
      <w:lvlJc w:val="left"/>
      <w:pPr>
        <w:ind w:left="3904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4120" w:hanging="576"/>
      </w:pPr>
    </w:lvl>
    <w:lvl w:ilvl="2">
      <w:start w:val="1"/>
      <w:numFmt w:val="decimal"/>
      <w:pStyle w:val="Cmsor3"/>
      <w:lvlText w:val="%1.%2.%3"/>
      <w:lvlJc w:val="left"/>
      <w:pPr>
        <w:ind w:left="4264" w:hanging="720"/>
      </w:pPr>
    </w:lvl>
    <w:lvl w:ilvl="3">
      <w:start w:val="1"/>
      <w:numFmt w:val="decimal"/>
      <w:pStyle w:val="Cmsor4"/>
      <w:lvlText w:val="%1.%2.%3.%4"/>
      <w:lvlJc w:val="left"/>
      <w:pPr>
        <w:ind w:left="4408" w:hanging="864"/>
      </w:pPr>
    </w:lvl>
    <w:lvl w:ilvl="4">
      <w:start w:val="1"/>
      <w:numFmt w:val="decimal"/>
      <w:pStyle w:val="Cmsor5"/>
      <w:lvlText w:val="%1.%2.%3.%4.%5"/>
      <w:lvlJc w:val="left"/>
      <w:pPr>
        <w:ind w:left="4552" w:hanging="1008"/>
      </w:pPr>
    </w:lvl>
    <w:lvl w:ilvl="5">
      <w:start w:val="1"/>
      <w:numFmt w:val="decimal"/>
      <w:pStyle w:val="Cmsor6"/>
      <w:lvlText w:val="%1.%2.%3.%4.%5.%6"/>
      <w:lvlJc w:val="left"/>
      <w:pPr>
        <w:ind w:left="4696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4840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4984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5128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20"/>
    <w:rsid w:val="00000194"/>
    <w:rsid w:val="000021BE"/>
    <w:rsid w:val="00006C76"/>
    <w:rsid w:val="00010037"/>
    <w:rsid w:val="0002324B"/>
    <w:rsid w:val="000364AB"/>
    <w:rsid w:val="00055094"/>
    <w:rsid w:val="00063825"/>
    <w:rsid w:val="000A6C18"/>
    <w:rsid w:val="000B08D7"/>
    <w:rsid w:val="000B11F1"/>
    <w:rsid w:val="000C1BDA"/>
    <w:rsid w:val="000C4E20"/>
    <w:rsid w:val="000C62DA"/>
    <w:rsid w:val="000D0927"/>
    <w:rsid w:val="000D619E"/>
    <w:rsid w:val="000D7589"/>
    <w:rsid w:val="000F2C4C"/>
    <w:rsid w:val="0010588F"/>
    <w:rsid w:val="00106FF9"/>
    <w:rsid w:val="00112016"/>
    <w:rsid w:val="00130A90"/>
    <w:rsid w:val="0013298A"/>
    <w:rsid w:val="001425B3"/>
    <w:rsid w:val="00142683"/>
    <w:rsid w:val="0014385B"/>
    <w:rsid w:val="00164934"/>
    <w:rsid w:val="00167070"/>
    <w:rsid w:val="0016730F"/>
    <w:rsid w:val="00174858"/>
    <w:rsid w:val="00182005"/>
    <w:rsid w:val="00187732"/>
    <w:rsid w:val="00187E4F"/>
    <w:rsid w:val="00196F74"/>
    <w:rsid w:val="001B390B"/>
    <w:rsid w:val="001B707D"/>
    <w:rsid w:val="001C60B0"/>
    <w:rsid w:val="001D09CE"/>
    <w:rsid w:val="001D12D3"/>
    <w:rsid w:val="001F7BFB"/>
    <w:rsid w:val="0021716D"/>
    <w:rsid w:val="00224A5C"/>
    <w:rsid w:val="00230A34"/>
    <w:rsid w:val="00232C8F"/>
    <w:rsid w:val="00282726"/>
    <w:rsid w:val="0028379C"/>
    <w:rsid w:val="00292CCF"/>
    <w:rsid w:val="00297420"/>
    <w:rsid w:val="002A3E3D"/>
    <w:rsid w:val="002C4085"/>
    <w:rsid w:val="002C7C5B"/>
    <w:rsid w:val="002E1F85"/>
    <w:rsid w:val="002E6976"/>
    <w:rsid w:val="002F421E"/>
    <w:rsid w:val="00301081"/>
    <w:rsid w:val="00301152"/>
    <w:rsid w:val="00304531"/>
    <w:rsid w:val="00304BC6"/>
    <w:rsid w:val="0030556E"/>
    <w:rsid w:val="00306CDC"/>
    <w:rsid w:val="00307DCC"/>
    <w:rsid w:val="00326A11"/>
    <w:rsid w:val="00330F03"/>
    <w:rsid w:val="00334B16"/>
    <w:rsid w:val="00337E38"/>
    <w:rsid w:val="00353BAF"/>
    <w:rsid w:val="00354B49"/>
    <w:rsid w:val="0037392E"/>
    <w:rsid w:val="003744BA"/>
    <w:rsid w:val="0038253B"/>
    <w:rsid w:val="003A55CA"/>
    <w:rsid w:val="003A795D"/>
    <w:rsid w:val="003C5CB2"/>
    <w:rsid w:val="003D1F9B"/>
    <w:rsid w:val="003E24B3"/>
    <w:rsid w:val="00405B85"/>
    <w:rsid w:val="004121A0"/>
    <w:rsid w:val="00421B37"/>
    <w:rsid w:val="00425C6A"/>
    <w:rsid w:val="00435106"/>
    <w:rsid w:val="004430C3"/>
    <w:rsid w:val="00454ECD"/>
    <w:rsid w:val="004772C5"/>
    <w:rsid w:val="00487E56"/>
    <w:rsid w:val="004B0184"/>
    <w:rsid w:val="004B2174"/>
    <w:rsid w:val="004B6B03"/>
    <w:rsid w:val="004B6F2C"/>
    <w:rsid w:val="004C7462"/>
    <w:rsid w:val="004D1A72"/>
    <w:rsid w:val="004D4EA8"/>
    <w:rsid w:val="004E21DE"/>
    <w:rsid w:val="004E2559"/>
    <w:rsid w:val="004F1797"/>
    <w:rsid w:val="004F6713"/>
    <w:rsid w:val="004F7BF8"/>
    <w:rsid w:val="004F7FC7"/>
    <w:rsid w:val="0053128F"/>
    <w:rsid w:val="005418D5"/>
    <w:rsid w:val="00542A4B"/>
    <w:rsid w:val="005812AC"/>
    <w:rsid w:val="005813F0"/>
    <w:rsid w:val="00592003"/>
    <w:rsid w:val="0059542C"/>
    <w:rsid w:val="005A0752"/>
    <w:rsid w:val="005A3435"/>
    <w:rsid w:val="005A37A9"/>
    <w:rsid w:val="005D7FDC"/>
    <w:rsid w:val="005F770F"/>
    <w:rsid w:val="00615B09"/>
    <w:rsid w:val="00616E63"/>
    <w:rsid w:val="006176E8"/>
    <w:rsid w:val="00633D8A"/>
    <w:rsid w:val="00635681"/>
    <w:rsid w:val="00655F9A"/>
    <w:rsid w:val="0066264A"/>
    <w:rsid w:val="00672DBF"/>
    <w:rsid w:val="00673911"/>
    <w:rsid w:val="006748B4"/>
    <w:rsid w:val="006768AD"/>
    <w:rsid w:val="0068453D"/>
    <w:rsid w:val="00685226"/>
    <w:rsid w:val="00691ED1"/>
    <w:rsid w:val="00696BB0"/>
    <w:rsid w:val="006A3596"/>
    <w:rsid w:val="006A6AFE"/>
    <w:rsid w:val="006B2F6D"/>
    <w:rsid w:val="006C00FB"/>
    <w:rsid w:val="006C0759"/>
    <w:rsid w:val="006C276C"/>
    <w:rsid w:val="006C6ABC"/>
    <w:rsid w:val="006D71C1"/>
    <w:rsid w:val="006E1801"/>
    <w:rsid w:val="006E48D0"/>
    <w:rsid w:val="007021E9"/>
    <w:rsid w:val="00703A63"/>
    <w:rsid w:val="00704C8E"/>
    <w:rsid w:val="00707A75"/>
    <w:rsid w:val="007100AB"/>
    <w:rsid w:val="007138FC"/>
    <w:rsid w:val="00720534"/>
    <w:rsid w:val="0074633C"/>
    <w:rsid w:val="00757992"/>
    <w:rsid w:val="00757B2E"/>
    <w:rsid w:val="00772364"/>
    <w:rsid w:val="0077257B"/>
    <w:rsid w:val="007A2593"/>
    <w:rsid w:val="007A53D4"/>
    <w:rsid w:val="007A7D27"/>
    <w:rsid w:val="007B0006"/>
    <w:rsid w:val="007B1576"/>
    <w:rsid w:val="007B21FA"/>
    <w:rsid w:val="007B233E"/>
    <w:rsid w:val="007C51ED"/>
    <w:rsid w:val="007C5BF7"/>
    <w:rsid w:val="007E13EE"/>
    <w:rsid w:val="008257A0"/>
    <w:rsid w:val="00835A3C"/>
    <w:rsid w:val="008362EC"/>
    <w:rsid w:val="00837E7A"/>
    <w:rsid w:val="008434C1"/>
    <w:rsid w:val="0084418C"/>
    <w:rsid w:val="00855EB9"/>
    <w:rsid w:val="00864D40"/>
    <w:rsid w:val="00875AD6"/>
    <w:rsid w:val="00887DE0"/>
    <w:rsid w:val="008A5D92"/>
    <w:rsid w:val="008A62E4"/>
    <w:rsid w:val="008B066F"/>
    <w:rsid w:val="008B3F55"/>
    <w:rsid w:val="008B65E4"/>
    <w:rsid w:val="008D3E99"/>
    <w:rsid w:val="008D44AA"/>
    <w:rsid w:val="0091209B"/>
    <w:rsid w:val="00920A12"/>
    <w:rsid w:val="00921144"/>
    <w:rsid w:val="009251A1"/>
    <w:rsid w:val="0092706B"/>
    <w:rsid w:val="009311DE"/>
    <w:rsid w:val="0094606E"/>
    <w:rsid w:val="009474E2"/>
    <w:rsid w:val="00955746"/>
    <w:rsid w:val="00957488"/>
    <w:rsid w:val="00957D17"/>
    <w:rsid w:val="009709BE"/>
    <w:rsid w:val="009747C6"/>
    <w:rsid w:val="009821AC"/>
    <w:rsid w:val="009927CC"/>
    <w:rsid w:val="009A2BD8"/>
    <w:rsid w:val="009A6F31"/>
    <w:rsid w:val="009B3A61"/>
    <w:rsid w:val="009C0F24"/>
    <w:rsid w:val="009E21D4"/>
    <w:rsid w:val="009F36AD"/>
    <w:rsid w:val="00A00772"/>
    <w:rsid w:val="00A15F84"/>
    <w:rsid w:val="00A3030C"/>
    <w:rsid w:val="00A35E44"/>
    <w:rsid w:val="00A46A61"/>
    <w:rsid w:val="00A56A44"/>
    <w:rsid w:val="00A57247"/>
    <w:rsid w:val="00A70EEA"/>
    <w:rsid w:val="00A71310"/>
    <w:rsid w:val="00A71EEB"/>
    <w:rsid w:val="00A74336"/>
    <w:rsid w:val="00A77A53"/>
    <w:rsid w:val="00A90FCF"/>
    <w:rsid w:val="00AA2D5F"/>
    <w:rsid w:val="00AC5A1C"/>
    <w:rsid w:val="00AD0349"/>
    <w:rsid w:val="00AD4B60"/>
    <w:rsid w:val="00AF5128"/>
    <w:rsid w:val="00AF5460"/>
    <w:rsid w:val="00B2584B"/>
    <w:rsid w:val="00B31ACC"/>
    <w:rsid w:val="00B67E7F"/>
    <w:rsid w:val="00B805F9"/>
    <w:rsid w:val="00B84721"/>
    <w:rsid w:val="00B84989"/>
    <w:rsid w:val="00B90424"/>
    <w:rsid w:val="00B90E01"/>
    <w:rsid w:val="00B94CE4"/>
    <w:rsid w:val="00B964A7"/>
    <w:rsid w:val="00BA16FF"/>
    <w:rsid w:val="00BC44CE"/>
    <w:rsid w:val="00BC5BA5"/>
    <w:rsid w:val="00BD2B31"/>
    <w:rsid w:val="00BD334C"/>
    <w:rsid w:val="00BD449C"/>
    <w:rsid w:val="00BE2092"/>
    <w:rsid w:val="00BE78A8"/>
    <w:rsid w:val="00BF3BFD"/>
    <w:rsid w:val="00C0124C"/>
    <w:rsid w:val="00C069E2"/>
    <w:rsid w:val="00C13F42"/>
    <w:rsid w:val="00C47804"/>
    <w:rsid w:val="00C50741"/>
    <w:rsid w:val="00C52C7C"/>
    <w:rsid w:val="00C570EF"/>
    <w:rsid w:val="00C61212"/>
    <w:rsid w:val="00C711D7"/>
    <w:rsid w:val="00C817FC"/>
    <w:rsid w:val="00C87B3B"/>
    <w:rsid w:val="00C92BD0"/>
    <w:rsid w:val="00CA1413"/>
    <w:rsid w:val="00CA3D17"/>
    <w:rsid w:val="00CA4E6C"/>
    <w:rsid w:val="00CA6117"/>
    <w:rsid w:val="00CA65E1"/>
    <w:rsid w:val="00CB526F"/>
    <w:rsid w:val="00CC08E9"/>
    <w:rsid w:val="00CC482C"/>
    <w:rsid w:val="00CC7172"/>
    <w:rsid w:val="00CC73CD"/>
    <w:rsid w:val="00CE6E9F"/>
    <w:rsid w:val="00D05B79"/>
    <w:rsid w:val="00D076FB"/>
    <w:rsid w:val="00D20D56"/>
    <w:rsid w:val="00D20DFB"/>
    <w:rsid w:val="00D234C3"/>
    <w:rsid w:val="00D2494F"/>
    <w:rsid w:val="00D2660F"/>
    <w:rsid w:val="00D4277C"/>
    <w:rsid w:val="00D80401"/>
    <w:rsid w:val="00D81CD9"/>
    <w:rsid w:val="00D8713E"/>
    <w:rsid w:val="00D9237D"/>
    <w:rsid w:val="00D9441F"/>
    <w:rsid w:val="00D9444B"/>
    <w:rsid w:val="00DA11DC"/>
    <w:rsid w:val="00DA1EFE"/>
    <w:rsid w:val="00DA5510"/>
    <w:rsid w:val="00DA5AFF"/>
    <w:rsid w:val="00DA7A97"/>
    <w:rsid w:val="00DD0AEA"/>
    <w:rsid w:val="00DD5117"/>
    <w:rsid w:val="00DE78B1"/>
    <w:rsid w:val="00E03B77"/>
    <w:rsid w:val="00E20919"/>
    <w:rsid w:val="00E20BBE"/>
    <w:rsid w:val="00E22466"/>
    <w:rsid w:val="00E226B8"/>
    <w:rsid w:val="00E2553B"/>
    <w:rsid w:val="00E41392"/>
    <w:rsid w:val="00E52F63"/>
    <w:rsid w:val="00E548E7"/>
    <w:rsid w:val="00E77C6F"/>
    <w:rsid w:val="00EA2C09"/>
    <w:rsid w:val="00EB3CA0"/>
    <w:rsid w:val="00EB6D70"/>
    <w:rsid w:val="00EC1AB2"/>
    <w:rsid w:val="00EC2266"/>
    <w:rsid w:val="00EC7F24"/>
    <w:rsid w:val="00ED6E23"/>
    <w:rsid w:val="00EF07C7"/>
    <w:rsid w:val="00EF0FB0"/>
    <w:rsid w:val="00F3274D"/>
    <w:rsid w:val="00F33D70"/>
    <w:rsid w:val="00F4618D"/>
    <w:rsid w:val="00F70D43"/>
    <w:rsid w:val="00F77148"/>
    <w:rsid w:val="00F82A89"/>
    <w:rsid w:val="00F83E53"/>
    <w:rsid w:val="00F85DCE"/>
    <w:rsid w:val="00F91EEF"/>
    <w:rsid w:val="00F9628B"/>
    <w:rsid w:val="00FA04D4"/>
    <w:rsid w:val="00FA5C2C"/>
    <w:rsid w:val="00FD0D6D"/>
    <w:rsid w:val="00FD4138"/>
    <w:rsid w:val="00FF2579"/>
    <w:rsid w:val="00FF4DB2"/>
    <w:rsid w:val="00F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9E2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9E2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069E2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B94CE4"/>
    <w:pPr>
      <w:ind w:left="720"/>
      <w:contextualSpacing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D9444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94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7BD72C8-AC6C-4461-92C3-4C75F3637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440</TotalTime>
  <Pages>9</Pages>
  <Words>2294</Words>
  <Characters>13080</Characters>
  <Application>Microsoft Office Word</Application>
  <DocSecurity>0</DocSecurity>
  <Lines>109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Attila Szabó</cp:lastModifiedBy>
  <cp:revision>232</cp:revision>
  <dcterms:created xsi:type="dcterms:W3CDTF">2019-03-17T21:13:00Z</dcterms:created>
  <dcterms:modified xsi:type="dcterms:W3CDTF">2019-05-03T15:20:00Z</dcterms:modified>
</cp:coreProperties>
</file>