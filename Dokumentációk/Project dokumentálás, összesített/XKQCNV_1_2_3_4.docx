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EC48164" w14:textId="54324E4E" w:rsidR="00ED6E23" w:rsidRDefault="00ED6E23" w:rsidP="00ED6E23">
      <w:pPr>
        <w:pStyle w:val="Cmsor1"/>
      </w:pPr>
      <w:r>
        <w:t>Project tárolása</w:t>
      </w:r>
      <w:r w:rsidR="00CC73CD">
        <w:t>, csoportos dolgozás megvalósítása</w:t>
      </w:r>
    </w:p>
    <w:p w14:paraId="3EE2CB0B" w14:textId="3FD7841E" w:rsidR="00CC73CD" w:rsidRPr="00B94CE4" w:rsidRDefault="00CC73CD" w:rsidP="00CC73CD">
      <w:pPr>
        <w:pStyle w:val="Listaszerbekezds"/>
        <w:numPr>
          <w:ilvl w:val="0"/>
          <w:numId w:val="8"/>
        </w:numPr>
        <w:rPr>
          <w:color w:val="800000"/>
        </w:rPr>
      </w:pPr>
      <w:proofErr w:type="spellStart"/>
      <w:r>
        <w:rPr>
          <w:color w:val="800000"/>
        </w:rPr>
        <w:t>Git</w:t>
      </w:r>
      <w:proofErr w:type="spellEnd"/>
    </w:p>
    <w:p w14:paraId="1D9432D9" w14:textId="4EAEB444" w:rsidR="00CC73CD" w:rsidRDefault="00DD0AEA" w:rsidP="00CC73CD">
      <w:pPr>
        <w:pStyle w:val="Listaszerbekezds"/>
        <w:numPr>
          <w:ilvl w:val="1"/>
          <w:numId w:val="8"/>
        </w:numPr>
      </w:pPr>
      <w:r>
        <w:t xml:space="preserve">Mi az a </w:t>
      </w:r>
      <w:proofErr w:type="spellStart"/>
      <w:r w:rsidR="002E1F85">
        <w:t>G</w:t>
      </w:r>
      <w:r w:rsidR="00FF676C">
        <w:t>it</w:t>
      </w:r>
      <w:proofErr w:type="spellEnd"/>
      <w:r w:rsidR="00FF676C">
        <w:t>?</w:t>
      </w:r>
    </w:p>
    <w:p w14:paraId="24E7731E" w14:textId="6E0B4525" w:rsidR="00673911" w:rsidRDefault="001D09CE" w:rsidP="00CC08E9">
      <w:r>
        <w:t xml:space="preserve">A </w:t>
      </w:r>
      <w:proofErr w:type="spellStart"/>
      <w:r w:rsidR="002E1F85">
        <w:t>G</w:t>
      </w:r>
      <w:r>
        <w:t>it</w:t>
      </w:r>
      <w:proofErr w:type="spellEnd"/>
      <w:r>
        <w:t xml:space="preserve"> </w:t>
      </w:r>
      <w:r w:rsidR="00307DCC">
        <w:t xml:space="preserve">egy változást irányító rendszer, az applikáció fejlesztésre ajánlott, mivel nem csak egy ember dolgozik az applikáción. A </w:t>
      </w:r>
      <w:proofErr w:type="spellStart"/>
      <w:r w:rsidR="002E1F85">
        <w:t>G</w:t>
      </w:r>
      <w:r w:rsidR="00307DCC">
        <w:t>it</w:t>
      </w:r>
      <w:proofErr w:type="spellEnd"/>
      <w:r w:rsidR="00307DCC">
        <w:t xml:space="preserve"> segítségével egy internetes tárolón van a project, erről a tárolóról le lehet menteni, és fel lehet tölteni a </w:t>
      </w:r>
      <w:r w:rsidR="00673911">
        <w:t>változtatásainkat,</w:t>
      </w:r>
      <w:r w:rsidR="00307DCC">
        <w:t xml:space="preserve"> </w:t>
      </w:r>
      <w:r w:rsidR="00304531">
        <w:t>amit</w:t>
      </w:r>
      <w:r w:rsidR="00307DCC">
        <w:t xml:space="preserve"> program kódján vagy különböző részein</w:t>
      </w:r>
      <w:r w:rsidR="00304531">
        <w:t xml:space="preserve"> hajtottunk végre</w:t>
      </w:r>
      <w:r w:rsidR="00307DCC">
        <w:t xml:space="preserve">. </w:t>
      </w:r>
    </w:p>
    <w:p w14:paraId="4FAE7401" w14:textId="3C72A9C1" w:rsidR="00CC08E9" w:rsidRDefault="00307DCC" w:rsidP="00CC08E9">
      <w:r>
        <w:t xml:space="preserve">Az irányítás alatt pedig arról beszélünk, hogy </w:t>
      </w:r>
      <w:r w:rsidR="006768AD">
        <w:t xml:space="preserve">minden </w:t>
      </w:r>
      <w:r w:rsidR="00C0124C">
        <w:t>változást,</w:t>
      </w:r>
      <w:r w:rsidR="006768AD">
        <w:t xml:space="preserve"> amit a fejlesztők végre hajtanak, azt menti az internetes tároló. </w:t>
      </w:r>
      <w:r w:rsidR="00C0124C">
        <w:t xml:space="preserve">Így lehetőség van nyomon követni változásokat, esetleg </w:t>
      </w:r>
      <w:r w:rsidR="00673911">
        <w:t>visszavonni</w:t>
      </w:r>
      <w:r w:rsidR="00C0124C">
        <w:t xml:space="preserve"> változásokat.</w:t>
      </w:r>
      <w:r w:rsidR="00304531">
        <w:t xml:space="preserve"> </w:t>
      </w:r>
    </w:p>
    <w:p w14:paraId="492E0AA8" w14:textId="36BE5765" w:rsidR="00673911" w:rsidRDefault="00673911" w:rsidP="00673911">
      <w:pPr>
        <w:pStyle w:val="Listaszerbekezds"/>
        <w:numPr>
          <w:ilvl w:val="1"/>
          <w:numId w:val="8"/>
        </w:numPr>
      </w:pPr>
      <w:r>
        <w:t>Használata</w:t>
      </w:r>
      <w:r w:rsidR="00304BC6">
        <w:t xml:space="preserve"> a Legyen ön is Milliomos projectben</w:t>
      </w:r>
    </w:p>
    <w:p w14:paraId="5CF52C04" w14:textId="48FC277E" w:rsidR="00673911" w:rsidRDefault="00187E4F" w:rsidP="00673911">
      <w:r>
        <w:t xml:space="preserve">A </w:t>
      </w:r>
      <w:proofErr w:type="spellStart"/>
      <w:r w:rsidR="002E1F85">
        <w:t>G</w:t>
      </w:r>
      <w:r>
        <w:t>it-et</w:t>
      </w:r>
      <w:proofErr w:type="spellEnd"/>
      <w:r>
        <w:t xml:space="preserve"> lehet használni </w:t>
      </w:r>
      <w:proofErr w:type="gramStart"/>
      <w:r>
        <w:t xml:space="preserve">a </w:t>
      </w:r>
      <w:r w:rsidR="0002324B">
        <w:t xml:space="preserve"> hozzávaló</w:t>
      </w:r>
      <w:proofErr w:type="gramEnd"/>
      <w:r w:rsidR="0002324B">
        <w:t xml:space="preserve"> </w:t>
      </w:r>
      <w:r>
        <w:t xml:space="preserve">terminállal, vagy </w:t>
      </w:r>
      <w:proofErr w:type="spellStart"/>
      <w:r w:rsidRPr="00DA7A97">
        <w:rPr>
          <w:i/>
        </w:rPr>
        <w:t>TortoiseGit</w:t>
      </w:r>
      <w:proofErr w:type="spellEnd"/>
      <w:r>
        <w:t xml:space="preserve"> </w:t>
      </w:r>
      <w:r w:rsidR="00DA7A97">
        <w:rPr>
          <w:rStyle w:val="Lbjegyzet-hivatkozs"/>
        </w:rPr>
        <w:footnoteReference w:id="1"/>
      </w:r>
      <w:r>
        <w:t xml:space="preserve">használatával is. </w:t>
      </w:r>
      <w:proofErr w:type="spellStart"/>
      <w:r>
        <w:t>TortoiseGit</w:t>
      </w:r>
      <w:proofErr w:type="spellEnd"/>
      <w:r>
        <w:t xml:space="preserve">-el Windows alapú GUI-t kapunk a </w:t>
      </w:r>
      <w:proofErr w:type="spellStart"/>
      <w:r>
        <w:t>Git</w:t>
      </w:r>
      <w:proofErr w:type="spellEnd"/>
      <w:r>
        <w:t xml:space="preserve"> használatához</w:t>
      </w:r>
      <w:r w:rsidR="005F770F">
        <w:t>.</w:t>
      </w:r>
      <w:r w:rsidR="00696BB0">
        <w:t xml:space="preserve"> Emellett rendelkezni kell egy </w:t>
      </w:r>
      <w:proofErr w:type="spellStart"/>
      <w:r w:rsidR="00696BB0">
        <w:t>Git</w:t>
      </w:r>
      <w:proofErr w:type="spellEnd"/>
      <w:r w:rsidR="00696BB0">
        <w:t xml:space="preserve"> felhasználóval is, aminek van engedélye a project letöltéséhez.</w:t>
      </w:r>
      <w:r w:rsidR="0084418C">
        <w:t xml:space="preserve"> A project tagok az </w:t>
      </w:r>
      <w:r w:rsidR="00D20DFB">
        <w:t>e-mailjük</w:t>
      </w:r>
      <w:r w:rsidR="0084418C">
        <w:t xml:space="preserve"> segítségével regisztráltak a </w:t>
      </w:r>
      <w:proofErr w:type="spellStart"/>
      <w:r w:rsidR="0084418C">
        <w:t>Git</w:t>
      </w:r>
      <w:proofErr w:type="spellEnd"/>
      <w:r w:rsidR="0084418C">
        <w:t xml:space="preserve"> honlapjára.</w:t>
      </w:r>
      <w:r w:rsidR="00CA1413">
        <w:rPr>
          <w:rStyle w:val="Lbjegyzet-hivatkozs"/>
        </w:rPr>
        <w:footnoteReference w:id="2"/>
      </w:r>
    </w:p>
    <w:p w14:paraId="07DBB1D3" w14:textId="574D4573" w:rsidR="00C87B3B" w:rsidRPr="00673911" w:rsidRDefault="00C87B3B" w:rsidP="00C87B3B">
      <w:pPr>
        <w:jc w:val="center"/>
      </w:pPr>
      <w:r>
        <w:rPr>
          <w:noProof/>
        </w:rPr>
        <w:drawing>
          <wp:inline distT="0" distB="0" distL="0" distR="0" wp14:anchorId="7857BF9E" wp14:editId="673F4DDA">
            <wp:extent cx="1960474" cy="1288398"/>
            <wp:effectExtent l="0" t="0" r="1905" b="7620"/>
            <wp:docPr id="7" name="Kép 7" descr="https://dl.dropboxusercontent.com/s/3ahzx17u7j4nko5/explorer_1rd0UjeI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l.dropboxusercontent.com/s/3ahzx17u7j4nko5/explorer_1rd0UjeIDc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321" cy="129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6E22F2" wp14:editId="1CD40467">
            <wp:extent cx="1433779" cy="1273118"/>
            <wp:effectExtent l="0" t="0" r="0" b="3810"/>
            <wp:docPr id="8" name="Kép 8" descr="https://dl.dropboxusercontent.com/s/3440c3ptf30nbfw/explorer_ExD5rx3Y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dl.dropboxusercontent.com/s/3440c3ptf30nbfw/explorer_ExD5rx3Yg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312" cy="131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9C89D" w14:textId="6991943D" w:rsidR="00F3274D" w:rsidRPr="00F3274D" w:rsidRDefault="00F3274D" w:rsidP="00F3274D">
      <w:r>
        <w:t xml:space="preserve">A </w:t>
      </w:r>
      <w:r w:rsidR="005A0752">
        <w:t xml:space="preserve">távoli tárolóról </w:t>
      </w:r>
      <w:r>
        <w:t xml:space="preserve">letöltött projectet ezután lehet már használni is, ha pedig szeretnénk feltölteni módosítást </w:t>
      </w:r>
      <w:r w:rsidR="005A0752">
        <w:t xml:space="preserve">a tárolóra, akkor a </w:t>
      </w:r>
      <w:proofErr w:type="spellStart"/>
      <w:r w:rsidR="005A0752">
        <w:t>Git</w:t>
      </w:r>
      <w:proofErr w:type="spellEnd"/>
      <w:r w:rsidR="005A0752">
        <w:t xml:space="preserve"> </w:t>
      </w:r>
      <w:proofErr w:type="spellStart"/>
      <w:r w:rsidR="005A0752">
        <w:t>push</w:t>
      </w:r>
      <w:proofErr w:type="spellEnd"/>
      <w:r w:rsidR="005A0752">
        <w:t xml:space="preserve"> funkcióját kell használni</w:t>
      </w:r>
      <w:r>
        <w:t>.</w:t>
      </w:r>
      <w:r w:rsidR="00DE78B1">
        <w:t xml:space="preserve"> Ha pedig mások módosításait akarjunk letölteni, akkor a </w:t>
      </w:r>
      <w:proofErr w:type="spellStart"/>
      <w:r w:rsidR="00DE78B1">
        <w:t>Git</w:t>
      </w:r>
      <w:proofErr w:type="spellEnd"/>
      <w:r w:rsidR="00DE78B1">
        <w:t xml:space="preserve"> </w:t>
      </w:r>
      <w:proofErr w:type="spellStart"/>
      <w:r w:rsidR="00DE78B1">
        <w:t>pull</w:t>
      </w:r>
      <w:proofErr w:type="spellEnd"/>
      <w:r w:rsidR="00DE78B1">
        <w:t xml:space="preserve"> </w:t>
      </w:r>
      <w:r w:rsidR="008362EC">
        <w:t>funkcióját</w:t>
      </w:r>
      <w:r w:rsidR="00DE78B1">
        <w:t xml:space="preserve"> kell használni.</w:t>
      </w:r>
      <w:r w:rsidR="008362EC">
        <w:t xml:space="preserve"> Ajánlott letölteni minden módosítást, még mielőtt mi akarunk módosítani rajta.</w:t>
      </w:r>
    </w:p>
    <w:p w14:paraId="035ED360" w14:textId="096B0F35" w:rsidR="00CA3D17" w:rsidRPr="00B94CE4" w:rsidRDefault="00BE78A8" w:rsidP="00CA3D17">
      <w:pPr>
        <w:pStyle w:val="Listaszerbekezds"/>
        <w:numPr>
          <w:ilvl w:val="0"/>
          <w:numId w:val="8"/>
        </w:numPr>
        <w:rPr>
          <w:color w:val="800000"/>
        </w:rPr>
      </w:pPr>
      <w:r>
        <w:rPr>
          <w:color w:val="800000"/>
        </w:rPr>
        <w:t>Dokumentálások</w:t>
      </w:r>
    </w:p>
    <w:p w14:paraId="67DFB136" w14:textId="63802A9F" w:rsidR="00CA3D17" w:rsidRDefault="009251A1" w:rsidP="00CA3D17">
      <w:pPr>
        <w:pStyle w:val="Listaszerbekezds"/>
        <w:numPr>
          <w:ilvl w:val="1"/>
          <w:numId w:val="8"/>
        </w:numPr>
      </w:pPr>
      <w:r>
        <w:t>Project folyamata során bővített dokumentumok</w:t>
      </w:r>
    </w:p>
    <w:p w14:paraId="46F0142A" w14:textId="06C9FBC8" w:rsidR="009251A1" w:rsidRDefault="009251A1" w:rsidP="009251A1">
      <w:r>
        <w:t>A beszélgetések, összejöveteleket egy eseménynaplóba rögzítve lettek</w:t>
      </w:r>
      <w:r w:rsidR="004772C5">
        <w:t>, Excel formátumba.</w:t>
      </w:r>
    </w:p>
    <w:p w14:paraId="28F2FA40" w14:textId="6631E7A8" w:rsidR="00CC73CD" w:rsidRPr="00CC73CD" w:rsidRDefault="006176E8" w:rsidP="006176E8">
      <w:pPr>
        <w:pStyle w:val="Szvegtrzs"/>
        <w:jc w:val="center"/>
      </w:pPr>
      <w:r>
        <w:rPr>
          <w:noProof/>
        </w:rPr>
        <w:drawing>
          <wp:inline distT="0" distB="0" distL="0" distR="0" wp14:anchorId="451DEDC7" wp14:editId="059FC542">
            <wp:extent cx="2348180" cy="1061279"/>
            <wp:effectExtent l="0" t="0" r="0" b="5715"/>
            <wp:docPr id="9" name="Kép 9" descr="https://dl.dropboxusercontent.com/s/1dbftee35s0qe0c/EXCEL_3f1L0ocUd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dl.dropboxusercontent.com/s/1dbftee35s0qe0c/EXCEL_3f1L0ocUdJ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273" cy="108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0545A" w14:textId="575A7598" w:rsidR="00ED6E23" w:rsidRPr="00B964A7" w:rsidRDefault="00B964A7" w:rsidP="00B964A7">
      <w:pPr>
        <w:jc w:val="center"/>
        <w:rPr>
          <w:i/>
        </w:rPr>
      </w:pPr>
      <w:r>
        <w:rPr>
          <w:i/>
        </w:rPr>
        <w:t>Excel dokumentum dátumokkal</w:t>
      </w:r>
    </w:p>
    <w:p w14:paraId="1319A74B" w14:textId="3A6FE6F5" w:rsidR="0077257B" w:rsidRPr="0037392E" w:rsidRDefault="00720534" w:rsidP="00837E7A">
      <w:pPr>
        <w:pStyle w:val="Cmsor1"/>
      </w:pPr>
      <w:r>
        <w:t>Frontend</w:t>
      </w:r>
    </w:p>
    <w:p w14:paraId="39A55CD1" w14:textId="1D9D9812" w:rsidR="00130A90" w:rsidRPr="00B94CE4" w:rsidRDefault="00542A4B" w:rsidP="00CA3D17">
      <w:pPr>
        <w:pStyle w:val="Listaszerbekezds"/>
        <w:numPr>
          <w:ilvl w:val="0"/>
          <w:numId w:val="9"/>
        </w:numPr>
        <w:rPr>
          <w:color w:val="800000"/>
        </w:rPr>
      </w:pPr>
      <w:r w:rsidRPr="00B94CE4">
        <w:rPr>
          <w:color w:val="800000"/>
        </w:rPr>
        <w:t>A frontend felépítése</w:t>
      </w:r>
    </w:p>
    <w:p w14:paraId="6C306E2D" w14:textId="7E4A23B9" w:rsidR="00DA1EFE" w:rsidRDefault="00D05B79" w:rsidP="00CA3D17">
      <w:pPr>
        <w:pStyle w:val="Listaszerbekezds"/>
        <w:numPr>
          <w:ilvl w:val="1"/>
          <w:numId w:val="9"/>
        </w:numPr>
      </w:pPr>
      <w:r>
        <w:t>Mi az a frontend?</w:t>
      </w:r>
    </w:p>
    <w:p w14:paraId="5F13ECF6" w14:textId="5351D983" w:rsidR="00CC482C" w:rsidRDefault="001D12D3" w:rsidP="00130A90">
      <w:r>
        <w:t xml:space="preserve">A frontend alatt a program megjelenítéséről beszélünk, ami a szerverről lekérdezett </w:t>
      </w:r>
      <w:r>
        <w:lastRenderedPageBreak/>
        <w:t>(backend) adatokat jeleníti meg a felhasználó számára</w:t>
      </w:r>
      <w:r w:rsidR="00AA2D5F">
        <w:t xml:space="preserve">. Megjelenés mellett különböző műveleteket és számolást is végre kell hajtani a frontend felületnek, annak </w:t>
      </w:r>
      <w:r w:rsidR="00E03B77">
        <w:t>érdekébe,</w:t>
      </w:r>
      <w:r w:rsidR="00AA2D5F">
        <w:t xml:space="preserve"> hogy a felhasználó feltudja dolgozni a kapott adatokat. Ez alatt lehet érteni számok összeadását, kivonását, és ezeknek a számoknak az ábrázolását a megfelelő helyen a képernyőn</w:t>
      </w:r>
      <w:r>
        <w:t>.</w:t>
      </w:r>
    </w:p>
    <w:p w14:paraId="59DD5258" w14:textId="2D5CE041" w:rsidR="00C92BD0" w:rsidRDefault="00AA2D5F" w:rsidP="00130A90">
      <w:r>
        <w:t xml:space="preserve">A HTML lehetővé teszi az adatok csoportosítását, megjelenítését megfelelő helyen, és egyéb formai </w:t>
      </w:r>
      <w:r w:rsidR="00CC482C">
        <w:t>dolgok, például</w:t>
      </w:r>
      <w:r>
        <w:t xml:space="preserve"> színezés és méretezés. </w:t>
      </w:r>
      <w:r w:rsidR="0014385B">
        <w:t xml:space="preserve">Emellett beépített funkciók és </w:t>
      </w:r>
      <w:r w:rsidR="00CC482C">
        <w:t xml:space="preserve">eszközöket is lehet használni vele, például gombok vagy szövegbevitelre mezőt, ahova képes a felhasználó írni. Ezeket az úgynevezett „objektumokat” személyre lehet szabni, és rengeteg tulajdonságot hozzájuk tudunk rendelni, például a felhasználó jelszavát a program csak csillagokkal jeleníti meg, vagy csak bizonyos hosszúságú jelszót írhatunk be. Ilyenkor fontos figyelembe venni, hogy a frontend képes megakadályozni érvénytelen adatoknak a bevitelét, </w:t>
      </w:r>
    </w:p>
    <w:p w14:paraId="29452D29" w14:textId="4116DF8C" w:rsidR="00E77C6F" w:rsidRDefault="00E77C6F" w:rsidP="00CA3D17">
      <w:pPr>
        <w:pStyle w:val="Listaszerbekezds"/>
        <w:numPr>
          <w:ilvl w:val="1"/>
          <w:numId w:val="9"/>
        </w:numPr>
      </w:pPr>
      <w:r>
        <w:t>Frontend a Legyen ön is Milliomos applikációban</w:t>
      </w:r>
    </w:p>
    <w:p w14:paraId="069909AA" w14:textId="7F479143" w:rsidR="00326A11" w:rsidRDefault="00326A11" w:rsidP="00130A90">
      <w:r>
        <w:t xml:space="preserve">A frontend fejlesztését lehetővé teszi a </w:t>
      </w:r>
      <w:proofErr w:type="spellStart"/>
      <w:r>
        <w:t>C</w:t>
      </w:r>
      <w:r w:rsidRPr="00326A11">
        <w:t>ordova</w:t>
      </w:r>
      <w:proofErr w:type="spellEnd"/>
      <w:r>
        <w:t>, mivel a HTML web programozási nyelvet használja.</w:t>
      </w:r>
      <w:r w:rsidR="006E48D0">
        <w:t xml:space="preserve"> A </w:t>
      </w:r>
      <w:proofErr w:type="spellStart"/>
      <w:r w:rsidR="006E48D0">
        <w:t>C</w:t>
      </w:r>
      <w:r w:rsidR="006E48D0" w:rsidRPr="00326A11">
        <w:t>ordova</w:t>
      </w:r>
      <w:proofErr w:type="spellEnd"/>
      <w:r w:rsidR="006E48D0">
        <w:t xml:space="preserve"> egy futó web applikáció, ami képes a telefonos verzió kezelésére. A </w:t>
      </w:r>
      <w:proofErr w:type="spellStart"/>
      <w:r w:rsidR="006E48D0">
        <w:t>Cordova</w:t>
      </w:r>
      <w:proofErr w:type="spellEnd"/>
      <w:r w:rsidR="006E48D0">
        <w:t xml:space="preserve"> képes mindenféle funkciót kihasználni a mobilokból, ezalatt a billentyűzetet, kamerát, GPS és forgatást képes kezelni. A Legyen ön is Milliomos applikáció esetében a billentyűzet és megjelenésen van a hangsúly.</w:t>
      </w:r>
    </w:p>
    <w:p w14:paraId="779CA21C" w14:textId="5CB377F6" w:rsidR="009F36AD" w:rsidRDefault="009F36AD" w:rsidP="00130A90">
      <w:r>
        <w:t xml:space="preserve">A </w:t>
      </w:r>
      <w:proofErr w:type="spellStart"/>
      <w:r>
        <w:t>Cordova</w:t>
      </w:r>
      <w:proofErr w:type="spellEnd"/>
      <w:r>
        <w:t xml:space="preserve"> applikációk fejlesztéséhez a Visual </w:t>
      </w:r>
      <w:proofErr w:type="spellStart"/>
      <w:r>
        <w:t>Studio</w:t>
      </w:r>
      <w:proofErr w:type="spellEnd"/>
      <w:r>
        <w:t xml:space="preserve"> </w:t>
      </w:r>
      <w:r w:rsidR="002A3E3D">
        <w:t xml:space="preserve">szoftver fejlesztői </w:t>
      </w:r>
      <w:r w:rsidR="00405B85">
        <w:t>környezetet</w:t>
      </w:r>
      <w:r>
        <w:t xml:space="preserve"> kell használnunk. </w:t>
      </w:r>
      <w:r w:rsidR="009709BE">
        <w:t xml:space="preserve">A Visual </w:t>
      </w:r>
      <w:proofErr w:type="spellStart"/>
      <w:r w:rsidR="009709BE">
        <w:t>Studio</w:t>
      </w:r>
      <w:proofErr w:type="spellEnd"/>
      <w:r w:rsidR="009709BE">
        <w:t xml:space="preserve"> emellett nagyon hasznos lesz a „valós idejű” tesztelésre is.</w:t>
      </w:r>
      <w:r w:rsidR="004430C3">
        <w:t xml:space="preserve"> A HTML kódot viszont lehet bármilyen más szövegszerkesztővel is használni, például </w:t>
      </w:r>
      <w:proofErr w:type="spellStart"/>
      <w:r w:rsidR="004430C3">
        <w:t>Notepad</w:t>
      </w:r>
      <w:proofErr w:type="spellEnd"/>
      <w:r w:rsidR="004430C3">
        <w:t>++</w:t>
      </w:r>
      <w:r w:rsidR="00FA04D4">
        <w:t>, ami egy ingyenes és programozók számára ajánlott szöveg szerkesztő</w:t>
      </w:r>
      <w:r w:rsidR="004430C3">
        <w:t>.</w:t>
      </w:r>
      <w:r w:rsidR="00FA04D4">
        <w:rPr>
          <w:rStyle w:val="Lbjegyzet-hivatkozs"/>
        </w:rPr>
        <w:footnoteReference w:id="3"/>
      </w:r>
    </w:p>
    <w:p w14:paraId="2275A856" w14:textId="06124977" w:rsidR="00C069E2" w:rsidRDefault="00AA2D5F" w:rsidP="00130A90">
      <w:r>
        <w:t xml:space="preserve">A legnagyobb </w:t>
      </w:r>
      <w:r w:rsidR="00CC482C">
        <w:t>probléma,</w:t>
      </w:r>
      <w:r>
        <w:t xml:space="preserve"> ami felmerült a fejlesztés során az a megfelelő arányok eltalálása, mivel az applikáció nem csak számítógépen, de telefonon is használható. </w:t>
      </w:r>
      <w:r w:rsidR="00C92BD0">
        <w:t>A képernyő arányához kell viszonyulnia a képernyőnek, és a rajta lévő objektumoknak, például a gombok és szöveg dobozok.</w:t>
      </w:r>
      <w:r w:rsidR="00CC482C">
        <w:t xml:space="preserve"> Az arányok mellett a HTML korlátozásai is problémát jelenthet, mivel nem minden web böngésző támogatja az összes funkciót. </w:t>
      </w:r>
      <w:r w:rsidR="00C069E2">
        <w:rPr>
          <w:rStyle w:val="Lbjegyzet-hivatkozs"/>
        </w:rPr>
        <w:footnoteReference w:id="4"/>
      </w:r>
    </w:p>
    <w:p w14:paraId="17E690A6" w14:textId="3F2742AD" w:rsidR="00130A90" w:rsidRDefault="00C069E2" w:rsidP="00130A90">
      <w:r>
        <w:t>A megfelelő arányokat a HTML képes betartani, ha az objektumokat a képernyőhöz viszonyítva számoljuk. Ezt úgy lehet elérni, hogy folyamatosan rendezzük a csoportokat, például a képernyő közepére, szélére, legaljára rendezzük az objektumokat. Innentől fogva az applikáció minden platformon megfelelő méretezéssel jelenik meg. Ez viszont rengeteg tesztelést igényel</w:t>
      </w:r>
      <w:r w:rsidR="00EC7F24">
        <w:t>, mivel az applikációt folyamatosan bővíteni szeretnénk. Szerencsére a rendezés elősegíti a bővíthetőséget</w:t>
      </w:r>
      <w:r w:rsidR="00A00772">
        <w:t>, mivel képesek vagyunk rendezni az elemeket tetszés szerint, a meglévő elemek befolyásolása nélkül.</w:t>
      </w:r>
      <w:r w:rsidR="00230A34">
        <w:t xml:space="preserve"> </w:t>
      </w:r>
      <w:r w:rsidR="00720534">
        <w:t>Például,</w:t>
      </w:r>
      <w:r w:rsidR="00230A34">
        <w:t xml:space="preserve"> ha új gombot szeretnénk berakni a főmenübe, akkor elég egy új gomb objektumot felvenni a HTML file-</w:t>
      </w:r>
      <w:proofErr w:type="spellStart"/>
      <w:r w:rsidR="00230A34">
        <w:t>ba</w:t>
      </w:r>
      <w:proofErr w:type="spellEnd"/>
      <w:r w:rsidR="00230A34">
        <w:t>, és utána az megfelelően rendeződik.</w:t>
      </w:r>
    </w:p>
    <w:p w14:paraId="511CBB29" w14:textId="67DC9B65" w:rsidR="0016730F" w:rsidRDefault="009E21D4" w:rsidP="0016730F">
      <w:pPr>
        <w:jc w:val="center"/>
      </w:pPr>
      <w:r w:rsidRPr="009E21D4">
        <w:rPr>
          <w:noProof/>
        </w:rPr>
        <w:drawing>
          <wp:inline distT="0" distB="0" distL="0" distR="0" wp14:anchorId="15425952" wp14:editId="51BD85CD">
            <wp:extent cx="2648102" cy="1402376"/>
            <wp:effectExtent l="0" t="0" r="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9303" cy="142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0371" w14:textId="250D74F2" w:rsidR="0016730F" w:rsidRPr="00BD334C" w:rsidRDefault="000C1BDA" w:rsidP="00B2584B">
      <w:pPr>
        <w:spacing w:after="240"/>
        <w:jc w:val="center"/>
        <w:rPr>
          <w:i/>
          <w:sz w:val="22"/>
        </w:rPr>
      </w:pPr>
      <w:r w:rsidRPr="00BD334C">
        <w:rPr>
          <w:i/>
          <w:sz w:val="22"/>
        </w:rPr>
        <w:t>Új gomb</w:t>
      </w:r>
      <w:r w:rsidR="00187732" w:rsidRPr="00BD334C">
        <w:rPr>
          <w:i/>
          <w:sz w:val="22"/>
        </w:rPr>
        <w:t xml:space="preserve"> a HTML kódba, megfelelő rendezéssel</w:t>
      </w:r>
      <w:r w:rsidR="009E21D4">
        <w:rPr>
          <w:i/>
          <w:sz w:val="22"/>
        </w:rPr>
        <w:t xml:space="preserve">, csak egy </w:t>
      </w:r>
      <w:r w:rsidR="00D81CD9">
        <w:rPr>
          <w:i/>
          <w:sz w:val="22"/>
        </w:rPr>
        <w:t xml:space="preserve">darab </w:t>
      </w:r>
      <w:r w:rsidR="009E21D4">
        <w:rPr>
          <w:i/>
          <w:sz w:val="22"/>
        </w:rPr>
        <w:t>új sor kellett</w:t>
      </w:r>
    </w:p>
    <w:p w14:paraId="615FED76" w14:textId="39CCD2D5" w:rsidR="00FD0D6D" w:rsidRDefault="00EB3CA0" w:rsidP="00CA3D17">
      <w:pPr>
        <w:pStyle w:val="Listaszerbekezds"/>
        <w:numPr>
          <w:ilvl w:val="1"/>
          <w:numId w:val="9"/>
        </w:numPr>
      </w:pPr>
      <w:r>
        <w:lastRenderedPageBreak/>
        <w:t>Formázás</w:t>
      </w:r>
    </w:p>
    <w:p w14:paraId="264706ED" w14:textId="3BF28187" w:rsidR="00955746" w:rsidRDefault="00955746" w:rsidP="00955746">
      <w:r>
        <w:t xml:space="preserve">A HTML és </w:t>
      </w:r>
      <w:proofErr w:type="spellStart"/>
      <w:r w:rsidR="00326A11">
        <w:t>C</w:t>
      </w:r>
      <w:r w:rsidR="00326A11" w:rsidRPr="00326A11">
        <w:t>ordova</w:t>
      </w:r>
      <w:proofErr w:type="spellEnd"/>
      <w:r w:rsidR="00326A11">
        <w:t xml:space="preserve"> </w:t>
      </w:r>
      <w:r>
        <w:t xml:space="preserve">használata emiatt előnyös, mivel </w:t>
      </w:r>
      <w:r w:rsidR="00957D17">
        <w:t>megfelelő felépítés lehetővé teszi az applikáció gyors fejlesztését és tesztelését</w:t>
      </w:r>
      <w:r w:rsidR="004E21DE">
        <w:t>, egyszerre teszi lehetővé a webes verzió és a telefonos verzió fejlesztését</w:t>
      </w:r>
      <w:r w:rsidR="00957D17">
        <w:t xml:space="preserve">. </w:t>
      </w:r>
      <w:r w:rsidR="00337E38">
        <w:t xml:space="preserve">A megfelelő formázást a HTML által használt .CSS file tartalmazza, itt található különböző rendezés </w:t>
      </w:r>
      <w:r w:rsidR="00006C76">
        <w:t>típusok,</w:t>
      </w:r>
      <w:r w:rsidR="00337E38">
        <w:t xml:space="preserve"> amikre hivatkozhatunk a HTML-en belül.</w:t>
      </w:r>
      <w:r w:rsidR="004121A0">
        <w:t xml:space="preserve"> Ezt a .CSS file-t egy másik mappába lett téve jobb rendezés érdekében.</w:t>
      </w:r>
      <w:r w:rsidR="00006C76">
        <w:t xml:space="preserve"> Kifejezetten hasznos a képernyő alapú rendezés, ami %-</w:t>
      </w:r>
      <w:proofErr w:type="spellStart"/>
      <w:r w:rsidR="00006C76">
        <w:t>osan</w:t>
      </w:r>
      <w:proofErr w:type="spellEnd"/>
      <w:r w:rsidR="00006C76">
        <w:t xml:space="preserve"> rendezi a tartalmát a HTML elemeknek. Ezek fel vannak osztva több típusú rendezésre, például felfelé rendezés, lefelé, jobbra és balra.</w:t>
      </w:r>
      <w:r w:rsidR="000D619E">
        <w:rPr>
          <w:rStyle w:val="Lbjegyzet-hivatkozs"/>
        </w:rPr>
        <w:footnoteReference w:id="5"/>
      </w:r>
    </w:p>
    <w:p w14:paraId="10E1B7DA" w14:textId="565C5505" w:rsidR="00B94CE4" w:rsidRDefault="00006C76" w:rsidP="006C276C">
      <w:pPr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78CD723F" wp14:editId="3FD0AF17">
            <wp:extent cx="1982419" cy="615619"/>
            <wp:effectExtent l="0" t="0" r="0" b="0"/>
            <wp:docPr id="2" name="Kép 2" descr="https://dl.dropboxusercontent.com/s/b5nkbuc383ekw9v/notepad%2B%2B_1RbBYrxq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l.dropboxusercontent.com/s/b5nkbuc383ekw9v/notepad%2B%2B_1RbBYrxqc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576" cy="63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90B0" w14:textId="24D8A3F9" w:rsidR="006C276C" w:rsidRDefault="006C276C" w:rsidP="00EC2266">
      <w:pPr>
        <w:spacing w:after="120"/>
        <w:jc w:val="center"/>
        <w:rPr>
          <w:rFonts w:eastAsia="Times New Roman"/>
          <w:i/>
        </w:rPr>
      </w:pPr>
      <w:r>
        <w:rPr>
          <w:rFonts w:eastAsia="Times New Roman"/>
          <w:i/>
        </w:rPr>
        <w:t>A középre rendezés tulajdonságai</w:t>
      </w:r>
    </w:p>
    <w:p w14:paraId="261740EE" w14:textId="70342A2C" w:rsidR="00A77A53" w:rsidRDefault="00A77A53" w:rsidP="006C276C">
      <w:pPr>
        <w:jc w:val="center"/>
        <w:rPr>
          <w:rFonts w:eastAsia="Times New Roman"/>
          <w:i/>
        </w:rPr>
      </w:pPr>
      <w:r>
        <w:rPr>
          <w:noProof/>
        </w:rPr>
        <w:drawing>
          <wp:inline distT="0" distB="0" distL="0" distR="0" wp14:anchorId="586DCDDC" wp14:editId="6028598E">
            <wp:extent cx="3818534" cy="384413"/>
            <wp:effectExtent l="0" t="0" r="0" b="0"/>
            <wp:docPr id="3" name="Kép 3" descr="https://dl.dropboxusercontent.com/s/tpfplr2cjgfokdg/notepad%2B%2B_Xsd7a4XR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l.dropboxusercontent.com/s/tpfplr2cjgfokdg/notepad%2B%2B_Xsd7a4XR8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751" cy="4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2DE28" w14:textId="756AAF7E" w:rsidR="00A77A53" w:rsidRPr="006C276C" w:rsidRDefault="00A77A53" w:rsidP="00EC2266">
      <w:pPr>
        <w:spacing w:after="120"/>
        <w:jc w:val="center"/>
        <w:rPr>
          <w:rFonts w:eastAsia="Times New Roman"/>
          <w:i/>
        </w:rPr>
      </w:pPr>
      <w:r>
        <w:rPr>
          <w:rFonts w:eastAsia="Times New Roman"/>
          <w:i/>
        </w:rPr>
        <w:t>HTML-en belül, csoport (div) középre van rendezve</w:t>
      </w:r>
    </w:p>
    <w:p w14:paraId="6972021C" w14:textId="71DBA0A9" w:rsidR="00301152" w:rsidRDefault="00301152" w:rsidP="00301152">
      <w:pPr>
        <w:jc w:val="left"/>
        <w:rPr>
          <w:rFonts w:eastAsia="Times New Roman"/>
        </w:rPr>
      </w:pPr>
      <w:r>
        <w:rPr>
          <w:rFonts w:eastAsia="Times New Roman"/>
        </w:rPr>
        <w:t xml:space="preserve">A </w:t>
      </w:r>
      <w:r w:rsidR="009F36AD">
        <w:rPr>
          <w:rFonts w:eastAsia="Times New Roman"/>
        </w:rPr>
        <w:t>CS</w:t>
      </w:r>
      <w:r w:rsidR="00A57247">
        <w:rPr>
          <w:rFonts w:eastAsia="Times New Roman"/>
        </w:rPr>
        <w:t xml:space="preserve">S emellett tartalmazza a többi formai tulajdonságot, például a </w:t>
      </w:r>
      <w:r w:rsidR="00106FF9">
        <w:rPr>
          <w:rFonts w:eastAsia="Times New Roman"/>
        </w:rPr>
        <w:t>betűtípus</w:t>
      </w:r>
      <w:r w:rsidR="00A57247">
        <w:rPr>
          <w:rFonts w:eastAsia="Times New Roman"/>
        </w:rPr>
        <w:t xml:space="preserve"> és </w:t>
      </w:r>
      <w:r w:rsidR="00CE6E9F">
        <w:rPr>
          <w:rFonts w:eastAsia="Times New Roman"/>
        </w:rPr>
        <w:t>méretezést, színeket.</w:t>
      </w:r>
      <w:r w:rsidR="00757992">
        <w:rPr>
          <w:rFonts w:eastAsia="Times New Roman"/>
        </w:rPr>
        <w:t xml:space="preserve"> A CSS lehet akár egy file az interneten is, de ajánlott saját példányt létrehozni, mivel nem biztos, hogy mindig van internet </w:t>
      </w:r>
      <w:r w:rsidR="00C47804">
        <w:rPr>
          <w:rFonts w:eastAsia="Times New Roman"/>
        </w:rPr>
        <w:t>szolgáltatása az applikációnak</w:t>
      </w:r>
      <w:r w:rsidR="00757992">
        <w:rPr>
          <w:rFonts w:eastAsia="Times New Roman"/>
        </w:rPr>
        <w:t>.</w:t>
      </w:r>
    </w:p>
    <w:p w14:paraId="47216E1E" w14:textId="2F744F88" w:rsidR="00AC5A1C" w:rsidRDefault="00C817FC" w:rsidP="00CA3D17">
      <w:pPr>
        <w:pStyle w:val="Listaszerbekezds"/>
        <w:numPr>
          <w:ilvl w:val="1"/>
          <w:numId w:val="9"/>
        </w:numPr>
        <w:jc w:val="left"/>
        <w:rPr>
          <w:rFonts w:eastAsia="Times New Roman"/>
        </w:rPr>
      </w:pPr>
      <w:r>
        <w:rPr>
          <w:rFonts w:eastAsia="Times New Roman"/>
        </w:rPr>
        <w:t>Formázás, Média</w:t>
      </w:r>
    </w:p>
    <w:p w14:paraId="79489F66" w14:textId="645CC8D1" w:rsidR="00DA5AFF" w:rsidRDefault="00106FF9" w:rsidP="006A6AFE">
      <w:pPr>
        <w:pStyle w:val="Listaszerbekezds"/>
        <w:ind w:left="360" w:firstLine="207"/>
        <w:jc w:val="left"/>
        <w:rPr>
          <w:rFonts w:eastAsia="Times New Roman" w:cs="Lohit Hindi"/>
          <w:szCs w:val="24"/>
        </w:rPr>
      </w:pPr>
      <w:r w:rsidRPr="006A6AFE">
        <w:rPr>
          <w:rFonts w:eastAsia="Times New Roman" w:cs="Lohit Hindi"/>
          <w:szCs w:val="24"/>
        </w:rPr>
        <w:t>A HTML használatával lehetséges képeket és videókat is importálni, még akár zenét is. Az applikációban használt média elemeket mappába rendezve vannak tárolva, így könnyebb megtalálni a megfelelő file típust. Támogatott file típusok között van: MP4, PNG, WAV.</w:t>
      </w:r>
      <w:r w:rsidR="00AD4B60">
        <w:rPr>
          <w:rFonts w:eastAsia="Times New Roman" w:cs="Lohit Hindi"/>
          <w:szCs w:val="24"/>
        </w:rPr>
        <w:t xml:space="preserve"> Fontos tudni, hogy ezek a média elemek nem minden böngészőben működnek ugyan úgy, ezért a HTML kódban meg kell szabni, hogy böngészőtől függően hogyan </w:t>
      </w:r>
      <w:proofErr w:type="spellStart"/>
      <w:r w:rsidR="00AD4B60">
        <w:rPr>
          <w:rFonts w:eastAsia="Times New Roman" w:cs="Lohit Hindi"/>
          <w:szCs w:val="24"/>
        </w:rPr>
        <w:t>működjön</w:t>
      </w:r>
      <w:proofErr w:type="spellEnd"/>
      <w:r w:rsidR="00A90FCF">
        <w:rPr>
          <w:rFonts w:eastAsia="Times New Roman" w:cs="Lohit Hindi"/>
          <w:szCs w:val="24"/>
        </w:rPr>
        <w:t>.</w:t>
      </w:r>
    </w:p>
    <w:p w14:paraId="3FBF004A" w14:textId="77777777" w:rsidR="000D7589" w:rsidRDefault="00F85DCE" w:rsidP="000D7589">
      <w:pPr>
        <w:pStyle w:val="Listaszerbekezds"/>
        <w:ind w:left="360" w:firstLine="207"/>
        <w:jc w:val="left"/>
        <w:rPr>
          <w:rFonts w:eastAsia="Times New Roman" w:cs="Lohit Hindi"/>
          <w:szCs w:val="24"/>
        </w:rPr>
      </w:pPr>
      <w:r>
        <w:rPr>
          <w:rFonts w:eastAsia="Times New Roman" w:cs="Lohit Hindi"/>
          <w:szCs w:val="24"/>
        </w:rPr>
        <w:t xml:space="preserve">A PNG file típus kifejezetten fontos, mivel lehetővé teszi a </w:t>
      </w:r>
      <w:r w:rsidR="00A71310">
        <w:rPr>
          <w:rFonts w:eastAsia="Times New Roman" w:cs="Lohit Hindi"/>
          <w:szCs w:val="24"/>
        </w:rPr>
        <w:t xml:space="preserve">PNG negyedik szín csatornájának a használatát: </w:t>
      </w:r>
      <w:proofErr w:type="spellStart"/>
      <w:r w:rsidR="00A71310">
        <w:rPr>
          <w:rFonts w:eastAsia="Times New Roman" w:cs="Lohit Hindi"/>
          <w:szCs w:val="24"/>
        </w:rPr>
        <w:t>Alpha</w:t>
      </w:r>
      <w:proofErr w:type="spellEnd"/>
      <w:r w:rsidR="00A71310">
        <w:rPr>
          <w:rFonts w:eastAsia="Times New Roman" w:cs="Lohit Hindi"/>
          <w:szCs w:val="24"/>
        </w:rPr>
        <w:t xml:space="preserve">. Az </w:t>
      </w:r>
      <w:proofErr w:type="spellStart"/>
      <w:r w:rsidR="00A71310">
        <w:rPr>
          <w:rFonts w:eastAsia="Times New Roman" w:cs="Lohit Hindi"/>
          <w:szCs w:val="24"/>
        </w:rPr>
        <w:t>alpha</w:t>
      </w:r>
      <w:proofErr w:type="spellEnd"/>
      <w:r w:rsidR="00A71310">
        <w:rPr>
          <w:rFonts w:eastAsia="Times New Roman" w:cs="Lohit Hindi"/>
          <w:szCs w:val="24"/>
        </w:rPr>
        <w:t xml:space="preserve"> alatt az áttetszőségről beszélünk, a HTML </w:t>
      </w:r>
      <w:r w:rsidR="004F7FC7">
        <w:rPr>
          <w:rFonts w:eastAsia="Times New Roman" w:cs="Lohit Hindi"/>
          <w:szCs w:val="24"/>
        </w:rPr>
        <w:t xml:space="preserve">az áttetszőséget a háttérrel való egybeolvasztást teszi lehetővé. Például </w:t>
      </w:r>
      <w:r w:rsidR="004C7462">
        <w:rPr>
          <w:rFonts w:eastAsia="Times New Roman" w:cs="Lohit Hindi"/>
          <w:szCs w:val="24"/>
        </w:rPr>
        <w:t>szeretnénk,</w:t>
      </w:r>
      <w:r w:rsidR="004F7FC7">
        <w:rPr>
          <w:rFonts w:eastAsia="Times New Roman" w:cs="Lohit Hindi"/>
          <w:szCs w:val="24"/>
        </w:rPr>
        <w:t xml:space="preserve"> hogy a kép </w:t>
      </w:r>
      <w:r w:rsidR="004C7462">
        <w:rPr>
          <w:rFonts w:eastAsia="Times New Roman" w:cs="Lohit Hindi"/>
          <w:szCs w:val="24"/>
        </w:rPr>
        <w:t>a pereme körül átmetszőbb legyen.</w:t>
      </w:r>
      <w:r w:rsidR="000D7589">
        <w:rPr>
          <w:rFonts w:eastAsia="Times New Roman" w:cs="Lohit Hindi"/>
          <w:szCs w:val="24"/>
        </w:rPr>
        <w:t xml:space="preserve"> </w:t>
      </w:r>
    </w:p>
    <w:p w14:paraId="58963075" w14:textId="56477B99" w:rsidR="006A6AFE" w:rsidRPr="006A6AFE" w:rsidRDefault="000D7589" w:rsidP="00D234C3">
      <w:pPr>
        <w:pStyle w:val="Listaszerbekezds"/>
        <w:ind w:left="360" w:firstLine="207"/>
        <w:jc w:val="center"/>
        <w:rPr>
          <w:rFonts w:eastAsia="Times New Roman" w:cs="Lohit Hindi"/>
          <w:szCs w:val="24"/>
        </w:rPr>
      </w:pPr>
      <w:r w:rsidRPr="000D7589">
        <w:rPr>
          <w:rFonts w:eastAsia="Times New Roman" w:cs="Lohit Hindi"/>
          <w:noProof/>
          <w:szCs w:val="24"/>
        </w:rPr>
        <w:drawing>
          <wp:inline distT="0" distB="0" distL="0" distR="0" wp14:anchorId="70192D84" wp14:editId="66724919">
            <wp:extent cx="3386938" cy="1187400"/>
            <wp:effectExtent l="0" t="0" r="444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6909" cy="119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4C3">
        <w:rPr>
          <w:rFonts w:eastAsia="Times New Roman" w:cs="Lohit Hindi"/>
          <w:szCs w:val="24"/>
        </w:rPr>
        <w:t xml:space="preserve"> </w:t>
      </w:r>
      <w:r w:rsidR="00A56A44">
        <w:rPr>
          <w:rStyle w:val="Lbjegyzet-hivatkozs"/>
          <w:rFonts w:eastAsia="Times New Roman" w:cs="Lohit Hindi"/>
          <w:szCs w:val="24"/>
        </w:rPr>
        <w:footnoteReference w:id="6"/>
      </w:r>
    </w:p>
    <w:p w14:paraId="37BF269D" w14:textId="7883551F" w:rsidR="000D7589" w:rsidRPr="000D7589" w:rsidRDefault="00A56A44" w:rsidP="000D7589">
      <w:pPr>
        <w:jc w:val="center"/>
        <w:rPr>
          <w:rFonts w:eastAsia="Times New Roman"/>
          <w:i/>
        </w:rPr>
      </w:pPr>
      <w:proofErr w:type="spellStart"/>
      <w:r>
        <w:rPr>
          <w:rFonts w:eastAsia="Times New Roman"/>
          <w:i/>
        </w:rPr>
        <w:t>Alpha</w:t>
      </w:r>
      <w:proofErr w:type="spellEnd"/>
      <w:r>
        <w:rPr>
          <w:rFonts w:eastAsia="Times New Roman"/>
          <w:i/>
        </w:rPr>
        <w:t xml:space="preserve"> </w:t>
      </w:r>
      <w:r w:rsidR="000D7589">
        <w:rPr>
          <w:rFonts w:eastAsia="Times New Roman"/>
          <w:i/>
        </w:rPr>
        <w:t>Fekete rész = Áttetsző, összeolvad a weboldal színével</w:t>
      </w:r>
    </w:p>
    <w:p w14:paraId="11BC4C02" w14:textId="432336B9" w:rsidR="000D7589" w:rsidRDefault="00A56A44" w:rsidP="000D7589">
      <w:pPr>
        <w:jc w:val="left"/>
        <w:rPr>
          <w:rFonts w:eastAsia="Times New Roman"/>
        </w:rPr>
      </w:pPr>
      <w:r>
        <w:rPr>
          <w:rFonts w:eastAsia="Times New Roman"/>
        </w:rPr>
        <w:t xml:space="preserve">Ez az effektus csak a PNG, vagy TGA file típussal lehetséges, mivel ezek a típusok használnak csak </w:t>
      </w:r>
      <w:proofErr w:type="spellStart"/>
      <w:r>
        <w:rPr>
          <w:rFonts w:eastAsia="Times New Roman"/>
        </w:rPr>
        <w:t>Alpha</w:t>
      </w:r>
      <w:proofErr w:type="spellEnd"/>
      <w:r>
        <w:rPr>
          <w:rFonts w:eastAsia="Times New Roman"/>
        </w:rPr>
        <w:t xml:space="preserve"> színe. A hátránya az, hogy több helyet foglal el.</w:t>
      </w:r>
      <w:r w:rsidR="00616E63">
        <w:rPr>
          <w:rFonts w:eastAsia="Times New Roman"/>
        </w:rPr>
        <w:t xml:space="preserve"> Előnye viszont, hogy </w:t>
      </w:r>
      <w:r w:rsidR="005812AC">
        <w:rPr>
          <w:rFonts w:eastAsia="Times New Roman"/>
        </w:rPr>
        <w:t>bármikor,</w:t>
      </w:r>
      <w:r w:rsidR="00616E63">
        <w:rPr>
          <w:rFonts w:eastAsia="Times New Roman"/>
        </w:rPr>
        <w:t xml:space="preserve"> ha változtatjuk a weboldal témáját, az ilyen elemek </w:t>
      </w:r>
      <w:r w:rsidR="00F91EEF">
        <w:rPr>
          <w:rFonts w:eastAsia="Times New Roman"/>
        </w:rPr>
        <w:t xml:space="preserve">folyamatosan jól fognak illeszkedni a weboldalra, mivel </w:t>
      </w:r>
      <w:r w:rsidR="00F83E53">
        <w:rPr>
          <w:rFonts w:eastAsia="Times New Roman"/>
        </w:rPr>
        <w:t>egyéni áttetszésük van.</w:t>
      </w:r>
      <w:r w:rsidR="00BD449C">
        <w:rPr>
          <w:rFonts w:eastAsia="Times New Roman"/>
        </w:rPr>
        <w:t xml:space="preserve"> Ha viszont olyan képformátumra van szükségünk, ami viszonylag jó kép minőséget ad, és file méretet, akkor ajánlott a JPG.</w:t>
      </w:r>
    </w:p>
    <w:p w14:paraId="5F3CF418" w14:textId="0E9FA5ED" w:rsidR="0091209B" w:rsidRDefault="007C51ED" w:rsidP="007021E9">
      <w:pPr>
        <w:pStyle w:val="Listaszerbekezds"/>
        <w:numPr>
          <w:ilvl w:val="0"/>
          <w:numId w:val="9"/>
        </w:numPr>
        <w:jc w:val="left"/>
        <w:rPr>
          <w:rFonts w:eastAsia="Times New Roman"/>
        </w:rPr>
      </w:pPr>
      <w:r>
        <w:rPr>
          <w:rFonts w:eastAsia="Times New Roman"/>
        </w:rPr>
        <w:lastRenderedPageBreak/>
        <w:t xml:space="preserve">Frontend </w:t>
      </w:r>
      <w:r w:rsidR="00D8713E">
        <w:rPr>
          <w:rFonts w:eastAsia="Times New Roman"/>
        </w:rPr>
        <w:t>t</w:t>
      </w:r>
      <w:r w:rsidR="0091209B">
        <w:rPr>
          <w:rFonts w:eastAsia="Times New Roman"/>
        </w:rPr>
        <w:t>esztelés</w:t>
      </w:r>
    </w:p>
    <w:p w14:paraId="49D61124" w14:textId="63AC23DA" w:rsidR="0091209B" w:rsidRDefault="004B0184" w:rsidP="009A2BD8">
      <w:pPr>
        <w:jc w:val="left"/>
        <w:rPr>
          <w:rFonts w:eastAsia="Times New Roman"/>
        </w:rPr>
      </w:pPr>
      <w:r>
        <w:rPr>
          <w:rFonts w:eastAsia="Times New Roman"/>
        </w:rPr>
        <w:t>Mivel a</w:t>
      </w:r>
      <w:r w:rsidR="00D9441F">
        <w:rPr>
          <w:rFonts w:eastAsia="Times New Roman"/>
        </w:rPr>
        <w:t xml:space="preserve">z applikáció </w:t>
      </w:r>
      <w:r>
        <w:rPr>
          <w:rFonts w:eastAsia="Times New Roman"/>
        </w:rPr>
        <w:t>folyamatosan bővül, ezért állandóan tesztelni kell</w:t>
      </w:r>
      <w:r w:rsidR="00301081">
        <w:rPr>
          <w:rFonts w:eastAsia="Times New Roman"/>
        </w:rPr>
        <w:t xml:space="preserve">. A tesztelés során a program használata során előforduló hibákat kell megkeresni, általában új funkciók esetében korábban működő részek is </w:t>
      </w:r>
      <w:r w:rsidR="00BC5BA5">
        <w:rPr>
          <w:rFonts w:eastAsia="Times New Roman"/>
        </w:rPr>
        <w:t>elromolhatnak</w:t>
      </w:r>
      <w:r w:rsidR="00301081">
        <w:rPr>
          <w:rFonts w:eastAsia="Times New Roman"/>
        </w:rPr>
        <w:t xml:space="preserve">. </w:t>
      </w:r>
      <w:r w:rsidR="008B3F55">
        <w:rPr>
          <w:rFonts w:eastAsia="Times New Roman"/>
        </w:rPr>
        <w:t xml:space="preserve">A tesztelés emellett jó a még félig kész funkciók tesztelésére is gyakorlatban. </w:t>
      </w:r>
      <w:r w:rsidR="00A15F84">
        <w:rPr>
          <w:rFonts w:eastAsia="Times New Roman"/>
        </w:rPr>
        <w:t xml:space="preserve">Mivel webfejlesztésről van szó, ezért gyorsabb a </w:t>
      </w:r>
      <w:r w:rsidR="00AD0349">
        <w:rPr>
          <w:rFonts w:eastAsia="Times New Roman"/>
        </w:rPr>
        <w:t>White</w:t>
      </w:r>
      <w:r w:rsidR="00A15F84">
        <w:rPr>
          <w:rFonts w:eastAsia="Times New Roman"/>
        </w:rPr>
        <w:t xml:space="preserve"> </w:t>
      </w:r>
      <w:proofErr w:type="spellStart"/>
      <w:r w:rsidR="00A15F84">
        <w:rPr>
          <w:rFonts w:eastAsia="Times New Roman"/>
        </w:rPr>
        <w:t>Bo</w:t>
      </w:r>
      <w:r w:rsidR="00AD0349">
        <w:rPr>
          <w:rFonts w:eastAsia="Times New Roman"/>
        </w:rPr>
        <w:t>x</w:t>
      </w:r>
      <w:proofErr w:type="spellEnd"/>
      <w:r w:rsidR="00A15F84">
        <w:rPr>
          <w:rFonts w:eastAsia="Times New Roman"/>
        </w:rPr>
        <w:t xml:space="preserve"> Testing metódus, ami röviden azt jelenti, hogy mi közvetlenül a weboldal fejlesztés során</w:t>
      </w:r>
      <w:r w:rsidR="00E2553B">
        <w:rPr>
          <w:rFonts w:eastAsia="Times New Roman"/>
        </w:rPr>
        <w:t xml:space="preserve">, a metódusok </w:t>
      </w:r>
      <w:r w:rsidR="001B390B">
        <w:rPr>
          <w:rFonts w:eastAsia="Times New Roman"/>
        </w:rPr>
        <w:t>meghívásával</w:t>
      </w:r>
      <w:r w:rsidR="00E2553B">
        <w:rPr>
          <w:rFonts w:eastAsia="Times New Roman"/>
        </w:rPr>
        <w:t xml:space="preserve"> kapunk visszajelzést a program működéséről. Így gyorsan tesztelhető az alkalmazás működése</w:t>
      </w:r>
      <w:r w:rsidR="00D2660F">
        <w:rPr>
          <w:rFonts w:eastAsia="Times New Roman"/>
        </w:rPr>
        <w:t>, mivel egyből kapunk visszajelzést a működésről</w:t>
      </w:r>
      <w:r w:rsidR="00673911">
        <w:rPr>
          <w:rStyle w:val="Lbjegyzet-hivatkozs"/>
          <w:rFonts w:eastAsia="Times New Roman"/>
        </w:rPr>
        <w:footnoteReference w:id="7"/>
      </w:r>
      <w:r w:rsidR="00E2553B">
        <w:rPr>
          <w:rFonts w:eastAsia="Times New Roman"/>
        </w:rPr>
        <w:t>.</w:t>
      </w:r>
      <w:r w:rsidR="00A15F84">
        <w:rPr>
          <w:rFonts w:eastAsia="Times New Roman"/>
        </w:rPr>
        <w:t xml:space="preserve"> </w:t>
      </w:r>
      <w:r w:rsidR="008B3F55">
        <w:rPr>
          <w:rFonts w:eastAsia="Times New Roman"/>
        </w:rPr>
        <w:t>A tesztelésre több módszer is lehetséges:</w:t>
      </w:r>
    </w:p>
    <w:p w14:paraId="4ACA1525" w14:textId="6EAB1589" w:rsidR="009A2BD8" w:rsidRPr="009A2BD8" w:rsidRDefault="00655F9A" w:rsidP="007021E9">
      <w:pPr>
        <w:pStyle w:val="Listaszerbekezds"/>
        <w:numPr>
          <w:ilvl w:val="1"/>
          <w:numId w:val="9"/>
        </w:numPr>
        <w:jc w:val="left"/>
        <w:rPr>
          <w:rFonts w:eastAsia="Times New Roman"/>
        </w:rPr>
      </w:pPr>
      <w:r>
        <w:rPr>
          <w:rFonts w:eastAsia="Times New Roman"/>
        </w:rPr>
        <w:t xml:space="preserve">Visual </w:t>
      </w:r>
      <w:proofErr w:type="spellStart"/>
      <w:r>
        <w:rPr>
          <w:rFonts w:eastAsia="Times New Roman"/>
        </w:rPr>
        <w:t>Studio</w:t>
      </w:r>
      <w:proofErr w:type="spellEnd"/>
    </w:p>
    <w:p w14:paraId="28BE3B2C" w14:textId="5E35506A" w:rsidR="009A2BD8" w:rsidRPr="009A2BD8" w:rsidRDefault="00CC08E9" w:rsidP="009A2BD8">
      <w:pPr>
        <w:jc w:val="left"/>
        <w:rPr>
          <w:rFonts w:eastAsia="Times New Roman"/>
        </w:rPr>
      </w:pPr>
      <w:r>
        <w:rPr>
          <w:rFonts w:eastAsia="Times New Roman"/>
        </w:rPr>
        <w:t xml:space="preserve">Az applikációt a Visual </w:t>
      </w:r>
      <w:proofErr w:type="spellStart"/>
      <w:r>
        <w:rPr>
          <w:rFonts w:eastAsia="Times New Roman"/>
        </w:rPr>
        <w:t>Studio</w:t>
      </w:r>
      <w:proofErr w:type="spellEnd"/>
      <w:r>
        <w:rPr>
          <w:rFonts w:eastAsia="Times New Roman"/>
        </w:rPr>
        <w:t xml:space="preserve"> használatával lehet a telefonos készülékre telepíteni. </w:t>
      </w:r>
      <w:r w:rsidR="00DD5117">
        <w:rPr>
          <w:rFonts w:eastAsia="Times New Roman"/>
        </w:rPr>
        <w:t xml:space="preserve">A telefonon előbb aktiválni kell a fejlesztői opciókat, így adunk engedélyt a számítógépnek, hogy a telefonra közvetlenül telepítsen alkalmazásokat. </w:t>
      </w:r>
      <w:r>
        <w:rPr>
          <w:rFonts w:eastAsia="Times New Roman"/>
        </w:rPr>
        <w:t xml:space="preserve">A telepítés mellett több lehetőségünk is van, például a </w:t>
      </w:r>
      <w:proofErr w:type="spellStart"/>
      <w:r w:rsidR="000B08D7">
        <w:rPr>
          <w:rFonts w:eastAsia="Times New Roman"/>
        </w:rPr>
        <w:t>debugolás</w:t>
      </w:r>
      <w:proofErr w:type="spellEnd"/>
      <w:r w:rsidR="000B08D7">
        <w:rPr>
          <w:rFonts w:eastAsia="Times New Roman"/>
        </w:rPr>
        <w:t xml:space="preserve">. A </w:t>
      </w:r>
      <w:proofErr w:type="spellStart"/>
      <w:r w:rsidR="000B08D7">
        <w:rPr>
          <w:rFonts w:eastAsia="Times New Roman"/>
        </w:rPr>
        <w:t>debug</w:t>
      </w:r>
      <w:proofErr w:type="spellEnd"/>
      <w:r w:rsidR="000B08D7">
        <w:rPr>
          <w:rFonts w:eastAsia="Times New Roman"/>
        </w:rPr>
        <w:t xml:space="preserve"> alatt azt értjük, hogy számítógépünk és a telefonunk össze van kötve, és a kódot látjuk hogyan hívódig meg, még akár változtathatunk is a kódon valós időben. Ez rendkívül hasznos tud lenni, mivel nem kell újra megnyitni az alkalmazást minden alkalommal, </w:t>
      </w:r>
      <w:r w:rsidR="00FA5C2C">
        <w:rPr>
          <w:rFonts w:eastAsia="Times New Roman"/>
        </w:rPr>
        <w:t>amikor változik a kód.</w:t>
      </w:r>
    </w:p>
    <w:p w14:paraId="22459710" w14:textId="4199F7F4" w:rsidR="00655F9A" w:rsidRDefault="009A2BD8" w:rsidP="00425C6A">
      <w:pPr>
        <w:pStyle w:val="Listaszerbekezds"/>
        <w:numPr>
          <w:ilvl w:val="1"/>
          <w:numId w:val="9"/>
        </w:numPr>
        <w:jc w:val="left"/>
        <w:rPr>
          <w:rFonts w:eastAsia="Times New Roman"/>
        </w:rPr>
      </w:pPr>
      <w:r>
        <w:rPr>
          <w:rFonts w:eastAsia="Times New Roman"/>
        </w:rPr>
        <w:t>Böngésző fejlesztői opció</w:t>
      </w:r>
    </w:p>
    <w:p w14:paraId="3248D000" w14:textId="20896A3F" w:rsidR="00B90424" w:rsidRDefault="00B90424" w:rsidP="00B90424">
      <w:pPr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545E5ABF" wp14:editId="53BF7C0B">
            <wp:extent cx="2275028" cy="1509549"/>
            <wp:effectExtent l="0" t="0" r="0" b="0"/>
            <wp:docPr id="6" name="Kép 6" descr="https://dl.dropboxusercontent.com/s/l3dr62eduhqb47b/firefox_ttZQThNy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dl.dropboxusercontent.com/s/l3dr62eduhqb47b/firefox_ttZQThNy2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546" cy="154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54660" w14:textId="09C4CD59" w:rsidR="00B90424" w:rsidRPr="00B90424" w:rsidRDefault="00B90424" w:rsidP="002C7C5B">
      <w:pPr>
        <w:spacing w:after="240"/>
        <w:jc w:val="center"/>
        <w:rPr>
          <w:rFonts w:eastAsia="Times New Roman"/>
          <w:i/>
        </w:rPr>
      </w:pPr>
      <w:r>
        <w:rPr>
          <w:rFonts w:eastAsia="Times New Roman"/>
          <w:i/>
        </w:rPr>
        <w:t>Firefox böngésző használatával valós idejű szerkesztés</w:t>
      </w:r>
    </w:p>
    <w:p w14:paraId="7500B5A1" w14:textId="1A413130" w:rsidR="009A2BD8" w:rsidRPr="009A2BD8" w:rsidRDefault="00C711D7" w:rsidP="009A2BD8">
      <w:pPr>
        <w:jc w:val="left"/>
        <w:rPr>
          <w:rFonts w:eastAsia="Times New Roman"/>
        </w:rPr>
      </w:pPr>
      <w:r>
        <w:rPr>
          <w:rFonts w:eastAsia="Times New Roman"/>
        </w:rPr>
        <w:t xml:space="preserve">A böngészők általában rendelkeznek fejlesztői eszközökkel, ha mi megnyitjuk a HTML </w:t>
      </w:r>
      <w:proofErr w:type="gramStart"/>
      <w:r>
        <w:rPr>
          <w:rFonts w:eastAsia="Times New Roman"/>
        </w:rPr>
        <w:t>file-t</w:t>
      </w:r>
      <w:proofErr w:type="gramEnd"/>
      <w:r>
        <w:rPr>
          <w:rFonts w:eastAsia="Times New Roman"/>
        </w:rPr>
        <w:t xml:space="preserve"> amin dolgoztunk, akkor lehetőségünk van előre megtekinteni a weblap működését. </w:t>
      </w:r>
      <w:r w:rsidR="003C5CB2">
        <w:rPr>
          <w:rFonts w:eastAsia="Times New Roman"/>
        </w:rPr>
        <w:t xml:space="preserve">A HTML file megnyitása után a weblap bezárásáig lehetőségünk van bármilyen módosításra. Fontos tudni viszont, hogy ezek a módosítások csak a </w:t>
      </w:r>
      <w:r w:rsidR="0030556E">
        <w:rPr>
          <w:rFonts w:eastAsia="Times New Roman"/>
        </w:rPr>
        <w:t>böngésző példányán</w:t>
      </w:r>
      <w:r w:rsidR="003C5CB2">
        <w:rPr>
          <w:rFonts w:eastAsia="Times New Roman"/>
        </w:rPr>
        <w:t xml:space="preserve"> jelennek meg, ezeket el kell </w:t>
      </w:r>
      <w:r w:rsidR="00EF07C7">
        <w:rPr>
          <w:rFonts w:eastAsia="Times New Roman"/>
        </w:rPr>
        <w:t xml:space="preserve">menteni a </w:t>
      </w:r>
      <w:r w:rsidR="003C5CB2">
        <w:rPr>
          <w:rFonts w:eastAsia="Times New Roman"/>
        </w:rPr>
        <w:t xml:space="preserve">HTML </w:t>
      </w:r>
      <w:r w:rsidR="00EF07C7">
        <w:rPr>
          <w:rFonts w:eastAsia="Times New Roman"/>
        </w:rPr>
        <w:t>file-</w:t>
      </w:r>
      <w:proofErr w:type="spellStart"/>
      <w:r w:rsidR="00EF07C7">
        <w:rPr>
          <w:rFonts w:eastAsia="Times New Roman"/>
        </w:rPr>
        <w:t>ba</w:t>
      </w:r>
      <w:proofErr w:type="spellEnd"/>
      <w:r w:rsidR="00EF07C7">
        <w:rPr>
          <w:rFonts w:eastAsia="Times New Roman"/>
        </w:rPr>
        <w:t xml:space="preserve"> is.</w:t>
      </w:r>
    </w:p>
    <w:p w14:paraId="0347F82A" w14:textId="1D7AF957" w:rsidR="0077257B" w:rsidRPr="0037392E" w:rsidRDefault="0077257B" w:rsidP="00130A90">
      <w:pPr>
        <w:jc w:val="center"/>
      </w:pPr>
      <w:r w:rsidRPr="0037392E">
        <w:rPr>
          <w:rFonts w:eastAsia="Times New Roman"/>
        </w:rPr>
        <w:t>…</w:t>
      </w:r>
      <w:r w:rsidRPr="0037392E">
        <w:t>.</w:t>
      </w:r>
    </w:p>
    <w:p w14:paraId="0D92494F" w14:textId="109F8C9C" w:rsidR="0037392E" w:rsidRPr="0037392E" w:rsidRDefault="0037392E" w:rsidP="0037392E">
      <w:pPr>
        <w:rPr>
          <w:color w:val="800000"/>
        </w:rPr>
      </w:pPr>
      <w:bookmarkStart w:id="0" w:name="_GoBack"/>
      <w:bookmarkEnd w:id="0"/>
    </w:p>
    <w:sectPr w:rsidR="0037392E" w:rsidRPr="0037392E" w:rsidSect="00C50741">
      <w:footerReference w:type="default" r:id="rId16"/>
      <w:pgSz w:w="11906" w:h="16838" w:code="9"/>
      <w:pgMar w:top="1418" w:right="1418" w:bottom="1418" w:left="1418" w:header="1134" w:footer="1134" w:gutter="567"/>
      <w:pgNumType w:start="15"/>
      <w:cols w:space="708"/>
      <w:docGrid w:linePitch="240" w:charSpace="-65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B2925F" w14:textId="77777777" w:rsidR="00C570EF" w:rsidRDefault="00C570EF">
      <w:r>
        <w:separator/>
      </w:r>
    </w:p>
  </w:endnote>
  <w:endnote w:type="continuationSeparator" w:id="0">
    <w:p w14:paraId="5396AF07" w14:textId="77777777" w:rsidR="00C570EF" w:rsidRDefault="00C570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enQuanYi Zen Hei">
    <w:altName w:val="MS Gothic"/>
    <w:charset w:val="80"/>
    <w:family w:val="auto"/>
    <w:pitch w:val="variable"/>
  </w:font>
  <w:font w:name="Lohit Hindi">
    <w:altName w:val="MS Gothic"/>
    <w:charset w:val="8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80"/>
    <w:family w:val="auto"/>
    <w:pitch w:val="default"/>
  </w:font>
  <w:font w:name="Linux Libertine G">
    <w:altName w:val="Times New Roman"/>
    <w:charset w:val="01"/>
    <w:family w:val="roman"/>
    <w:pitch w:val="variable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993392" w14:textId="7026EA35" w:rsidR="0037392E" w:rsidRDefault="0037392E">
    <w:pPr>
      <w:pStyle w:val="llb"/>
      <w:jc w:val="center"/>
    </w:pPr>
    <w:r>
      <w:fldChar w:fldCharType="begin"/>
    </w:r>
    <w:r>
      <w:instrText>PAGE   \* MERGEFORMAT</w:instrText>
    </w:r>
    <w:r>
      <w:fldChar w:fldCharType="separate"/>
    </w:r>
    <w:r w:rsidR="004F7BF8">
      <w:rPr>
        <w:noProof/>
      </w:rPr>
      <w:t>14</w:t>
    </w:r>
    <w:r>
      <w:fldChar w:fldCharType="end"/>
    </w:r>
  </w:p>
  <w:p w14:paraId="2D5C378A" w14:textId="77777777" w:rsidR="0037392E" w:rsidRDefault="0037392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58D578" w14:textId="77777777" w:rsidR="00C570EF" w:rsidRDefault="00C570EF">
      <w:r>
        <w:separator/>
      </w:r>
    </w:p>
  </w:footnote>
  <w:footnote w:type="continuationSeparator" w:id="0">
    <w:p w14:paraId="69BE08AF" w14:textId="77777777" w:rsidR="00C570EF" w:rsidRDefault="00C570EF">
      <w:r>
        <w:continuationSeparator/>
      </w:r>
    </w:p>
  </w:footnote>
  <w:footnote w:id="1">
    <w:p w14:paraId="0C83E4D1" w14:textId="22F37A9A" w:rsidR="00DA7A97" w:rsidRDefault="00DA7A97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DA7A97">
        <w:t>https://tortoisegit.org/</w:t>
      </w:r>
    </w:p>
  </w:footnote>
  <w:footnote w:id="2">
    <w:p w14:paraId="198C6927" w14:textId="0E7FDD4C" w:rsidR="00CA1413" w:rsidRDefault="00CA1413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CA1413">
        <w:t>https://github.com/</w:t>
      </w:r>
    </w:p>
  </w:footnote>
  <w:footnote w:id="3">
    <w:p w14:paraId="62759528" w14:textId="0FBB0314" w:rsidR="00FA04D4" w:rsidRDefault="00FA04D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FA04D4">
        <w:t>https://notepad-plus-plus.org/</w:t>
      </w:r>
    </w:p>
  </w:footnote>
  <w:footnote w:id="4">
    <w:p w14:paraId="0A884F64" w14:textId="10079194" w:rsidR="00C069E2" w:rsidRDefault="00C069E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C069E2">
        <w:t>https://www.w3schools.com/cssref/css3_browsersupport.asp</w:t>
      </w:r>
    </w:p>
  </w:footnote>
  <w:footnote w:id="5">
    <w:p w14:paraId="2C8179CB" w14:textId="5C2FD1AB" w:rsidR="000D619E" w:rsidRDefault="000D619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0D619E">
        <w:t>https://www.w3schools.com/w3css/w3css_display.asp</w:t>
      </w:r>
    </w:p>
  </w:footnote>
  <w:footnote w:id="6">
    <w:p w14:paraId="2FE80C56" w14:textId="15668417" w:rsidR="00A56A44" w:rsidRDefault="00A56A44">
      <w:pPr>
        <w:pStyle w:val="Lbjegyzetszveg"/>
      </w:pPr>
      <w:r>
        <w:rPr>
          <w:rStyle w:val="Lbjegyzet-hivatkozs"/>
        </w:rPr>
        <w:footnoteRef/>
      </w:r>
      <w:r w:rsidR="00B805F9">
        <w:t xml:space="preserve"> </w:t>
      </w:r>
      <w:r w:rsidRPr="00A56A44">
        <w:t>https://opimedia.azureedge.net/-/media/images/utr/editorial/articles/online-articles/2014/04-01/albert-einstein-the-humanitarian/albert-einstein-jpg.jpg</w:t>
      </w:r>
    </w:p>
  </w:footnote>
  <w:footnote w:id="7">
    <w:p w14:paraId="5DE83B0F" w14:textId="428A0140" w:rsidR="00673911" w:rsidRDefault="0067391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673911">
        <w:t>http://softwaretestingfundamentals.com/white-box-testing/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13EC8532"/>
    <w:name w:val="WW8Num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B9E52E2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2126B56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E7939F0"/>
    <w:multiLevelType w:val="multilevel"/>
    <w:tmpl w:val="6A162948"/>
    <w:name w:val="WW8Num122"/>
    <w:lvl w:ilvl="0">
      <w:start w:val="1"/>
      <w:numFmt w:val="decimal"/>
      <w:pStyle w:val="Cmsor1"/>
      <w:lvlText w:val="%1."/>
      <w:lvlJc w:val="left"/>
      <w:pPr>
        <w:ind w:left="3904" w:hanging="360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ind w:left="4120" w:hanging="576"/>
      </w:pPr>
    </w:lvl>
    <w:lvl w:ilvl="2">
      <w:start w:val="1"/>
      <w:numFmt w:val="decimal"/>
      <w:pStyle w:val="Cmsor3"/>
      <w:lvlText w:val="%1.%2.%3"/>
      <w:lvlJc w:val="left"/>
      <w:pPr>
        <w:ind w:left="4264" w:hanging="720"/>
      </w:pPr>
    </w:lvl>
    <w:lvl w:ilvl="3">
      <w:start w:val="1"/>
      <w:numFmt w:val="decimal"/>
      <w:pStyle w:val="Cmsor4"/>
      <w:lvlText w:val="%1.%2.%3.%4"/>
      <w:lvlJc w:val="left"/>
      <w:pPr>
        <w:ind w:left="4408" w:hanging="864"/>
      </w:pPr>
    </w:lvl>
    <w:lvl w:ilvl="4">
      <w:start w:val="1"/>
      <w:numFmt w:val="decimal"/>
      <w:pStyle w:val="Cmsor5"/>
      <w:lvlText w:val="%1.%2.%3.%4.%5"/>
      <w:lvlJc w:val="left"/>
      <w:pPr>
        <w:ind w:left="4552" w:hanging="1008"/>
      </w:pPr>
    </w:lvl>
    <w:lvl w:ilvl="5">
      <w:start w:val="1"/>
      <w:numFmt w:val="decimal"/>
      <w:pStyle w:val="Cmsor6"/>
      <w:lvlText w:val="%1.%2.%3.%4.%5.%6"/>
      <w:lvlJc w:val="left"/>
      <w:pPr>
        <w:ind w:left="4696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4840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4984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5128" w:hanging="1584"/>
      </w:pPr>
    </w:lvl>
  </w:abstractNum>
  <w:abstractNum w:abstractNumId="6" w15:restartNumberingAfterBreak="0">
    <w:nsid w:val="571B6D81"/>
    <w:multiLevelType w:val="hybridMultilevel"/>
    <w:tmpl w:val="95C2978E"/>
    <w:name w:val="WW8Num12"/>
    <w:lvl w:ilvl="0" w:tplc="9EA0DD5C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F861E5"/>
    <w:multiLevelType w:val="hybridMultilevel"/>
    <w:tmpl w:val="A2948DD4"/>
    <w:name w:val="WW8Num13"/>
    <w:lvl w:ilvl="0" w:tplc="17AC93A6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isplayBackgroundShape/>
  <w:embedSystemFonts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7420"/>
    <w:rsid w:val="00006C76"/>
    <w:rsid w:val="0002324B"/>
    <w:rsid w:val="000A6C18"/>
    <w:rsid w:val="000B08D7"/>
    <w:rsid w:val="000C1BDA"/>
    <w:rsid w:val="000C62DA"/>
    <w:rsid w:val="000D619E"/>
    <w:rsid w:val="000D7589"/>
    <w:rsid w:val="0010588F"/>
    <w:rsid w:val="00106FF9"/>
    <w:rsid w:val="00130A90"/>
    <w:rsid w:val="0013298A"/>
    <w:rsid w:val="0014385B"/>
    <w:rsid w:val="00167070"/>
    <w:rsid w:val="0016730F"/>
    <w:rsid w:val="00187732"/>
    <w:rsid w:val="00187E4F"/>
    <w:rsid w:val="00196F74"/>
    <w:rsid w:val="001B390B"/>
    <w:rsid w:val="001C60B0"/>
    <w:rsid w:val="001D09CE"/>
    <w:rsid w:val="001D12D3"/>
    <w:rsid w:val="0021716D"/>
    <w:rsid w:val="00230A34"/>
    <w:rsid w:val="00232C8F"/>
    <w:rsid w:val="00282726"/>
    <w:rsid w:val="0028379C"/>
    <w:rsid w:val="00297420"/>
    <w:rsid w:val="002A3E3D"/>
    <w:rsid w:val="002C7C5B"/>
    <w:rsid w:val="002E1F85"/>
    <w:rsid w:val="002E6976"/>
    <w:rsid w:val="00301081"/>
    <w:rsid w:val="00301152"/>
    <w:rsid w:val="00304531"/>
    <w:rsid w:val="00304BC6"/>
    <w:rsid w:val="0030556E"/>
    <w:rsid w:val="00307DCC"/>
    <w:rsid w:val="00326A11"/>
    <w:rsid w:val="00330F03"/>
    <w:rsid w:val="00337E38"/>
    <w:rsid w:val="00353BAF"/>
    <w:rsid w:val="00354B49"/>
    <w:rsid w:val="0037392E"/>
    <w:rsid w:val="003744BA"/>
    <w:rsid w:val="0038253B"/>
    <w:rsid w:val="003C5CB2"/>
    <w:rsid w:val="003E24B3"/>
    <w:rsid w:val="00405B85"/>
    <w:rsid w:val="004121A0"/>
    <w:rsid w:val="00425C6A"/>
    <w:rsid w:val="004430C3"/>
    <w:rsid w:val="004772C5"/>
    <w:rsid w:val="004B0184"/>
    <w:rsid w:val="004C7462"/>
    <w:rsid w:val="004D1A72"/>
    <w:rsid w:val="004D4EA8"/>
    <w:rsid w:val="004E21DE"/>
    <w:rsid w:val="004E2559"/>
    <w:rsid w:val="004F7BF8"/>
    <w:rsid w:val="004F7FC7"/>
    <w:rsid w:val="00542A4B"/>
    <w:rsid w:val="005812AC"/>
    <w:rsid w:val="005A0752"/>
    <w:rsid w:val="005A3435"/>
    <w:rsid w:val="005D7FDC"/>
    <w:rsid w:val="005F770F"/>
    <w:rsid w:val="00615B09"/>
    <w:rsid w:val="00616E63"/>
    <w:rsid w:val="006176E8"/>
    <w:rsid w:val="00655F9A"/>
    <w:rsid w:val="00673911"/>
    <w:rsid w:val="006768AD"/>
    <w:rsid w:val="00696BB0"/>
    <w:rsid w:val="006A3596"/>
    <w:rsid w:val="006A6AFE"/>
    <w:rsid w:val="006C276C"/>
    <w:rsid w:val="006E1801"/>
    <w:rsid w:val="006E48D0"/>
    <w:rsid w:val="007021E9"/>
    <w:rsid w:val="00704C8E"/>
    <w:rsid w:val="00720534"/>
    <w:rsid w:val="0074633C"/>
    <w:rsid w:val="00757992"/>
    <w:rsid w:val="00757B2E"/>
    <w:rsid w:val="00772364"/>
    <w:rsid w:val="0077257B"/>
    <w:rsid w:val="007A7D27"/>
    <w:rsid w:val="007B21FA"/>
    <w:rsid w:val="007C51ED"/>
    <w:rsid w:val="007C5BF7"/>
    <w:rsid w:val="007E13EE"/>
    <w:rsid w:val="00835A3C"/>
    <w:rsid w:val="008362EC"/>
    <w:rsid w:val="00837E7A"/>
    <w:rsid w:val="0084418C"/>
    <w:rsid w:val="00887DE0"/>
    <w:rsid w:val="008A62E4"/>
    <w:rsid w:val="008B066F"/>
    <w:rsid w:val="008B3F55"/>
    <w:rsid w:val="008D44AA"/>
    <w:rsid w:val="0091209B"/>
    <w:rsid w:val="00921144"/>
    <w:rsid w:val="009251A1"/>
    <w:rsid w:val="009474E2"/>
    <w:rsid w:val="00955746"/>
    <w:rsid w:val="00957488"/>
    <w:rsid w:val="00957D17"/>
    <w:rsid w:val="009709BE"/>
    <w:rsid w:val="009A2BD8"/>
    <w:rsid w:val="009A6F31"/>
    <w:rsid w:val="009B3A61"/>
    <w:rsid w:val="009E21D4"/>
    <w:rsid w:val="009F36AD"/>
    <w:rsid w:val="00A00772"/>
    <w:rsid w:val="00A15F84"/>
    <w:rsid w:val="00A56A44"/>
    <w:rsid w:val="00A57247"/>
    <w:rsid w:val="00A70EEA"/>
    <w:rsid w:val="00A71310"/>
    <w:rsid w:val="00A77A53"/>
    <w:rsid w:val="00A90FCF"/>
    <w:rsid w:val="00AA2D5F"/>
    <w:rsid w:val="00AC5A1C"/>
    <w:rsid w:val="00AD0349"/>
    <w:rsid w:val="00AD4B60"/>
    <w:rsid w:val="00AF5460"/>
    <w:rsid w:val="00B2584B"/>
    <w:rsid w:val="00B67E7F"/>
    <w:rsid w:val="00B805F9"/>
    <w:rsid w:val="00B90424"/>
    <w:rsid w:val="00B90E01"/>
    <w:rsid w:val="00B94CE4"/>
    <w:rsid w:val="00B964A7"/>
    <w:rsid w:val="00BC5BA5"/>
    <w:rsid w:val="00BD2B31"/>
    <w:rsid w:val="00BD334C"/>
    <w:rsid w:val="00BD449C"/>
    <w:rsid w:val="00BE78A8"/>
    <w:rsid w:val="00C0124C"/>
    <w:rsid w:val="00C069E2"/>
    <w:rsid w:val="00C13F42"/>
    <w:rsid w:val="00C47804"/>
    <w:rsid w:val="00C50741"/>
    <w:rsid w:val="00C570EF"/>
    <w:rsid w:val="00C61212"/>
    <w:rsid w:val="00C711D7"/>
    <w:rsid w:val="00C817FC"/>
    <w:rsid w:val="00C87B3B"/>
    <w:rsid w:val="00C92BD0"/>
    <w:rsid w:val="00CA1413"/>
    <w:rsid w:val="00CA3D17"/>
    <w:rsid w:val="00CB526F"/>
    <w:rsid w:val="00CC08E9"/>
    <w:rsid w:val="00CC482C"/>
    <w:rsid w:val="00CC73CD"/>
    <w:rsid w:val="00CE6E9F"/>
    <w:rsid w:val="00D05B79"/>
    <w:rsid w:val="00D20D56"/>
    <w:rsid w:val="00D20DFB"/>
    <w:rsid w:val="00D234C3"/>
    <w:rsid w:val="00D2660F"/>
    <w:rsid w:val="00D80401"/>
    <w:rsid w:val="00D81CD9"/>
    <w:rsid w:val="00D8713E"/>
    <w:rsid w:val="00D9441F"/>
    <w:rsid w:val="00DA1EFE"/>
    <w:rsid w:val="00DA5510"/>
    <w:rsid w:val="00DA5AFF"/>
    <w:rsid w:val="00DA7A97"/>
    <w:rsid w:val="00DD0AEA"/>
    <w:rsid w:val="00DD5117"/>
    <w:rsid w:val="00DE78B1"/>
    <w:rsid w:val="00E03B77"/>
    <w:rsid w:val="00E226B8"/>
    <w:rsid w:val="00E2553B"/>
    <w:rsid w:val="00E52F63"/>
    <w:rsid w:val="00E77C6F"/>
    <w:rsid w:val="00EA2C09"/>
    <w:rsid w:val="00EB3CA0"/>
    <w:rsid w:val="00EC2266"/>
    <w:rsid w:val="00EC7F24"/>
    <w:rsid w:val="00ED6E23"/>
    <w:rsid w:val="00EF07C7"/>
    <w:rsid w:val="00EF0FB0"/>
    <w:rsid w:val="00F3274D"/>
    <w:rsid w:val="00F70D43"/>
    <w:rsid w:val="00F83E53"/>
    <w:rsid w:val="00F85DCE"/>
    <w:rsid w:val="00F91EEF"/>
    <w:rsid w:val="00FA04D4"/>
    <w:rsid w:val="00FA5C2C"/>
    <w:rsid w:val="00FD0D6D"/>
    <w:rsid w:val="00FD4138"/>
    <w:rsid w:val="00FF4DB2"/>
    <w:rsid w:val="00FF6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3C11B1E7"/>
  <w15:chartTrackingRefBased/>
  <w15:docId w15:val="{DA2E2A2E-4FED-4A93-8206-E1F7B96FC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4E2559"/>
    <w:pPr>
      <w:widowControl w:val="0"/>
      <w:suppressAutoHyphens/>
      <w:ind w:firstLine="567"/>
      <w:jc w:val="both"/>
    </w:pPr>
    <w:rPr>
      <w:rFonts w:eastAsia="WenQuanYi Zen Hei" w:cs="Lohit Hindi"/>
      <w:color w:val="00000A"/>
      <w:kern w:val="1"/>
      <w:sz w:val="24"/>
      <w:szCs w:val="24"/>
      <w:lang w:eastAsia="zh-CN" w:bidi="hi-IN"/>
    </w:rPr>
  </w:style>
  <w:style w:type="paragraph" w:styleId="Cmsor1">
    <w:name w:val="heading 1"/>
    <w:basedOn w:val="Cmsor"/>
    <w:next w:val="Szvegtrzs"/>
    <w:link w:val="Cmsor1Char"/>
    <w:qFormat/>
    <w:rsid w:val="004E2559"/>
    <w:pPr>
      <w:numPr>
        <w:numId w:val="7"/>
      </w:numPr>
      <w:spacing w:after="240"/>
      <w:ind w:left="357" w:hanging="357"/>
      <w:jc w:val="center"/>
      <w:outlineLvl w:val="0"/>
    </w:pPr>
    <w:rPr>
      <w:rFonts w:ascii="Times New Roman" w:hAnsi="Times New Roman"/>
      <w:b/>
      <w:bCs/>
      <w:sz w:val="32"/>
      <w:szCs w:val="32"/>
    </w:rPr>
  </w:style>
  <w:style w:type="paragraph" w:styleId="Cmsor2">
    <w:name w:val="heading 2"/>
    <w:basedOn w:val="Norml"/>
    <w:next w:val="Norml"/>
    <w:qFormat/>
    <w:rsid w:val="004E2559"/>
    <w:pPr>
      <w:keepNext/>
      <w:numPr>
        <w:ilvl w:val="1"/>
        <w:numId w:val="7"/>
      </w:numPr>
      <w:spacing w:before="240" w:after="240" w:line="320" w:lineRule="atLeast"/>
      <w:ind w:left="578" w:hanging="578"/>
      <w:jc w:val="center"/>
      <w:outlineLvl w:val="1"/>
    </w:pPr>
    <w:rPr>
      <w:rFonts w:cs="Arial"/>
      <w:b/>
      <w:bCs/>
      <w:iCs/>
      <w:sz w:val="28"/>
      <w:szCs w:val="28"/>
    </w:rPr>
  </w:style>
  <w:style w:type="paragraph" w:styleId="Cmsor3">
    <w:name w:val="heading 3"/>
    <w:basedOn w:val="Cmsor"/>
    <w:next w:val="Szvegtrzs"/>
    <w:qFormat/>
    <w:rsid w:val="004E2559"/>
    <w:pPr>
      <w:numPr>
        <w:ilvl w:val="2"/>
        <w:numId w:val="7"/>
      </w:numPr>
      <w:jc w:val="center"/>
      <w:outlineLvl w:val="2"/>
    </w:pPr>
    <w:rPr>
      <w:rFonts w:ascii="Times New Roman" w:hAnsi="Times New Roman"/>
      <w:b/>
      <w:bCs/>
      <w:color w:val="auto"/>
      <w:sz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130A90"/>
    <w:pPr>
      <w:keepNext/>
      <w:keepLines/>
      <w:numPr>
        <w:ilvl w:val="3"/>
        <w:numId w:val="7"/>
      </w:numPr>
      <w:spacing w:before="40"/>
      <w:outlineLvl w:val="3"/>
    </w:pPr>
    <w:rPr>
      <w:rFonts w:asciiTheme="majorHAnsi" w:eastAsiaTheme="majorEastAsia" w:hAnsiTheme="majorHAnsi" w:cs="Mangal"/>
      <w:i/>
      <w:iCs/>
      <w:color w:val="2E74B5" w:themeColor="accent1" w:themeShade="BF"/>
      <w:szCs w:val="2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30A90"/>
    <w:pPr>
      <w:keepNext/>
      <w:keepLines/>
      <w:numPr>
        <w:ilvl w:val="4"/>
        <w:numId w:val="7"/>
      </w:numPr>
      <w:spacing w:before="40"/>
      <w:outlineLvl w:val="4"/>
    </w:pPr>
    <w:rPr>
      <w:rFonts w:asciiTheme="majorHAnsi" w:eastAsiaTheme="majorEastAsia" w:hAnsiTheme="majorHAnsi" w:cs="Mangal"/>
      <w:color w:val="2E74B5" w:themeColor="accent1" w:themeShade="BF"/>
      <w:szCs w:val="21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30A90"/>
    <w:pPr>
      <w:keepNext/>
      <w:keepLines/>
      <w:numPr>
        <w:ilvl w:val="5"/>
        <w:numId w:val="7"/>
      </w:numPr>
      <w:spacing w:before="40"/>
      <w:outlineLvl w:val="5"/>
    </w:pPr>
    <w:rPr>
      <w:rFonts w:asciiTheme="majorHAnsi" w:eastAsiaTheme="majorEastAsia" w:hAnsiTheme="majorHAnsi" w:cs="Mangal"/>
      <w:color w:val="1F4D78" w:themeColor="accent1" w:themeShade="7F"/>
      <w:szCs w:val="21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30A90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="Mangal"/>
      <w:i/>
      <w:iCs/>
      <w:color w:val="1F4D78" w:themeColor="accent1" w:themeShade="7F"/>
      <w:szCs w:val="21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30A90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30A90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Bekezdsalapbettpusa1">
    <w:name w:val="Bekezdés alapbetűtípusa1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8Num3z0">
    <w:name w:val="WW8Num3z0"/>
    <w:rPr>
      <w:rFonts w:ascii="Symbol" w:hAnsi="Symbol" w:cs="OpenSymbol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-Absatz-Standardschriftart11111111">
    <w:name w:val="WW-Absatz-Standardschriftart11111111"/>
  </w:style>
  <w:style w:type="character" w:customStyle="1" w:styleId="WW-Absatz-Standardschriftart111111111">
    <w:name w:val="WW-Absatz-Standardschriftart111111111"/>
  </w:style>
  <w:style w:type="character" w:customStyle="1" w:styleId="WW-Absatz-Standardschriftart1111111111">
    <w:name w:val="WW-Absatz-Standardschriftart1111111111"/>
  </w:style>
  <w:style w:type="character" w:customStyle="1" w:styleId="Felsorolsjel">
    <w:name w:val="Felsorolásjel"/>
    <w:rPr>
      <w:rFonts w:ascii="OpenSymbol" w:eastAsia="OpenSymbol" w:hAnsi="OpenSymbol" w:cs="OpenSymbol"/>
    </w:rPr>
  </w:style>
  <w:style w:type="paragraph" w:customStyle="1" w:styleId="Cmsor">
    <w:name w:val="Címsor"/>
    <w:basedOn w:val="Norml"/>
    <w:next w:val="Szvegtrzs"/>
    <w:link w:val="CmsorChar"/>
    <w:pPr>
      <w:keepNext/>
      <w:spacing w:before="240" w:after="120"/>
    </w:pPr>
    <w:rPr>
      <w:rFonts w:ascii="Arial" w:hAnsi="Arial"/>
      <w:sz w:val="28"/>
      <w:szCs w:val="28"/>
    </w:rPr>
  </w:style>
  <w:style w:type="paragraph" w:styleId="Szvegtrzs">
    <w:name w:val="Body Text"/>
    <w:basedOn w:val="Norml"/>
    <w:pPr>
      <w:spacing w:after="120" w:line="288" w:lineRule="auto"/>
    </w:pPr>
  </w:style>
  <w:style w:type="paragraph" w:styleId="Lista">
    <w:name w:val="List"/>
    <w:basedOn w:val="Szvegtrzs"/>
    <w:rPr>
      <w:rFonts w:ascii="Linux Libertine G" w:hAnsi="Linux Libertine G"/>
    </w:rPr>
  </w:style>
  <w:style w:type="paragraph" w:styleId="Kpalrs">
    <w:name w:val="caption"/>
    <w:basedOn w:val="Norml"/>
    <w:qFormat/>
    <w:rsid w:val="00837E7A"/>
    <w:pPr>
      <w:suppressLineNumbers/>
      <w:spacing w:before="120" w:after="120"/>
    </w:pPr>
    <w:rPr>
      <w:rFonts w:cs="Mangal"/>
      <w:i/>
      <w:iCs/>
    </w:rPr>
  </w:style>
  <w:style w:type="paragraph" w:customStyle="1" w:styleId="Trgymutat">
    <w:name w:val="Tárgymutató"/>
    <w:basedOn w:val="Norml"/>
    <w:pPr>
      <w:suppressLineNumbers/>
    </w:pPr>
    <w:rPr>
      <w:rFonts w:ascii="Linux Libertine G" w:hAnsi="Linux Libertine G"/>
    </w:rPr>
  </w:style>
  <w:style w:type="paragraph" w:customStyle="1" w:styleId="Kpalrs1">
    <w:name w:val="Képaláírás1"/>
    <w:basedOn w:val="Norml"/>
    <w:pPr>
      <w:suppressLineNumbers/>
      <w:spacing w:before="120" w:after="120"/>
    </w:pPr>
    <w:rPr>
      <w:i/>
      <w:iCs/>
    </w:rPr>
  </w:style>
  <w:style w:type="paragraph" w:customStyle="1" w:styleId="Tblzattartalom">
    <w:name w:val="Táblázattartalom"/>
    <w:basedOn w:val="Norml"/>
    <w:pPr>
      <w:suppressLineNumbers/>
    </w:pPr>
  </w:style>
  <w:style w:type="paragraph" w:customStyle="1" w:styleId="Tblzatfejlc">
    <w:name w:val="Táblázatfejléc"/>
    <w:basedOn w:val="Tblzattartalom"/>
    <w:pPr>
      <w:jc w:val="center"/>
    </w:pPr>
    <w:rPr>
      <w:b/>
      <w:bCs/>
    </w:rPr>
  </w:style>
  <w:style w:type="paragraph" w:customStyle="1" w:styleId="Alapszvegtrzs">
    <w:name w:val="Alap szövegtörzs"/>
    <w:basedOn w:val="Norml"/>
    <w:pPr>
      <w:spacing w:line="320" w:lineRule="atLeast"/>
    </w:pPr>
    <w:rPr>
      <w:rFonts w:ascii="Arial" w:hAnsi="Arial" w:cs="Arial"/>
      <w:sz w:val="22"/>
    </w:rPr>
  </w:style>
  <w:style w:type="paragraph" w:customStyle="1" w:styleId="Normlis">
    <w:name w:val="Normális"/>
    <w:basedOn w:val="Norml"/>
    <w:pPr>
      <w:tabs>
        <w:tab w:val="left" w:pos="1650"/>
        <w:tab w:val="left" w:pos="3736"/>
        <w:tab w:val="left" w:pos="5670"/>
        <w:tab w:val="left" w:pos="8504"/>
      </w:tabs>
      <w:spacing w:before="40" w:after="40"/>
    </w:pPr>
  </w:style>
  <w:style w:type="paragraph" w:customStyle="1" w:styleId="Szvegtrzs21">
    <w:name w:val="Szövegtörzs 21"/>
    <w:basedOn w:val="Norml"/>
    <w:pPr>
      <w:spacing w:before="240"/>
      <w:jc w:val="center"/>
    </w:pPr>
    <w:rPr>
      <w:b/>
      <w:sz w:val="32"/>
    </w:rPr>
  </w:style>
  <w:style w:type="paragraph" w:styleId="lfej">
    <w:name w:val="header"/>
    <w:basedOn w:val="Norml"/>
    <w:pPr>
      <w:spacing w:after="240"/>
      <w:jc w:val="center"/>
    </w:pPr>
    <w:rPr>
      <w:b/>
    </w:rPr>
  </w:style>
  <w:style w:type="paragraph" w:styleId="llb">
    <w:name w:val="footer"/>
    <w:basedOn w:val="Norml"/>
    <w:link w:val="llbChar"/>
    <w:uiPriority w:val="99"/>
    <w:pPr>
      <w:tabs>
        <w:tab w:val="center" w:pos="4536"/>
        <w:tab w:val="right" w:pos="9072"/>
      </w:tabs>
    </w:pPr>
  </w:style>
  <w:style w:type="paragraph" w:styleId="Cm">
    <w:name w:val="Title"/>
    <w:basedOn w:val="Cmsor"/>
    <w:next w:val="Szvegtrzs"/>
    <w:qFormat/>
    <w:rsid w:val="004E2559"/>
    <w:pPr>
      <w:spacing w:after="240"/>
      <w:jc w:val="center"/>
    </w:pPr>
    <w:rPr>
      <w:rFonts w:ascii="Times New Roman" w:hAnsi="Times New Roman"/>
      <w:b/>
      <w:bCs/>
      <w:sz w:val="32"/>
      <w:szCs w:val="36"/>
    </w:rPr>
  </w:style>
  <w:style w:type="paragraph" w:styleId="Idzet">
    <w:name w:val="Quote"/>
    <w:basedOn w:val="Norml"/>
    <w:qFormat/>
    <w:rsid w:val="00887DE0"/>
    <w:pPr>
      <w:spacing w:after="283"/>
      <w:ind w:left="567" w:right="567"/>
    </w:pPr>
    <w:rPr>
      <w:i/>
    </w:rPr>
  </w:style>
  <w:style w:type="paragraph" w:styleId="Alcm">
    <w:name w:val="Subtitle"/>
    <w:basedOn w:val="Cmsor"/>
    <w:next w:val="Szvegtrzs"/>
    <w:qFormat/>
    <w:rsid w:val="00887DE0"/>
    <w:pPr>
      <w:spacing w:before="60"/>
    </w:pPr>
    <w:rPr>
      <w:rFonts w:ascii="Times New Roman" w:hAnsi="Times New Roman"/>
      <w:sz w:val="36"/>
      <w:szCs w:val="36"/>
    </w:rPr>
  </w:style>
  <w:style w:type="paragraph" w:customStyle="1" w:styleId="Cmsor0">
    <w:name w:val="Címsor*"/>
    <w:basedOn w:val="Cmsor1"/>
    <w:pPr>
      <w:numPr>
        <w:numId w:val="0"/>
      </w:numPr>
    </w:pPr>
    <w:rPr>
      <w:rFonts w:cs="Arial"/>
    </w:rPr>
  </w:style>
  <w:style w:type="paragraph" w:customStyle="1" w:styleId="Kiemelt">
    <w:name w:val="Kiemelt"/>
    <w:basedOn w:val="Szvegtrzs"/>
    <w:rPr>
      <w:b/>
      <w:bCs/>
    </w:rPr>
  </w:style>
  <w:style w:type="paragraph" w:customStyle="1" w:styleId="Igaztott">
    <w:name w:val="Igazított"/>
    <w:basedOn w:val="Szvegtrzs"/>
    <w:pPr>
      <w:tabs>
        <w:tab w:val="left" w:pos="1695"/>
        <w:tab w:val="left" w:pos="2160"/>
        <w:tab w:val="left" w:pos="2550"/>
      </w:tabs>
    </w:pPr>
  </w:style>
  <w:style w:type="paragraph" w:styleId="Megszlts">
    <w:name w:val="Salutation"/>
    <w:basedOn w:val="Norml"/>
    <w:pPr>
      <w:suppressLineNumbers/>
    </w:pPr>
  </w:style>
  <w:style w:type="paragraph" w:styleId="Vgjegyzetszvege">
    <w:name w:val="endnote text"/>
    <w:basedOn w:val="Norml"/>
    <w:pPr>
      <w:suppressLineNumbers/>
      <w:ind w:left="339" w:hanging="339"/>
    </w:pPr>
    <w:rPr>
      <w:sz w:val="20"/>
      <w:szCs w:val="20"/>
    </w:rPr>
  </w:style>
  <w:style w:type="paragraph" w:customStyle="1" w:styleId="Nyilatkozat">
    <w:name w:val="Nyilatkozat"/>
    <w:basedOn w:val="Szvegtrzs"/>
    <w:pPr>
      <w:spacing w:line="360" w:lineRule="auto"/>
      <w:ind w:left="850" w:right="850"/>
    </w:pPr>
  </w:style>
  <w:style w:type="paragraph" w:customStyle="1" w:styleId="Proslfej">
    <w:name w:val="Páros élőfej"/>
    <w:basedOn w:val="Norml"/>
    <w:pPr>
      <w:suppressLineNumbers/>
      <w:tabs>
        <w:tab w:val="center" w:pos="4819"/>
        <w:tab w:val="right" w:pos="9638"/>
      </w:tabs>
    </w:pPr>
  </w:style>
  <w:style w:type="paragraph" w:customStyle="1" w:styleId="Irodalomjegyzk1">
    <w:name w:val="Irodalomjegyzék 1"/>
    <w:basedOn w:val="Trgymutat"/>
    <w:rPr>
      <w:rFonts w:ascii="Times New Roman" w:hAnsi="Times New Roman" w:cs="Times New Roman"/>
    </w:rPr>
  </w:style>
  <w:style w:type="character" w:customStyle="1" w:styleId="llbChar">
    <w:name w:val="Élőláb Char"/>
    <w:link w:val="llb"/>
    <w:uiPriority w:val="99"/>
    <w:rsid w:val="0037392E"/>
    <w:rPr>
      <w:rFonts w:eastAsia="WenQuanYi Zen Hei" w:cs="Lohit Hindi"/>
      <w:color w:val="00000A"/>
      <w:kern w:val="1"/>
      <w:sz w:val="24"/>
      <w:szCs w:val="24"/>
      <w:lang w:eastAsia="zh-CN" w:bidi="hi-IN"/>
    </w:rPr>
  </w:style>
  <w:style w:type="paragraph" w:customStyle="1" w:styleId="Programrszlet">
    <w:name w:val="Programrészlet"/>
    <w:basedOn w:val="Cmsor1"/>
    <w:link w:val="ProgramrszletChar"/>
    <w:qFormat/>
    <w:rsid w:val="00837E7A"/>
    <w:pPr>
      <w:numPr>
        <w:numId w:val="0"/>
      </w:numPr>
      <w:jc w:val="both"/>
    </w:pPr>
    <w:rPr>
      <w:rFonts w:ascii="Courier New" w:hAnsi="Courier New"/>
      <w:b w:val="0"/>
      <w:sz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130A90"/>
    <w:rPr>
      <w:rFonts w:asciiTheme="majorHAnsi" w:eastAsiaTheme="majorEastAsia" w:hAnsiTheme="majorHAnsi" w:cs="Mangal"/>
      <w:i/>
      <w:iCs/>
      <w:color w:val="2E74B5" w:themeColor="accent1" w:themeShade="BF"/>
      <w:kern w:val="1"/>
      <w:sz w:val="24"/>
      <w:szCs w:val="21"/>
      <w:lang w:eastAsia="zh-CN" w:bidi="hi-IN"/>
    </w:rPr>
  </w:style>
  <w:style w:type="character" w:customStyle="1" w:styleId="CmsorChar">
    <w:name w:val="Címsor Char"/>
    <w:basedOn w:val="Bekezdsalapbettpusa"/>
    <w:link w:val="Cmsor"/>
    <w:rsid w:val="00837E7A"/>
    <w:rPr>
      <w:rFonts w:ascii="Arial" w:eastAsia="WenQuanYi Zen Hei" w:hAnsi="Arial" w:cs="Lohit Hindi"/>
      <w:color w:val="00000A"/>
      <w:kern w:val="1"/>
      <w:sz w:val="28"/>
      <w:szCs w:val="28"/>
      <w:lang w:eastAsia="zh-CN" w:bidi="hi-IN"/>
    </w:rPr>
  </w:style>
  <w:style w:type="character" w:customStyle="1" w:styleId="Cmsor1Char">
    <w:name w:val="Címsor 1 Char"/>
    <w:basedOn w:val="CmsorChar"/>
    <w:link w:val="Cmsor1"/>
    <w:rsid w:val="004E2559"/>
    <w:rPr>
      <w:rFonts w:ascii="Arial" w:eastAsia="WenQuanYi Zen Hei" w:hAnsi="Arial" w:cs="Lohit Hindi"/>
      <w:b/>
      <w:bCs/>
      <w:color w:val="00000A"/>
      <w:kern w:val="1"/>
      <w:sz w:val="32"/>
      <w:szCs w:val="32"/>
      <w:lang w:eastAsia="zh-CN" w:bidi="hi-IN"/>
    </w:rPr>
  </w:style>
  <w:style w:type="character" w:customStyle="1" w:styleId="ProgramrszletChar">
    <w:name w:val="Programrészlet Char"/>
    <w:basedOn w:val="Cmsor1Char"/>
    <w:link w:val="Programrszlet"/>
    <w:rsid w:val="00837E7A"/>
    <w:rPr>
      <w:rFonts w:ascii="Courier New" w:eastAsia="WenQuanYi Zen Hei" w:hAnsi="Courier New" w:cs="Lohit Hindi"/>
      <w:b w:val="0"/>
      <w:bCs/>
      <w:color w:val="00000A"/>
      <w:kern w:val="1"/>
      <w:sz w:val="24"/>
      <w:szCs w:val="32"/>
      <w:lang w:eastAsia="zh-CN" w:bidi="hi-IN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30A90"/>
    <w:rPr>
      <w:rFonts w:asciiTheme="majorHAnsi" w:eastAsiaTheme="majorEastAsia" w:hAnsiTheme="majorHAnsi" w:cs="Mangal"/>
      <w:color w:val="2E74B5" w:themeColor="accent1" w:themeShade="BF"/>
      <w:kern w:val="1"/>
      <w:sz w:val="24"/>
      <w:szCs w:val="21"/>
      <w:lang w:eastAsia="zh-CN" w:bidi="hi-IN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30A90"/>
    <w:rPr>
      <w:rFonts w:asciiTheme="majorHAnsi" w:eastAsiaTheme="majorEastAsia" w:hAnsiTheme="majorHAnsi" w:cs="Mangal"/>
      <w:color w:val="1F4D78" w:themeColor="accent1" w:themeShade="7F"/>
      <w:kern w:val="1"/>
      <w:sz w:val="24"/>
      <w:szCs w:val="21"/>
      <w:lang w:eastAsia="zh-CN" w:bidi="hi-IN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30A90"/>
    <w:rPr>
      <w:rFonts w:asciiTheme="majorHAnsi" w:eastAsiaTheme="majorEastAsia" w:hAnsiTheme="majorHAnsi" w:cs="Mangal"/>
      <w:i/>
      <w:iCs/>
      <w:color w:val="1F4D78" w:themeColor="accent1" w:themeShade="7F"/>
      <w:kern w:val="1"/>
      <w:sz w:val="24"/>
      <w:szCs w:val="21"/>
      <w:lang w:eastAsia="zh-CN" w:bidi="hi-IN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30A90"/>
    <w:rPr>
      <w:rFonts w:asciiTheme="majorHAnsi" w:eastAsiaTheme="majorEastAsia" w:hAnsiTheme="majorHAnsi" w:cs="Mangal"/>
      <w:color w:val="272727" w:themeColor="text1" w:themeTint="D8"/>
      <w:kern w:val="1"/>
      <w:sz w:val="21"/>
      <w:szCs w:val="19"/>
      <w:lang w:eastAsia="zh-CN" w:bidi="hi-IN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30A90"/>
    <w:rPr>
      <w:rFonts w:asciiTheme="majorHAnsi" w:eastAsiaTheme="majorEastAsia" w:hAnsiTheme="majorHAnsi" w:cs="Mangal"/>
      <w:i/>
      <w:iCs/>
      <w:color w:val="272727" w:themeColor="text1" w:themeTint="D8"/>
      <w:kern w:val="1"/>
      <w:sz w:val="21"/>
      <w:szCs w:val="19"/>
      <w:lang w:eastAsia="zh-CN" w:bidi="hi-IN"/>
    </w:rPr>
  </w:style>
  <w:style w:type="character" w:styleId="Jegyzethivatkozs">
    <w:name w:val="annotation reference"/>
    <w:basedOn w:val="Bekezdsalapbettpusa"/>
    <w:uiPriority w:val="99"/>
    <w:semiHidden/>
    <w:unhideWhenUsed/>
    <w:rsid w:val="00C13F42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C13F42"/>
    <w:rPr>
      <w:rFonts w:cs="Mangal"/>
      <w:sz w:val="20"/>
      <w:szCs w:val="18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C13F42"/>
    <w:rPr>
      <w:rFonts w:eastAsia="WenQuanYi Zen Hei" w:cs="Mangal"/>
      <w:color w:val="00000A"/>
      <w:kern w:val="1"/>
      <w:szCs w:val="18"/>
      <w:lang w:eastAsia="zh-CN" w:bidi="hi-IN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13F4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13F42"/>
    <w:rPr>
      <w:rFonts w:eastAsia="WenQuanYi Zen Hei" w:cs="Mangal"/>
      <w:b/>
      <w:bCs/>
      <w:color w:val="00000A"/>
      <w:kern w:val="1"/>
      <w:szCs w:val="18"/>
      <w:lang w:eastAsia="zh-CN" w:bidi="hi-IN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C13F42"/>
    <w:rPr>
      <w:rFonts w:ascii="Segoe UI" w:hAnsi="Segoe UI" w:cs="Mangal"/>
      <w:sz w:val="18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13F42"/>
    <w:rPr>
      <w:rFonts w:ascii="Segoe UI" w:eastAsia="WenQuanYi Zen Hei" w:hAnsi="Segoe UI" w:cs="Mangal"/>
      <w:color w:val="00000A"/>
      <w:kern w:val="1"/>
      <w:sz w:val="18"/>
      <w:szCs w:val="16"/>
      <w:lang w:eastAsia="zh-CN" w:bidi="hi-IN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C069E2"/>
    <w:rPr>
      <w:rFonts w:cs="Mangal"/>
      <w:sz w:val="20"/>
      <w:szCs w:val="18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C069E2"/>
    <w:rPr>
      <w:rFonts w:eastAsia="WenQuanYi Zen Hei" w:cs="Mangal"/>
      <w:color w:val="00000A"/>
      <w:kern w:val="1"/>
      <w:szCs w:val="18"/>
      <w:lang w:eastAsia="zh-CN" w:bidi="hi-IN"/>
    </w:rPr>
  </w:style>
  <w:style w:type="character" w:styleId="Lbjegyzet-hivatkozs">
    <w:name w:val="footnote reference"/>
    <w:basedOn w:val="Bekezdsalapbettpusa"/>
    <w:uiPriority w:val="99"/>
    <w:semiHidden/>
    <w:unhideWhenUsed/>
    <w:rsid w:val="00C069E2"/>
    <w:rPr>
      <w:vertAlign w:val="superscript"/>
    </w:rPr>
  </w:style>
  <w:style w:type="paragraph" w:styleId="Listaszerbekezds">
    <w:name w:val="List Paragraph"/>
    <w:basedOn w:val="Norml"/>
    <w:uiPriority w:val="34"/>
    <w:qFormat/>
    <w:rsid w:val="00B94CE4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kollar\Downloads\GIVK-IN_diplomamunka_sablon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C1E63A6-7508-4ED1-8E7B-E703340AE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GIVK-IN_diplomamunka_sablon.dot</Template>
  <TotalTime>209</TotalTime>
  <Pages>4</Pages>
  <Words>1278</Words>
  <Characters>7291</Characters>
  <Application>Microsoft Office Word</Application>
  <DocSecurity>0</DocSecurity>
  <Lines>60</Lines>
  <Paragraphs>17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Mihalovicsné Kollár Anita</dc:creator>
  <cp:keywords/>
  <dc:description/>
  <cp:lastModifiedBy>Attila Szabó</cp:lastModifiedBy>
  <cp:revision>132</cp:revision>
  <dcterms:created xsi:type="dcterms:W3CDTF">2019-03-17T21:13:00Z</dcterms:created>
  <dcterms:modified xsi:type="dcterms:W3CDTF">2019-05-01T12:33:00Z</dcterms:modified>
</cp:coreProperties>
</file>