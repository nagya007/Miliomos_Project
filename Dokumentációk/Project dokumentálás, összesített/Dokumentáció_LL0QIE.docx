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3BAAB70" w14:textId="77777777" w:rsidR="00887DE0" w:rsidRDefault="00921144" w:rsidP="00921144">
      <w:pPr>
        <w:spacing w:line="360" w:lineRule="auto"/>
        <w:jc w:val="center"/>
        <w:rPr>
          <w:rFonts w:cs="Times New Roman"/>
          <w:b/>
          <w:color w:val="800000"/>
          <w:sz w:val="44"/>
          <w:szCs w:val="44"/>
        </w:rPr>
      </w:pPr>
      <w:r w:rsidRPr="00887DE0">
        <w:rPr>
          <w:rFonts w:cs="Times New Roman"/>
          <w:b/>
          <w:color w:val="800000"/>
          <w:sz w:val="44"/>
          <w:szCs w:val="44"/>
        </w:rPr>
        <w:t xml:space="preserve">Ez nem része a dolgozatnak, csak jelmagyarázat!!!!!!! </w:t>
      </w:r>
    </w:p>
    <w:p w14:paraId="1BC82E8F" w14:textId="7B4FA86C" w:rsidR="00921144" w:rsidRPr="00887DE0" w:rsidRDefault="00921144" w:rsidP="00921144">
      <w:pPr>
        <w:spacing w:line="360" w:lineRule="auto"/>
        <w:jc w:val="center"/>
        <w:rPr>
          <w:rFonts w:cs="Times New Roman"/>
          <w:b/>
          <w:color w:val="800000"/>
          <w:sz w:val="44"/>
          <w:szCs w:val="44"/>
        </w:rPr>
      </w:pPr>
      <w:r w:rsidRPr="00887DE0">
        <w:rPr>
          <w:rFonts w:cs="Times New Roman"/>
          <w:b/>
          <w:color w:val="800000"/>
          <w:sz w:val="44"/>
          <w:szCs w:val="44"/>
        </w:rPr>
        <w:t>Kérjük ezt az oldalt törölni a dolgozatból!!!!</w:t>
      </w:r>
    </w:p>
    <w:p w14:paraId="69AEE655" w14:textId="77777777" w:rsidR="00921144" w:rsidRDefault="00921144">
      <w:pPr>
        <w:jc w:val="center"/>
        <w:rPr>
          <w:rFonts w:cs="Times New Roman"/>
          <w:color w:val="800000"/>
          <w:sz w:val="36"/>
          <w:szCs w:val="36"/>
        </w:rPr>
      </w:pPr>
    </w:p>
    <w:p w14:paraId="75C74888" w14:textId="77777777" w:rsidR="00921144" w:rsidRDefault="00921144">
      <w:pPr>
        <w:jc w:val="center"/>
        <w:rPr>
          <w:rFonts w:cs="Times New Roman"/>
          <w:color w:val="800000"/>
          <w:sz w:val="36"/>
          <w:szCs w:val="36"/>
        </w:rPr>
      </w:pPr>
    </w:p>
    <w:p w14:paraId="79367AB2" w14:textId="39EDF3A0" w:rsidR="00921144" w:rsidRDefault="00921144" w:rsidP="00921144">
      <w:pPr>
        <w:rPr>
          <w:rFonts w:cs="Times New Roman"/>
          <w:color w:val="800000"/>
          <w:sz w:val="36"/>
          <w:szCs w:val="36"/>
        </w:rPr>
      </w:pPr>
      <w:r>
        <w:rPr>
          <w:rFonts w:cs="Times New Roman"/>
          <w:color w:val="800000"/>
          <w:sz w:val="36"/>
          <w:szCs w:val="36"/>
        </w:rPr>
        <w:t>[A szögletes zárójelben szereplők csak magyarázatként szerepelnek a sablonban.</w:t>
      </w:r>
      <w:r w:rsidR="00615B09">
        <w:rPr>
          <w:rFonts w:cs="Times New Roman"/>
          <w:color w:val="800000"/>
          <w:sz w:val="36"/>
          <w:szCs w:val="36"/>
        </w:rPr>
        <w:t xml:space="preserve"> Azokat mindenképpen törölni kell!!!</w:t>
      </w:r>
      <w:r>
        <w:rPr>
          <w:rFonts w:cs="Times New Roman"/>
          <w:color w:val="800000"/>
          <w:sz w:val="36"/>
          <w:szCs w:val="36"/>
        </w:rPr>
        <w:t>]</w:t>
      </w:r>
    </w:p>
    <w:p w14:paraId="3A0DF115" w14:textId="77777777" w:rsidR="00921144" w:rsidRDefault="00921144" w:rsidP="00921144">
      <w:pPr>
        <w:spacing w:before="480"/>
        <w:rPr>
          <w:rFonts w:cs="Times New Roman"/>
          <w:color w:val="800000"/>
          <w:sz w:val="36"/>
          <w:szCs w:val="36"/>
        </w:rPr>
      </w:pPr>
      <w:r>
        <w:rPr>
          <w:rFonts w:cs="Times New Roman"/>
          <w:color w:val="800000"/>
          <w:sz w:val="36"/>
          <w:szCs w:val="36"/>
        </w:rPr>
        <w:t>&lt;A relációs jelek között szereplő szöveg helyére mindenkinek a saját magára vonatkozó adatokat kell beírni.&gt;</w:t>
      </w:r>
    </w:p>
    <w:p w14:paraId="597A43D6" w14:textId="2944835A" w:rsidR="00887DE0" w:rsidRDefault="00887DE0" w:rsidP="00921144">
      <w:pPr>
        <w:spacing w:before="480"/>
        <w:rPr>
          <w:rFonts w:cs="Times New Roman"/>
          <w:color w:val="800000"/>
          <w:sz w:val="36"/>
          <w:szCs w:val="36"/>
        </w:rPr>
      </w:pPr>
      <w:r>
        <w:rPr>
          <w:rFonts w:cs="Times New Roman"/>
          <w:color w:val="800000"/>
          <w:sz w:val="36"/>
          <w:szCs w:val="36"/>
        </w:rPr>
        <w:t>{A kapcsos zárójelek közötti szöveg szükség esetén használandó.}</w:t>
      </w:r>
    </w:p>
    <w:p w14:paraId="43E67431" w14:textId="77777777" w:rsidR="00921144" w:rsidRDefault="00921144" w:rsidP="00921144">
      <w:pPr>
        <w:spacing w:before="480"/>
        <w:rPr>
          <w:rFonts w:cs="Times New Roman"/>
          <w:color w:val="800000"/>
          <w:sz w:val="36"/>
          <w:szCs w:val="36"/>
        </w:rPr>
      </w:pPr>
      <w:r>
        <w:rPr>
          <w:rFonts w:cs="Times New Roman"/>
          <w:color w:val="800000"/>
          <w:sz w:val="36"/>
          <w:szCs w:val="36"/>
        </w:rPr>
        <w:t>A sablonban található vörössel szedett szövegrészek színe csak a könnyebb felismerhetőség miatt színezettek. Kérjük azokat feketére állítani szíveskedjenek!</w:t>
      </w:r>
    </w:p>
    <w:p w14:paraId="7B04532A" w14:textId="77777777" w:rsidR="00921144" w:rsidRDefault="00921144">
      <w:pPr>
        <w:jc w:val="center"/>
        <w:rPr>
          <w:rFonts w:cs="Times New Roman"/>
          <w:color w:val="800000"/>
          <w:sz w:val="36"/>
          <w:szCs w:val="36"/>
        </w:rPr>
      </w:pPr>
      <w:r>
        <w:rPr>
          <w:rFonts w:cs="Times New Roman"/>
          <w:color w:val="800000"/>
          <w:sz w:val="36"/>
          <w:szCs w:val="36"/>
        </w:rPr>
        <w:br w:type="page"/>
      </w:r>
    </w:p>
    <w:p w14:paraId="01BE3854" w14:textId="77777777" w:rsidR="0077257B" w:rsidRPr="0037392E" w:rsidRDefault="0077257B">
      <w:pPr>
        <w:rPr>
          <w:rFonts w:cs="Times New Roman"/>
        </w:rPr>
      </w:pPr>
    </w:p>
    <w:p w14:paraId="7983910E" w14:textId="77777777" w:rsidR="00AF5460" w:rsidRPr="0037392E" w:rsidRDefault="00AF5460">
      <w:pPr>
        <w:jc w:val="center"/>
        <w:rPr>
          <w:rFonts w:cs="Times New Roman"/>
          <w:b/>
          <w:bCs/>
          <w:sz w:val="52"/>
          <w:szCs w:val="52"/>
        </w:rPr>
      </w:pPr>
    </w:p>
    <w:tbl>
      <w:tblPr>
        <w:tblpPr w:leftFromText="141" w:rightFromText="141" w:vertAnchor="page" w:horzAnchor="page" w:tblpX="611" w:tblpY="4981"/>
        <w:tblW w:w="628" w:type="dxa"/>
        <w:tblLayout w:type="fixed"/>
        <w:tblCellMar>
          <w:top w:w="55" w:type="dxa"/>
          <w:left w:w="42" w:type="dxa"/>
          <w:bottom w:w="55" w:type="dxa"/>
          <w:right w:w="55" w:type="dxa"/>
        </w:tblCellMar>
        <w:tblLook w:val="0000" w:firstRow="0" w:lastRow="0" w:firstColumn="0" w:lastColumn="0" w:noHBand="0" w:noVBand="0"/>
      </w:tblPr>
      <w:tblGrid>
        <w:gridCol w:w="628"/>
      </w:tblGrid>
      <w:tr w:rsidR="00887DE0" w:rsidRPr="0037392E" w14:paraId="4770D708" w14:textId="77777777" w:rsidTr="00887DE0">
        <w:trPr>
          <w:cantSplit/>
          <w:trHeight w:val="10277"/>
        </w:trPr>
        <w:tc>
          <w:tcPr>
            <w:tcW w:w="628" w:type="dxa"/>
            <w:tcBorders>
              <w:top w:val="single" w:sz="2" w:space="0" w:color="000000"/>
              <w:left w:val="single" w:sz="2" w:space="0" w:color="000000"/>
              <w:bottom w:val="single" w:sz="2" w:space="0" w:color="000000"/>
              <w:right w:val="single" w:sz="2" w:space="0" w:color="000000"/>
            </w:tcBorders>
            <w:shd w:val="clear" w:color="auto" w:fill="FFFFFF"/>
            <w:textDirection w:val="btLr"/>
          </w:tcPr>
          <w:p w14:paraId="652B4131" w14:textId="44974AE7" w:rsidR="00887DE0" w:rsidRPr="0037392E" w:rsidRDefault="00887DE0" w:rsidP="00887DE0">
            <w:pPr>
              <w:ind w:left="113" w:right="113"/>
              <w:rPr>
                <w:rFonts w:cs="Times New Roman"/>
              </w:rPr>
            </w:pPr>
            <w:r w:rsidRPr="0037392E">
              <w:rPr>
                <w:rFonts w:cs="Times New Roman"/>
                <w:color w:val="800000"/>
                <w:sz w:val="36"/>
                <w:szCs w:val="36"/>
              </w:rPr>
              <w:t>[</w:t>
            </w:r>
            <w:r>
              <w:rPr>
                <w:rFonts w:cs="Times New Roman"/>
                <w:color w:val="800000"/>
                <w:sz w:val="36"/>
                <w:szCs w:val="36"/>
              </w:rPr>
              <w:t>Dolgozat g</w:t>
            </w:r>
            <w:r w:rsidRPr="0037392E">
              <w:rPr>
                <w:rFonts w:cs="Times New Roman"/>
                <w:color w:val="800000"/>
                <w:sz w:val="36"/>
                <w:szCs w:val="36"/>
              </w:rPr>
              <w:t>erinc</w:t>
            </w:r>
            <w:r>
              <w:rPr>
                <w:rFonts w:cs="Times New Roman"/>
                <w:color w:val="800000"/>
                <w:sz w:val="36"/>
                <w:szCs w:val="36"/>
              </w:rPr>
              <w:t>é</w:t>
            </w:r>
            <w:r w:rsidRPr="0037392E">
              <w:rPr>
                <w:rFonts w:cs="Times New Roman"/>
                <w:color w:val="800000"/>
                <w:sz w:val="36"/>
                <w:szCs w:val="36"/>
              </w:rPr>
              <w:t>n</w:t>
            </w:r>
            <w:r>
              <w:rPr>
                <w:rFonts w:cs="Times New Roman"/>
                <w:color w:val="800000"/>
                <w:sz w:val="36"/>
                <w:szCs w:val="36"/>
              </w:rPr>
              <w:t>, a fekete kötésen</w:t>
            </w:r>
            <w:r w:rsidRPr="0037392E">
              <w:rPr>
                <w:rFonts w:cs="Times New Roman"/>
                <w:color w:val="800000"/>
                <w:sz w:val="36"/>
                <w:szCs w:val="36"/>
              </w:rPr>
              <w:t>:]</w:t>
            </w:r>
            <w:r w:rsidRPr="0037392E">
              <w:rPr>
                <w:rFonts w:eastAsia="Arial" w:cs="Times New Roman"/>
                <w:color w:val="800000"/>
                <w:sz w:val="36"/>
                <w:szCs w:val="36"/>
              </w:rPr>
              <w:t xml:space="preserve"> </w:t>
            </w:r>
            <w:r>
              <w:rPr>
                <w:rFonts w:eastAsia="Arial" w:cs="Times New Roman"/>
                <w:color w:val="800000"/>
                <w:sz w:val="36"/>
                <w:szCs w:val="36"/>
              </w:rPr>
              <w:t>&lt;</w:t>
            </w:r>
            <w:r w:rsidRPr="0037392E">
              <w:rPr>
                <w:rFonts w:cs="Times New Roman"/>
                <w:color w:val="800000"/>
                <w:sz w:val="36"/>
                <w:szCs w:val="36"/>
              </w:rPr>
              <w:t>Dolgozat száma</w:t>
            </w:r>
            <w:r>
              <w:rPr>
                <w:rFonts w:cs="Times New Roman"/>
                <w:color w:val="800000"/>
                <w:sz w:val="36"/>
                <w:szCs w:val="36"/>
              </w:rPr>
              <w:t>&gt;</w:t>
            </w:r>
          </w:p>
        </w:tc>
      </w:tr>
    </w:tbl>
    <w:p w14:paraId="4760BC2D" w14:textId="77777777" w:rsidR="0077257B" w:rsidRPr="00921144" w:rsidRDefault="00297420">
      <w:pPr>
        <w:spacing w:before="2268"/>
        <w:jc w:val="center"/>
        <w:rPr>
          <w:rFonts w:cs="Times New Roman"/>
          <w:b/>
          <w:bCs/>
          <w:color w:val="auto"/>
          <w:sz w:val="44"/>
          <w:szCs w:val="44"/>
        </w:rPr>
      </w:pPr>
      <w:r w:rsidRPr="0037392E">
        <w:rPr>
          <w:rFonts w:cs="Times New Roman"/>
          <w:b/>
          <w:bCs/>
          <w:sz w:val="52"/>
          <w:szCs w:val="52"/>
        </w:rPr>
        <w:t>SZAKDOLGOZAT</w:t>
      </w:r>
    </w:p>
    <w:p w14:paraId="651FDF17" w14:textId="66B8CE29" w:rsidR="0077257B" w:rsidRPr="004B69DB" w:rsidRDefault="00297420" w:rsidP="00887DE0">
      <w:pPr>
        <w:tabs>
          <w:tab w:val="center" w:pos="6237"/>
        </w:tabs>
        <w:spacing w:before="5760"/>
        <w:rPr>
          <w:rFonts w:cs="Times New Roman"/>
          <w:b/>
          <w:caps/>
          <w:color w:val="000000" w:themeColor="text1"/>
          <w:kern w:val="2"/>
          <w:sz w:val="40"/>
          <w:szCs w:val="40"/>
        </w:rPr>
      </w:pPr>
      <w:r w:rsidRPr="0037392E">
        <w:rPr>
          <w:rFonts w:cs="Times New Roman"/>
          <w:b/>
          <w:bCs/>
          <w:color w:val="800000"/>
          <w:sz w:val="44"/>
          <w:szCs w:val="44"/>
        </w:rPr>
        <w:tab/>
      </w:r>
      <w:r w:rsidR="004B69DB" w:rsidRPr="004B69DB">
        <w:rPr>
          <w:rFonts w:cs="Times New Roman"/>
          <w:b/>
          <w:bCs/>
          <w:caps/>
          <w:color w:val="000000" w:themeColor="text1"/>
          <w:kern w:val="2"/>
          <w:sz w:val="40"/>
          <w:szCs w:val="40"/>
        </w:rPr>
        <w:t>Tökös Ötös</w:t>
      </w:r>
    </w:p>
    <w:p w14:paraId="12BE5FE8" w14:textId="5F33FF8E" w:rsidR="0077257B" w:rsidRPr="00797EA2" w:rsidRDefault="00297420" w:rsidP="00297420">
      <w:pPr>
        <w:tabs>
          <w:tab w:val="center" w:pos="6237"/>
        </w:tabs>
        <w:spacing w:line="252" w:lineRule="auto"/>
        <w:rPr>
          <w:rFonts w:cs="Times New Roman"/>
          <w:b/>
          <w:color w:val="auto"/>
          <w:sz w:val="40"/>
          <w:szCs w:val="40"/>
        </w:rPr>
      </w:pPr>
      <w:r w:rsidRPr="0037392E">
        <w:rPr>
          <w:rFonts w:cs="Times New Roman"/>
          <w:b/>
          <w:caps/>
          <w:color w:val="800000"/>
          <w:kern w:val="2"/>
          <w:sz w:val="40"/>
          <w:szCs w:val="40"/>
        </w:rPr>
        <w:tab/>
      </w:r>
    </w:p>
    <w:p w14:paraId="5F73B4CB" w14:textId="038E37C9" w:rsidR="0037392E" w:rsidRPr="00797EA2" w:rsidRDefault="0037392E">
      <w:pPr>
        <w:spacing w:line="252" w:lineRule="auto"/>
        <w:jc w:val="center"/>
        <w:rPr>
          <w:rFonts w:cs="Times New Roman"/>
          <w:b/>
          <w:color w:val="auto"/>
          <w:sz w:val="32"/>
          <w:szCs w:val="32"/>
        </w:rPr>
      </w:pPr>
      <w:r w:rsidRPr="00797EA2">
        <w:rPr>
          <w:rFonts w:eastAsia="Times New Roman" w:cs="Times New Roman"/>
          <w:b/>
          <w:color w:val="auto"/>
          <w:sz w:val="32"/>
          <w:szCs w:val="32"/>
        </w:rPr>
        <w:br w:type="page"/>
      </w:r>
    </w:p>
    <w:p w14:paraId="612CFFAA" w14:textId="77777777" w:rsidR="008B066F" w:rsidRDefault="0037392E" w:rsidP="008B066F">
      <w:pPr>
        <w:spacing w:after="619" w:line="584" w:lineRule="auto"/>
        <w:ind w:hanging="10"/>
        <w:jc w:val="center"/>
      </w:pPr>
      <w:r>
        <w:rPr>
          <w:rFonts w:cs="Times New Roman"/>
          <w:b/>
          <w:color w:val="800000"/>
          <w:sz w:val="32"/>
          <w:szCs w:val="32"/>
        </w:rPr>
        <w:lastRenderedPageBreak/>
        <w:br w:type="page"/>
      </w:r>
      <w:r w:rsidR="008B066F">
        <w:rPr>
          <w:rFonts w:ascii="Arial" w:eastAsia="Arial" w:hAnsi="Arial" w:cs="Arial"/>
          <w:b/>
          <w:sz w:val="28"/>
        </w:rPr>
        <w:lastRenderedPageBreak/>
        <w:t>DUNAÚJVÁROSI EGYETEM</w:t>
      </w:r>
    </w:p>
    <w:p w14:paraId="74EBAFCD" w14:textId="1D4BD24F" w:rsidR="0037392E" w:rsidRPr="008B066F" w:rsidRDefault="008B066F" w:rsidP="0037392E">
      <w:pPr>
        <w:spacing w:line="252" w:lineRule="auto"/>
        <w:jc w:val="center"/>
        <w:rPr>
          <w:rFonts w:cs="Times New Roman"/>
          <w:b/>
          <w:color w:val="auto"/>
          <w:sz w:val="32"/>
          <w:szCs w:val="44"/>
        </w:rPr>
      </w:pPr>
      <w:r>
        <w:rPr>
          <w:noProof/>
          <w:lang w:eastAsia="hu-HU" w:bidi="ar-SA"/>
        </w:rPr>
        <w:drawing>
          <wp:inline distT="0" distB="0" distL="0" distR="0" wp14:anchorId="00CFD0BC" wp14:editId="3F8759F8">
            <wp:extent cx="986028" cy="947928"/>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8"/>
                    <a:stretch>
                      <a:fillRect/>
                    </a:stretch>
                  </pic:blipFill>
                  <pic:spPr>
                    <a:xfrm>
                      <a:off x="0" y="0"/>
                      <a:ext cx="986028" cy="947928"/>
                    </a:xfrm>
                    <a:prstGeom prst="rect">
                      <a:avLst/>
                    </a:prstGeom>
                  </pic:spPr>
                </pic:pic>
              </a:graphicData>
            </a:graphic>
          </wp:inline>
        </w:drawing>
      </w:r>
    </w:p>
    <w:p w14:paraId="46DFB23D" w14:textId="173A2C1E" w:rsidR="008B066F" w:rsidRPr="008B066F" w:rsidRDefault="004B69DB" w:rsidP="008B066F">
      <w:pPr>
        <w:spacing w:after="1732" w:line="584" w:lineRule="auto"/>
        <w:ind w:hanging="10"/>
        <w:jc w:val="center"/>
        <w:rPr>
          <w:color w:val="800000"/>
        </w:rPr>
      </w:pPr>
      <w:r w:rsidRPr="004B69DB">
        <w:rPr>
          <w:rFonts w:ascii="Arial" w:eastAsia="Arial" w:hAnsi="Arial" w:cs="Arial"/>
          <w:b/>
          <w:color w:val="000000" w:themeColor="text1"/>
          <w:sz w:val="28"/>
        </w:rPr>
        <w:t>MÉRNÖK INFORMATIKUS BSC</w:t>
      </w:r>
    </w:p>
    <w:p w14:paraId="52461D17" w14:textId="77777777" w:rsidR="008B066F" w:rsidRDefault="008B066F" w:rsidP="008B066F">
      <w:pPr>
        <w:pStyle w:val="Cmsor1"/>
        <w:numPr>
          <w:ilvl w:val="0"/>
          <w:numId w:val="0"/>
        </w:numPr>
        <w:spacing w:after="1728" w:line="259" w:lineRule="auto"/>
        <w:ind w:left="2258"/>
        <w:jc w:val="left"/>
        <w:rPr>
          <w:sz w:val="48"/>
        </w:rPr>
      </w:pPr>
      <w:r>
        <w:rPr>
          <w:sz w:val="48"/>
        </w:rPr>
        <w:t>SZAKDOLGOZAT</w:t>
      </w:r>
    </w:p>
    <w:p w14:paraId="3E8A5275" w14:textId="1407E3F4" w:rsidR="008B066F" w:rsidRPr="004B69DB" w:rsidRDefault="004B69DB" w:rsidP="008B066F">
      <w:pPr>
        <w:spacing w:after="2245" w:line="265" w:lineRule="auto"/>
        <w:ind w:hanging="10"/>
        <w:jc w:val="center"/>
        <w:rPr>
          <w:color w:val="000000" w:themeColor="text1"/>
        </w:rPr>
      </w:pPr>
      <w:r w:rsidRPr="004B69DB">
        <w:rPr>
          <w:rFonts w:ascii="Arial" w:eastAsia="Arial" w:hAnsi="Arial" w:cs="Arial"/>
          <w:caps/>
          <w:color w:val="000000" w:themeColor="text1"/>
          <w:kern w:val="32"/>
          <w:sz w:val="32"/>
        </w:rPr>
        <w:t>Legyen ön is milliomos</w:t>
      </w:r>
    </w:p>
    <w:p w14:paraId="6F24633E" w14:textId="77777777" w:rsidR="008B066F" w:rsidRPr="008B066F" w:rsidRDefault="008B066F" w:rsidP="008B066F">
      <w:pPr>
        <w:pStyle w:val="Szvegtrzs"/>
      </w:pPr>
    </w:p>
    <w:p w14:paraId="5F827EF7" w14:textId="511BB62E" w:rsidR="008B066F" w:rsidRPr="004B69DB" w:rsidRDefault="004B69DB" w:rsidP="008B066F">
      <w:pPr>
        <w:ind w:right="8"/>
        <w:jc w:val="center"/>
        <w:rPr>
          <w:color w:val="000000" w:themeColor="text1"/>
        </w:rPr>
      </w:pPr>
      <w:r w:rsidRPr="004B69DB">
        <w:rPr>
          <w:rFonts w:ascii="Arial" w:eastAsia="Arial" w:hAnsi="Arial" w:cs="Arial"/>
          <w:b/>
          <w:color w:val="000000" w:themeColor="text1"/>
          <w:sz w:val="28"/>
        </w:rPr>
        <w:t>Tökös Ötös</w:t>
      </w:r>
    </w:p>
    <w:p w14:paraId="6602E083" w14:textId="670B0260" w:rsidR="008B066F" w:rsidRPr="004B69DB" w:rsidRDefault="008B066F" w:rsidP="008B066F">
      <w:pPr>
        <w:spacing w:line="738" w:lineRule="auto"/>
        <w:ind w:right="585"/>
        <w:jc w:val="center"/>
        <w:rPr>
          <w:rFonts w:ascii="Arial" w:eastAsia="Arial" w:hAnsi="Arial" w:cs="Arial"/>
          <w:color w:val="000000" w:themeColor="text1"/>
          <w:sz w:val="28"/>
        </w:rPr>
      </w:pPr>
      <w:r w:rsidRPr="004B69DB">
        <w:rPr>
          <w:rFonts w:ascii="Arial" w:eastAsia="Arial" w:hAnsi="Arial" w:cs="Arial"/>
          <w:color w:val="000000" w:themeColor="text1"/>
          <w:sz w:val="28"/>
        </w:rPr>
        <w:t xml:space="preserve">mérnök informatikus jelölt </w:t>
      </w:r>
    </w:p>
    <w:p w14:paraId="307A3C99" w14:textId="7D194936" w:rsidR="004B69DB" w:rsidRPr="00AC6B5D" w:rsidRDefault="0037392E" w:rsidP="009A39BF">
      <w:pPr>
        <w:pStyle w:val="Cmsor1"/>
        <w:rPr>
          <w:rFonts w:cs="Times New Roman"/>
          <w:lang w:eastAsia="hu-HU"/>
        </w:rPr>
      </w:pPr>
      <w:r>
        <w:rPr>
          <w:rFonts w:cs="Times New Roman"/>
          <w:color w:val="800000"/>
          <w:szCs w:val="44"/>
        </w:rPr>
        <w:br w:type="page"/>
      </w:r>
    </w:p>
    <w:p w14:paraId="13112DA8" w14:textId="38AE1ECA" w:rsidR="00955C26" w:rsidRDefault="00955C26" w:rsidP="00955C26">
      <w:pPr>
        <w:pStyle w:val="Cmsor1"/>
      </w:pPr>
      <w:bookmarkStart w:id="0" w:name="_Toc3413657"/>
      <w:bookmarkStart w:id="1" w:name="_Toc3722882"/>
      <w:r>
        <w:lastRenderedPageBreak/>
        <w:t xml:space="preserve">Projekt </w:t>
      </w:r>
      <w:r w:rsidRPr="00955C26">
        <w:t>Alapító</w:t>
      </w:r>
      <w:r>
        <w:t xml:space="preserve"> dokumentum</w:t>
      </w:r>
    </w:p>
    <w:p w14:paraId="243B1C5A" w14:textId="178CE3F0" w:rsidR="00955C26" w:rsidRPr="00955C26" w:rsidRDefault="00955C26" w:rsidP="00955C26">
      <w:pPr>
        <w:pStyle w:val="Cmsor2"/>
      </w:pPr>
      <w:r w:rsidRPr="00955C26">
        <w:t>A projekt célja</w:t>
      </w:r>
      <w:bookmarkEnd w:id="0"/>
      <w:bookmarkEnd w:id="1"/>
    </w:p>
    <w:p w14:paraId="0ABB6098" w14:textId="77777777" w:rsidR="00955C26" w:rsidRDefault="00955C26" w:rsidP="00955C26">
      <w:pPr>
        <w:ind w:left="284"/>
      </w:pPr>
      <w:r>
        <w:t xml:space="preserve">A projekt célja egy Legyen ön is milliomos játék publikálása 2 platformon (Android és web), illetve </w:t>
      </w:r>
      <w:proofErr w:type="spellStart"/>
      <w:r>
        <w:t>demózás</w:t>
      </w:r>
      <w:proofErr w:type="spellEnd"/>
      <w:r>
        <w:t xml:space="preserve"> IOS platformon. Regisztráció kezelése, adatok tárolása adatbázisban, érzékeny adatok titkosítva. </w:t>
      </w:r>
      <w:proofErr w:type="spellStart"/>
      <w:r>
        <w:t>Cordova</w:t>
      </w:r>
      <w:proofErr w:type="spellEnd"/>
      <w:r>
        <w:t xml:space="preserve"> keretrendszerrel UI megvalósítása. Backend megvalósítása PHP szerverrel.</w:t>
      </w:r>
    </w:p>
    <w:p w14:paraId="51756E06" w14:textId="77777777" w:rsidR="00955C26" w:rsidRDefault="00955C26" w:rsidP="00955C26">
      <w:pPr>
        <w:pStyle w:val="Cmsor2"/>
      </w:pPr>
      <w:bookmarkStart w:id="2" w:name="_Toc3413658"/>
      <w:bookmarkStart w:id="3" w:name="_Toc3722883"/>
      <w:r>
        <w:t>Kritériumok</w:t>
      </w:r>
      <w:bookmarkEnd w:id="2"/>
      <w:bookmarkEnd w:id="3"/>
    </w:p>
    <w:p w14:paraId="210ACEF9" w14:textId="77777777" w:rsidR="00955C26" w:rsidRDefault="00955C26" w:rsidP="00955C26">
      <w:pPr>
        <w:pStyle w:val="Listaszerbekezds"/>
        <w:widowControl/>
        <w:numPr>
          <w:ilvl w:val="0"/>
          <w:numId w:val="12"/>
        </w:numPr>
        <w:suppressAutoHyphens w:val="0"/>
        <w:spacing w:after="160" w:line="259" w:lineRule="auto"/>
      </w:pPr>
      <w:r>
        <w:t>Szerver kliens kapcsolat felépítése</w:t>
      </w:r>
    </w:p>
    <w:p w14:paraId="36B2E46C" w14:textId="77777777" w:rsidR="00955C26" w:rsidRDefault="00955C26" w:rsidP="00955C26">
      <w:pPr>
        <w:pStyle w:val="Listaszerbekezds"/>
        <w:widowControl/>
        <w:numPr>
          <w:ilvl w:val="0"/>
          <w:numId w:val="12"/>
        </w:numPr>
        <w:suppressAutoHyphens w:val="0"/>
        <w:spacing w:after="160" w:line="259" w:lineRule="auto"/>
      </w:pPr>
      <w:r>
        <w:t>Dizájn kialakítás (mobil és webes platformon)</w:t>
      </w:r>
    </w:p>
    <w:p w14:paraId="07F1E565" w14:textId="77777777" w:rsidR="00955C26" w:rsidRDefault="00955C26" w:rsidP="00955C26">
      <w:pPr>
        <w:pStyle w:val="Listaszerbekezds"/>
        <w:widowControl/>
        <w:numPr>
          <w:ilvl w:val="0"/>
          <w:numId w:val="12"/>
        </w:numPr>
        <w:suppressAutoHyphens w:val="0"/>
        <w:spacing w:after="160" w:line="259" w:lineRule="auto"/>
      </w:pPr>
      <w:r>
        <w:t>Webes és Android-os verzió kiadása</w:t>
      </w:r>
    </w:p>
    <w:p w14:paraId="65FA0538" w14:textId="77777777" w:rsidR="00955C26" w:rsidRDefault="00955C26" w:rsidP="00955C26">
      <w:pPr>
        <w:pStyle w:val="Listaszerbekezds"/>
        <w:widowControl/>
        <w:numPr>
          <w:ilvl w:val="0"/>
          <w:numId w:val="12"/>
        </w:numPr>
        <w:suppressAutoHyphens w:val="0"/>
        <w:spacing w:after="160" w:line="259" w:lineRule="auto"/>
      </w:pPr>
      <w:r>
        <w:t xml:space="preserve">IOS verzió </w:t>
      </w:r>
      <w:proofErr w:type="spellStart"/>
      <w:r>
        <w:t>demózása</w:t>
      </w:r>
      <w:proofErr w:type="spellEnd"/>
      <w:r>
        <w:t xml:space="preserve"> emulált platformon (pénzügyi megtakarítás miatt)</w:t>
      </w:r>
    </w:p>
    <w:p w14:paraId="43A711A8" w14:textId="77777777" w:rsidR="00955C26" w:rsidRDefault="00955C26" w:rsidP="00955C26">
      <w:pPr>
        <w:pStyle w:val="Cmsor2"/>
      </w:pPr>
      <w:bookmarkStart w:id="4" w:name="_Toc3413659"/>
      <w:bookmarkStart w:id="5" w:name="_Toc3722884"/>
      <w:r>
        <w:t>Project tagok</w:t>
      </w:r>
      <w:bookmarkEnd w:id="4"/>
      <w:bookmarkEnd w:id="5"/>
    </w:p>
    <w:tbl>
      <w:tblPr>
        <w:tblStyle w:val="Rcsostblzat"/>
        <w:tblW w:w="0" w:type="auto"/>
        <w:tblLook w:val="04A0" w:firstRow="1" w:lastRow="0" w:firstColumn="1" w:lastColumn="0" w:noHBand="0" w:noVBand="1"/>
      </w:tblPr>
      <w:tblGrid>
        <w:gridCol w:w="1265"/>
        <w:gridCol w:w="1687"/>
        <w:gridCol w:w="1410"/>
        <w:gridCol w:w="1710"/>
        <w:gridCol w:w="2990"/>
      </w:tblGrid>
      <w:tr w:rsidR="00955C26" w14:paraId="3F2A1957" w14:textId="77777777" w:rsidTr="00485E9B">
        <w:tc>
          <w:tcPr>
            <w:tcW w:w="1455" w:type="dxa"/>
            <w:vAlign w:val="center"/>
          </w:tcPr>
          <w:p w14:paraId="7B5D2B7A" w14:textId="77777777" w:rsidR="00955C26" w:rsidRDefault="00955C26" w:rsidP="00485E9B">
            <w:pPr>
              <w:jc w:val="center"/>
            </w:pPr>
            <w:r>
              <w:t>Név</w:t>
            </w:r>
          </w:p>
        </w:tc>
        <w:tc>
          <w:tcPr>
            <w:tcW w:w="1630" w:type="dxa"/>
            <w:vAlign w:val="center"/>
          </w:tcPr>
          <w:p w14:paraId="4059D22B" w14:textId="77777777" w:rsidR="00955C26" w:rsidRDefault="00955C26" w:rsidP="00485E9B">
            <w:pPr>
              <w:jc w:val="center"/>
            </w:pPr>
            <w:r>
              <w:t>Szervezeti egység</w:t>
            </w:r>
          </w:p>
        </w:tc>
        <w:tc>
          <w:tcPr>
            <w:tcW w:w="1568" w:type="dxa"/>
            <w:vAlign w:val="center"/>
          </w:tcPr>
          <w:p w14:paraId="50E0965C" w14:textId="77777777" w:rsidR="00955C26" w:rsidRDefault="00955C26" w:rsidP="00485E9B">
            <w:pPr>
              <w:jc w:val="center"/>
            </w:pPr>
            <w:r>
              <w:t>Beosztás</w:t>
            </w:r>
          </w:p>
        </w:tc>
        <w:tc>
          <w:tcPr>
            <w:tcW w:w="1642" w:type="dxa"/>
            <w:vAlign w:val="center"/>
          </w:tcPr>
          <w:p w14:paraId="52F51FFC" w14:textId="77777777" w:rsidR="00955C26" w:rsidRDefault="00955C26" w:rsidP="00485E9B">
            <w:pPr>
              <w:jc w:val="center"/>
            </w:pPr>
            <w:r>
              <w:t>Lakcím</w:t>
            </w:r>
          </w:p>
        </w:tc>
        <w:tc>
          <w:tcPr>
            <w:tcW w:w="2767" w:type="dxa"/>
            <w:vAlign w:val="center"/>
          </w:tcPr>
          <w:p w14:paraId="20D8FB36" w14:textId="77777777" w:rsidR="00955C26" w:rsidRDefault="00955C26" w:rsidP="00485E9B">
            <w:pPr>
              <w:jc w:val="center"/>
            </w:pPr>
            <w:r>
              <w:t>Elérhetőség</w:t>
            </w:r>
          </w:p>
        </w:tc>
      </w:tr>
      <w:tr w:rsidR="00955C26" w14:paraId="7D64F512" w14:textId="77777777" w:rsidTr="00485E9B">
        <w:tc>
          <w:tcPr>
            <w:tcW w:w="1455" w:type="dxa"/>
            <w:vAlign w:val="center"/>
          </w:tcPr>
          <w:p w14:paraId="4D1AE676" w14:textId="77777777" w:rsidR="00955C26" w:rsidRDefault="00955C26" w:rsidP="00485E9B">
            <w:pPr>
              <w:jc w:val="center"/>
            </w:pPr>
            <w:r w:rsidRPr="00314FC1">
              <w:t>Bajnok Tamás</w:t>
            </w:r>
          </w:p>
        </w:tc>
        <w:tc>
          <w:tcPr>
            <w:tcW w:w="1630" w:type="dxa"/>
            <w:vAlign w:val="center"/>
          </w:tcPr>
          <w:p w14:paraId="1C081E20" w14:textId="77777777" w:rsidR="00955C26" w:rsidRDefault="00955C26" w:rsidP="00485E9B">
            <w:pPr>
              <w:jc w:val="center"/>
            </w:pPr>
            <w:r>
              <w:t>Informatikai osztály</w:t>
            </w:r>
          </w:p>
        </w:tc>
        <w:tc>
          <w:tcPr>
            <w:tcW w:w="1568" w:type="dxa"/>
            <w:vAlign w:val="center"/>
          </w:tcPr>
          <w:p w14:paraId="7E78829E" w14:textId="77777777" w:rsidR="00955C26" w:rsidRDefault="00955C26" w:rsidP="00485E9B">
            <w:pPr>
              <w:jc w:val="center"/>
            </w:pPr>
            <w:proofErr w:type="spellStart"/>
            <w:r w:rsidRPr="00A91A49">
              <w:t>Scrum</w:t>
            </w:r>
            <w:proofErr w:type="spellEnd"/>
            <w:r w:rsidRPr="00A91A49">
              <w:t xml:space="preserve"> Master</w:t>
            </w:r>
          </w:p>
        </w:tc>
        <w:tc>
          <w:tcPr>
            <w:tcW w:w="1642" w:type="dxa"/>
            <w:vAlign w:val="center"/>
          </w:tcPr>
          <w:p w14:paraId="7037F529" w14:textId="77777777" w:rsidR="00955C26" w:rsidRDefault="00955C26" w:rsidP="00485E9B">
            <w:pPr>
              <w:jc w:val="center"/>
            </w:pPr>
            <w:r>
              <w:t>6320 Solt Hatház u. 5</w:t>
            </w:r>
          </w:p>
        </w:tc>
        <w:tc>
          <w:tcPr>
            <w:tcW w:w="2767" w:type="dxa"/>
            <w:vAlign w:val="center"/>
          </w:tcPr>
          <w:p w14:paraId="2DC51936" w14:textId="77777777" w:rsidR="00955C26" w:rsidRDefault="00841D61" w:rsidP="00485E9B">
            <w:pPr>
              <w:jc w:val="center"/>
            </w:pPr>
            <w:hyperlink r:id="rId9" w:history="1">
              <w:r w:rsidR="00955C26" w:rsidRPr="004D1480">
                <w:rPr>
                  <w:rFonts w:ascii="Arial" w:eastAsia="Times New Roman" w:hAnsi="Arial" w:cs="Arial"/>
                  <w:color w:val="1155CC"/>
                  <w:u w:val="single"/>
                  <w:lang w:eastAsia="hu-HU"/>
                </w:rPr>
                <w:t>bajnoktomi96@gmail.com</w:t>
              </w:r>
            </w:hyperlink>
          </w:p>
        </w:tc>
      </w:tr>
      <w:tr w:rsidR="00955C26" w14:paraId="5566075E" w14:textId="77777777" w:rsidTr="00485E9B">
        <w:tc>
          <w:tcPr>
            <w:tcW w:w="1455" w:type="dxa"/>
            <w:vAlign w:val="center"/>
          </w:tcPr>
          <w:p w14:paraId="251AA62E" w14:textId="77777777" w:rsidR="00955C26" w:rsidRDefault="00955C26" w:rsidP="00485E9B">
            <w:pPr>
              <w:jc w:val="center"/>
            </w:pPr>
            <w:r>
              <w:t>Nagy Ádám</w:t>
            </w:r>
          </w:p>
        </w:tc>
        <w:tc>
          <w:tcPr>
            <w:tcW w:w="1630" w:type="dxa"/>
            <w:vAlign w:val="center"/>
          </w:tcPr>
          <w:p w14:paraId="0A660942" w14:textId="77777777" w:rsidR="00955C26" w:rsidRDefault="00955C26" w:rsidP="00485E9B">
            <w:pPr>
              <w:jc w:val="center"/>
            </w:pPr>
            <w:r>
              <w:t>Informatikai osztály</w:t>
            </w:r>
          </w:p>
        </w:tc>
        <w:tc>
          <w:tcPr>
            <w:tcW w:w="1568" w:type="dxa"/>
            <w:vAlign w:val="center"/>
          </w:tcPr>
          <w:p w14:paraId="077DD497" w14:textId="77777777" w:rsidR="00955C26" w:rsidRDefault="00955C26" w:rsidP="00485E9B">
            <w:pPr>
              <w:jc w:val="center"/>
            </w:pPr>
            <w:proofErr w:type="spellStart"/>
            <w:r w:rsidRPr="00A91A49">
              <w:t>Product</w:t>
            </w:r>
            <w:proofErr w:type="spellEnd"/>
            <w:r w:rsidRPr="00A91A49">
              <w:t xml:space="preserve"> </w:t>
            </w:r>
            <w:proofErr w:type="spellStart"/>
            <w:r w:rsidRPr="00A91A49">
              <w:t>Owner</w:t>
            </w:r>
            <w:proofErr w:type="spellEnd"/>
          </w:p>
        </w:tc>
        <w:tc>
          <w:tcPr>
            <w:tcW w:w="1642" w:type="dxa"/>
            <w:vAlign w:val="center"/>
          </w:tcPr>
          <w:p w14:paraId="01514D65" w14:textId="77777777" w:rsidR="00955C26" w:rsidRDefault="00955C26" w:rsidP="00485E9B">
            <w:pPr>
              <w:jc w:val="center"/>
            </w:pPr>
            <w:r>
              <w:t>2400 Dunaújváros Dózsa György u. 37</w:t>
            </w:r>
          </w:p>
        </w:tc>
        <w:tc>
          <w:tcPr>
            <w:tcW w:w="2767" w:type="dxa"/>
            <w:vAlign w:val="center"/>
          </w:tcPr>
          <w:p w14:paraId="2712D96F" w14:textId="77777777" w:rsidR="00955C26" w:rsidRDefault="00841D61" w:rsidP="00485E9B">
            <w:pPr>
              <w:jc w:val="center"/>
            </w:pPr>
            <w:hyperlink r:id="rId10" w:history="1">
              <w:r w:rsidR="00955C26" w:rsidRPr="00267188">
                <w:rPr>
                  <w:rStyle w:val="Hiperhivatkozs"/>
                </w:rPr>
                <w:t>nagy.adam0901@gmail.com</w:t>
              </w:r>
            </w:hyperlink>
          </w:p>
          <w:p w14:paraId="192C4494" w14:textId="77777777" w:rsidR="00955C26" w:rsidRDefault="00955C26" w:rsidP="00485E9B">
            <w:pPr>
              <w:jc w:val="center"/>
            </w:pPr>
          </w:p>
          <w:p w14:paraId="524FAB28" w14:textId="77777777" w:rsidR="00955C26" w:rsidRDefault="00955C26" w:rsidP="00485E9B">
            <w:pPr>
              <w:jc w:val="center"/>
            </w:pPr>
          </w:p>
        </w:tc>
      </w:tr>
      <w:tr w:rsidR="00955C26" w14:paraId="5D616A5A" w14:textId="77777777" w:rsidTr="00485E9B">
        <w:tc>
          <w:tcPr>
            <w:tcW w:w="1455" w:type="dxa"/>
            <w:vAlign w:val="center"/>
          </w:tcPr>
          <w:p w14:paraId="46357D9C" w14:textId="77777777" w:rsidR="00955C26" w:rsidRDefault="00955C26" w:rsidP="00485E9B">
            <w:pPr>
              <w:jc w:val="center"/>
            </w:pPr>
            <w:r w:rsidRPr="00A91A49">
              <w:t>Szabó Attila</w:t>
            </w:r>
          </w:p>
        </w:tc>
        <w:tc>
          <w:tcPr>
            <w:tcW w:w="1630" w:type="dxa"/>
            <w:vAlign w:val="center"/>
          </w:tcPr>
          <w:p w14:paraId="0D20A90F" w14:textId="77777777" w:rsidR="00955C26" w:rsidRDefault="00955C26" w:rsidP="00485E9B">
            <w:pPr>
              <w:jc w:val="center"/>
            </w:pPr>
            <w:r>
              <w:t>Informatikai osztály</w:t>
            </w:r>
          </w:p>
        </w:tc>
        <w:tc>
          <w:tcPr>
            <w:tcW w:w="1568" w:type="dxa"/>
            <w:vAlign w:val="center"/>
          </w:tcPr>
          <w:p w14:paraId="390260B1" w14:textId="77777777" w:rsidR="00955C26" w:rsidRDefault="00955C26" w:rsidP="00485E9B">
            <w:pPr>
              <w:jc w:val="center"/>
            </w:pPr>
            <w:r w:rsidRPr="00A91A49">
              <w:t xml:space="preserve">Frontend </w:t>
            </w:r>
            <w:proofErr w:type="spellStart"/>
            <w:r w:rsidRPr="00A91A49">
              <w:t>Developer</w:t>
            </w:r>
            <w:proofErr w:type="spellEnd"/>
          </w:p>
        </w:tc>
        <w:tc>
          <w:tcPr>
            <w:tcW w:w="1642" w:type="dxa"/>
            <w:vAlign w:val="center"/>
          </w:tcPr>
          <w:p w14:paraId="2B4441A4" w14:textId="77777777" w:rsidR="00955C26" w:rsidRDefault="00955C26" w:rsidP="00485E9B">
            <w:pPr>
              <w:jc w:val="center"/>
            </w:pPr>
            <w:r>
              <w:t>2451</w:t>
            </w:r>
          </w:p>
          <w:p w14:paraId="7496F429" w14:textId="77777777" w:rsidR="00955C26" w:rsidRDefault="00955C26" w:rsidP="00485E9B">
            <w:pPr>
              <w:jc w:val="center"/>
            </w:pPr>
            <w:r>
              <w:t>Ercsi</w:t>
            </w:r>
          </w:p>
          <w:p w14:paraId="5E21C2F4" w14:textId="77777777" w:rsidR="00955C26" w:rsidRDefault="00955C26" w:rsidP="00485E9B">
            <w:pPr>
              <w:jc w:val="center"/>
            </w:pPr>
            <w:r>
              <w:t>Semmelweis u. 33</w:t>
            </w:r>
          </w:p>
        </w:tc>
        <w:tc>
          <w:tcPr>
            <w:tcW w:w="2767" w:type="dxa"/>
            <w:vAlign w:val="center"/>
          </w:tcPr>
          <w:p w14:paraId="5040E06F" w14:textId="77777777" w:rsidR="00955C26" w:rsidRPr="004D1480" w:rsidRDefault="00841D61" w:rsidP="00485E9B">
            <w:pPr>
              <w:jc w:val="center"/>
              <w:rPr>
                <w:rFonts w:eastAsia="Times New Roman" w:cs="Times New Roman"/>
                <w:lang w:eastAsia="hu-HU"/>
              </w:rPr>
            </w:pPr>
            <w:hyperlink r:id="rId11" w:history="1">
              <w:r w:rsidR="00955C26" w:rsidRPr="004D1480">
                <w:rPr>
                  <w:rFonts w:ascii="Arial" w:eastAsia="Times New Roman" w:hAnsi="Arial" w:cs="Arial"/>
                  <w:color w:val="1155CC"/>
                  <w:u w:val="single"/>
                  <w:lang w:eastAsia="hu-HU"/>
                </w:rPr>
                <w:t>maxxywarrior@gmail.com</w:t>
              </w:r>
            </w:hyperlink>
          </w:p>
          <w:p w14:paraId="63EEDB56" w14:textId="77777777" w:rsidR="00955C26" w:rsidRDefault="00955C26" w:rsidP="00485E9B">
            <w:pPr>
              <w:jc w:val="center"/>
            </w:pPr>
          </w:p>
        </w:tc>
      </w:tr>
      <w:tr w:rsidR="00955C26" w14:paraId="5B1914F9" w14:textId="77777777" w:rsidTr="00485E9B">
        <w:tc>
          <w:tcPr>
            <w:tcW w:w="1455" w:type="dxa"/>
            <w:vAlign w:val="center"/>
          </w:tcPr>
          <w:p w14:paraId="7D39DF0D" w14:textId="77777777" w:rsidR="00955C26" w:rsidRDefault="00955C26" w:rsidP="00485E9B">
            <w:pPr>
              <w:jc w:val="center"/>
            </w:pPr>
            <w:r w:rsidRPr="00A91A49">
              <w:t>Tóth Tamás</w:t>
            </w:r>
          </w:p>
        </w:tc>
        <w:tc>
          <w:tcPr>
            <w:tcW w:w="1630" w:type="dxa"/>
            <w:vAlign w:val="center"/>
          </w:tcPr>
          <w:p w14:paraId="302EE631" w14:textId="77777777" w:rsidR="00955C26" w:rsidRDefault="00955C26" w:rsidP="00485E9B">
            <w:pPr>
              <w:jc w:val="center"/>
            </w:pPr>
            <w:r>
              <w:t>Informatikai osztály</w:t>
            </w:r>
          </w:p>
        </w:tc>
        <w:tc>
          <w:tcPr>
            <w:tcW w:w="1568" w:type="dxa"/>
            <w:vAlign w:val="center"/>
          </w:tcPr>
          <w:p w14:paraId="1241B202" w14:textId="77777777" w:rsidR="00955C26" w:rsidRDefault="00955C26" w:rsidP="00485E9B">
            <w:pPr>
              <w:jc w:val="center"/>
            </w:pPr>
            <w:r w:rsidRPr="00A91A49">
              <w:t xml:space="preserve">Backend </w:t>
            </w:r>
            <w:proofErr w:type="spellStart"/>
            <w:r w:rsidRPr="00A91A49">
              <w:t>Developer</w:t>
            </w:r>
            <w:proofErr w:type="spellEnd"/>
          </w:p>
        </w:tc>
        <w:tc>
          <w:tcPr>
            <w:tcW w:w="1642" w:type="dxa"/>
            <w:vAlign w:val="center"/>
          </w:tcPr>
          <w:p w14:paraId="7D569FC9" w14:textId="77777777" w:rsidR="00955C26" w:rsidRDefault="00955C26" w:rsidP="00485E9B">
            <w:pPr>
              <w:jc w:val="center"/>
            </w:pPr>
            <w:r>
              <w:t>2400 Dunaújváros Dózsa György u. 33</w:t>
            </w:r>
          </w:p>
        </w:tc>
        <w:tc>
          <w:tcPr>
            <w:tcW w:w="2767" w:type="dxa"/>
            <w:vAlign w:val="center"/>
          </w:tcPr>
          <w:p w14:paraId="7F3CD089" w14:textId="77777777" w:rsidR="00955C26" w:rsidRDefault="00841D61" w:rsidP="00485E9B">
            <w:pPr>
              <w:jc w:val="center"/>
            </w:pPr>
            <w:hyperlink r:id="rId12" w:history="1">
              <w:r w:rsidR="00955C26" w:rsidRPr="004D1480">
                <w:rPr>
                  <w:rFonts w:ascii="Arial" w:eastAsia="Times New Roman" w:hAnsi="Arial" w:cs="Arial"/>
                  <w:color w:val="1155CC"/>
                  <w:u w:val="single"/>
                  <w:lang w:eastAsia="hu-HU"/>
                </w:rPr>
                <w:t>ttamas0713@gmail.com</w:t>
              </w:r>
            </w:hyperlink>
          </w:p>
        </w:tc>
      </w:tr>
      <w:tr w:rsidR="00955C26" w14:paraId="3CC865CD" w14:textId="77777777" w:rsidTr="00485E9B">
        <w:tc>
          <w:tcPr>
            <w:tcW w:w="1455" w:type="dxa"/>
            <w:vAlign w:val="center"/>
          </w:tcPr>
          <w:p w14:paraId="6C468260" w14:textId="77777777" w:rsidR="00955C26" w:rsidRDefault="00955C26" w:rsidP="00485E9B">
            <w:pPr>
              <w:jc w:val="center"/>
            </w:pPr>
            <w:r w:rsidRPr="00A91A49">
              <w:t>Varsa László</w:t>
            </w:r>
          </w:p>
        </w:tc>
        <w:tc>
          <w:tcPr>
            <w:tcW w:w="1630" w:type="dxa"/>
            <w:vAlign w:val="center"/>
          </w:tcPr>
          <w:p w14:paraId="6804889F" w14:textId="77777777" w:rsidR="00955C26" w:rsidRDefault="00955C26" w:rsidP="00485E9B">
            <w:pPr>
              <w:jc w:val="center"/>
            </w:pPr>
            <w:r>
              <w:t>Informatikai osztály</w:t>
            </w:r>
          </w:p>
        </w:tc>
        <w:tc>
          <w:tcPr>
            <w:tcW w:w="1568" w:type="dxa"/>
            <w:vAlign w:val="center"/>
          </w:tcPr>
          <w:p w14:paraId="10FA1D65" w14:textId="77777777" w:rsidR="00955C26" w:rsidRDefault="00955C26" w:rsidP="00485E9B">
            <w:pPr>
              <w:jc w:val="center"/>
            </w:pPr>
            <w:r w:rsidRPr="00A91A49">
              <w:t xml:space="preserve">Frontend </w:t>
            </w:r>
            <w:proofErr w:type="spellStart"/>
            <w:r w:rsidRPr="00A91A49">
              <w:t>Designer</w:t>
            </w:r>
            <w:proofErr w:type="spellEnd"/>
          </w:p>
        </w:tc>
        <w:tc>
          <w:tcPr>
            <w:tcW w:w="1642" w:type="dxa"/>
            <w:vAlign w:val="center"/>
          </w:tcPr>
          <w:p w14:paraId="6646792A" w14:textId="77777777" w:rsidR="00955C26" w:rsidRDefault="00955C26" w:rsidP="00485E9B">
            <w:pPr>
              <w:jc w:val="center"/>
            </w:pPr>
            <w:r>
              <w:t>2400 Dunaújváros Dózsa György u. 37</w:t>
            </w:r>
          </w:p>
        </w:tc>
        <w:tc>
          <w:tcPr>
            <w:tcW w:w="2767" w:type="dxa"/>
            <w:vAlign w:val="center"/>
          </w:tcPr>
          <w:p w14:paraId="38A3396B" w14:textId="77777777" w:rsidR="00955C26" w:rsidRDefault="00841D61" w:rsidP="00485E9B">
            <w:pPr>
              <w:jc w:val="center"/>
              <w:rPr>
                <w:rFonts w:ascii="Arial" w:eastAsia="Times New Roman" w:hAnsi="Arial" w:cs="Arial"/>
                <w:color w:val="000000"/>
                <w:lang w:eastAsia="hu-HU"/>
              </w:rPr>
            </w:pPr>
            <w:hyperlink r:id="rId13" w:history="1">
              <w:r w:rsidR="00955C26" w:rsidRPr="00267188">
                <w:rPr>
                  <w:rStyle w:val="Hiperhivatkozs"/>
                  <w:rFonts w:ascii="Arial" w:eastAsia="Times New Roman" w:hAnsi="Arial" w:cs="Arial"/>
                  <w:lang w:eastAsia="hu-HU"/>
                </w:rPr>
                <w:t>vlz94@citromail.hu</w:t>
              </w:r>
            </w:hyperlink>
          </w:p>
          <w:p w14:paraId="68DE8CB2" w14:textId="77777777" w:rsidR="00955C26" w:rsidRDefault="00955C26" w:rsidP="00485E9B">
            <w:pPr>
              <w:jc w:val="center"/>
            </w:pPr>
          </w:p>
        </w:tc>
      </w:tr>
    </w:tbl>
    <w:p w14:paraId="6EF63AD8" w14:textId="77777777" w:rsidR="00955C26" w:rsidRPr="00F51126" w:rsidRDefault="00955C26" w:rsidP="00955C26">
      <w:pPr>
        <w:pStyle w:val="Cmsor2"/>
      </w:pPr>
      <w:bookmarkStart w:id="6" w:name="_Toc3413660"/>
      <w:bookmarkStart w:id="7" w:name="_Toc3722885"/>
      <w:r w:rsidRPr="00F51126">
        <w:t>Projectvezető kinevezése</w:t>
      </w:r>
      <w:bookmarkEnd w:id="6"/>
      <w:bookmarkEnd w:id="7"/>
    </w:p>
    <w:p w14:paraId="773C5458" w14:textId="77777777" w:rsidR="00955C26" w:rsidRDefault="00955C26" w:rsidP="00955C26">
      <w:pPr>
        <w:autoSpaceDE w:val="0"/>
        <w:autoSpaceDN w:val="0"/>
        <w:adjustRightInd w:val="0"/>
        <w:rPr>
          <w:rFonts w:ascii="Calibri" w:hAnsi="Calibri" w:cs="Calibri"/>
          <w:color w:val="000000"/>
        </w:rPr>
      </w:pPr>
      <w:r>
        <w:t xml:space="preserve">Ezen dokumentummal kijelentjük, hogy </w:t>
      </w:r>
      <w:bookmarkStart w:id="8" w:name="_Hlk7820746"/>
      <w:r>
        <w:t>a projekt vezetésével Nagy Ádámot (2400 Dunaújváros Dózsa György u. 37)</w:t>
      </w:r>
      <w:bookmarkEnd w:id="8"/>
      <w:r>
        <w:t xml:space="preserve"> bízzuk meg.</w:t>
      </w:r>
      <w:r w:rsidRPr="00A91A49">
        <w:rPr>
          <w:rFonts w:ascii="Calibri" w:hAnsi="Calibri" w:cs="Calibri"/>
          <w:color w:val="000000"/>
        </w:rPr>
        <w:t xml:space="preserve"> </w:t>
      </w:r>
      <w:r>
        <w:rPr>
          <w:rFonts w:ascii="Calibri" w:hAnsi="Calibri" w:cs="Calibri"/>
          <w:color w:val="000000"/>
        </w:rPr>
        <w:t>A projektvezető aláírásával igazolja, hogy vállalja a projekt vezetésével, szervezésével kapcsolatos teendőket:</w:t>
      </w:r>
    </w:p>
    <w:p w14:paraId="607CB91D" w14:textId="77777777" w:rsidR="00955C26" w:rsidRDefault="00955C26" w:rsidP="00955C26">
      <w:pPr>
        <w:pStyle w:val="Listaszerbekezds"/>
        <w:widowControl/>
        <w:numPr>
          <w:ilvl w:val="0"/>
          <w:numId w:val="13"/>
        </w:numPr>
        <w:suppressAutoHyphens w:val="0"/>
        <w:autoSpaceDE w:val="0"/>
        <w:autoSpaceDN w:val="0"/>
        <w:adjustRightInd w:val="0"/>
        <w:jc w:val="left"/>
        <w:rPr>
          <w:rFonts w:ascii="Calibri" w:hAnsi="Calibri" w:cs="Calibri"/>
          <w:color w:val="000000"/>
        </w:rPr>
      </w:pPr>
      <w:r w:rsidRPr="00CE4E05">
        <w:rPr>
          <w:rFonts w:ascii="Calibri" w:hAnsi="Calibri" w:cs="Calibri"/>
          <w:color w:val="000000"/>
        </w:rPr>
        <w:t>feladatok kiosztása</w:t>
      </w:r>
    </w:p>
    <w:p w14:paraId="2BD68532" w14:textId="77777777" w:rsidR="00955C26" w:rsidRPr="00CE4E05" w:rsidRDefault="00955C26" w:rsidP="00955C26">
      <w:pPr>
        <w:pStyle w:val="Listaszerbekezds"/>
        <w:widowControl/>
        <w:numPr>
          <w:ilvl w:val="0"/>
          <w:numId w:val="13"/>
        </w:numPr>
        <w:suppressAutoHyphens w:val="0"/>
        <w:autoSpaceDE w:val="0"/>
        <w:autoSpaceDN w:val="0"/>
        <w:adjustRightInd w:val="0"/>
        <w:jc w:val="left"/>
        <w:rPr>
          <w:rFonts w:ascii="Calibri" w:hAnsi="Calibri" w:cs="Calibri"/>
          <w:color w:val="000000"/>
        </w:rPr>
      </w:pPr>
      <w:r w:rsidRPr="00CE4E05">
        <w:rPr>
          <w:rFonts w:ascii="Calibri" w:hAnsi="Calibri" w:cs="Calibri"/>
          <w:color w:val="000000"/>
        </w:rPr>
        <w:t>munkálatok koordinálása</w:t>
      </w:r>
    </w:p>
    <w:p w14:paraId="5FC0AC13" w14:textId="77777777" w:rsidR="00955C26" w:rsidRDefault="00955C26" w:rsidP="00955C26">
      <w:pPr>
        <w:pStyle w:val="Listaszerbekezds"/>
        <w:widowControl/>
        <w:numPr>
          <w:ilvl w:val="0"/>
          <w:numId w:val="13"/>
        </w:numPr>
        <w:suppressAutoHyphens w:val="0"/>
        <w:autoSpaceDE w:val="0"/>
        <w:autoSpaceDN w:val="0"/>
        <w:adjustRightInd w:val="0"/>
        <w:jc w:val="left"/>
        <w:rPr>
          <w:rFonts w:ascii="Calibri" w:hAnsi="Calibri" w:cs="Calibri"/>
          <w:color w:val="000000"/>
        </w:rPr>
      </w:pPr>
      <w:r w:rsidRPr="00CE4E05">
        <w:rPr>
          <w:rFonts w:ascii="Calibri" w:hAnsi="Calibri" w:cs="Calibri"/>
          <w:color w:val="000000"/>
        </w:rPr>
        <w:t>kapcsolattartás a csapattagokkal</w:t>
      </w:r>
    </w:p>
    <w:p w14:paraId="7D9637BB" w14:textId="77777777" w:rsidR="00955C26" w:rsidRDefault="00955C26" w:rsidP="00955C26">
      <w:pPr>
        <w:pStyle w:val="Listaszerbekezds"/>
        <w:widowControl/>
        <w:numPr>
          <w:ilvl w:val="0"/>
          <w:numId w:val="13"/>
        </w:numPr>
        <w:suppressAutoHyphens w:val="0"/>
        <w:autoSpaceDE w:val="0"/>
        <w:autoSpaceDN w:val="0"/>
        <w:adjustRightInd w:val="0"/>
        <w:jc w:val="left"/>
        <w:rPr>
          <w:rFonts w:ascii="Calibri" w:hAnsi="Calibri" w:cs="Calibri"/>
          <w:color w:val="000000"/>
        </w:rPr>
      </w:pPr>
      <w:r>
        <w:rPr>
          <w:rFonts w:ascii="Calibri" w:hAnsi="Calibri" w:cs="Calibri"/>
          <w:color w:val="000000"/>
        </w:rPr>
        <w:t>a támasztott kritériumok ellenőrzése</w:t>
      </w:r>
    </w:p>
    <w:p w14:paraId="06E4F12E" w14:textId="77777777" w:rsidR="00955C26" w:rsidRPr="00DA04C6" w:rsidRDefault="00955C26" w:rsidP="00955C26">
      <w:pPr>
        <w:rPr>
          <w:rFonts w:ascii="Calibri" w:hAnsi="Calibri" w:cs="Calibri"/>
          <w:color w:val="000000"/>
        </w:rPr>
      </w:pPr>
      <w:r>
        <w:rPr>
          <w:rFonts w:ascii="Calibri" w:hAnsi="Calibri" w:cs="Calibri"/>
          <w:color w:val="000000"/>
        </w:rPr>
        <w:br w:type="page"/>
      </w:r>
    </w:p>
    <w:p w14:paraId="18052916" w14:textId="77777777" w:rsidR="00955C26" w:rsidRPr="00F51126" w:rsidRDefault="00955C26" w:rsidP="00955C26">
      <w:pPr>
        <w:pStyle w:val="Cmsor2"/>
      </w:pPr>
      <w:bookmarkStart w:id="9" w:name="_Toc3413661"/>
      <w:bookmarkStart w:id="10" w:name="_Toc3722886"/>
      <w:r w:rsidRPr="00F51126">
        <w:lastRenderedPageBreak/>
        <w:t xml:space="preserve">Projekt </w:t>
      </w:r>
      <w:proofErr w:type="spellStart"/>
      <w:r w:rsidRPr="00F51126">
        <w:t>scope</w:t>
      </w:r>
      <w:proofErr w:type="spellEnd"/>
      <w:r w:rsidRPr="00F51126">
        <w:t xml:space="preserve"> kijelölése</w:t>
      </w:r>
      <w:bookmarkEnd w:id="9"/>
      <w:bookmarkEnd w:id="10"/>
    </w:p>
    <w:p w14:paraId="1905ED63" w14:textId="77777777" w:rsidR="00955C26" w:rsidRDefault="00955C26" w:rsidP="00955C26">
      <w:pPr>
        <w:pStyle w:val="Listaszerbekezds"/>
        <w:widowControl/>
        <w:numPr>
          <w:ilvl w:val="0"/>
          <w:numId w:val="14"/>
        </w:numPr>
        <w:suppressAutoHyphens w:val="0"/>
        <w:autoSpaceDE w:val="0"/>
        <w:autoSpaceDN w:val="0"/>
        <w:adjustRightInd w:val="0"/>
        <w:jc w:val="left"/>
      </w:pPr>
      <w:r>
        <w:t>Adatbázis modell elkészítése</w:t>
      </w:r>
    </w:p>
    <w:p w14:paraId="1370B1E1" w14:textId="77777777" w:rsidR="00955C26" w:rsidRDefault="00955C26" w:rsidP="00955C26">
      <w:pPr>
        <w:pStyle w:val="Listaszerbekezds"/>
        <w:widowControl/>
        <w:numPr>
          <w:ilvl w:val="0"/>
          <w:numId w:val="14"/>
        </w:numPr>
        <w:suppressAutoHyphens w:val="0"/>
        <w:autoSpaceDE w:val="0"/>
        <w:autoSpaceDN w:val="0"/>
        <w:adjustRightInd w:val="0"/>
        <w:jc w:val="left"/>
      </w:pPr>
      <w:r>
        <w:t>Reláció sémák létrehozása</w:t>
      </w:r>
    </w:p>
    <w:p w14:paraId="6564C014" w14:textId="77777777" w:rsidR="00955C26" w:rsidRDefault="00955C26" w:rsidP="00955C26">
      <w:pPr>
        <w:pStyle w:val="Listaszerbekezds"/>
        <w:widowControl/>
        <w:numPr>
          <w:ilvl w:val="0"/>
          <w:numId w:val="14"/>
        </w:numPr>
        <w:suppressAutoHyphens w:val="0"/>
        <w:autoSpaceDE w:val="0"/>
        <w:autoSpaceDN w:val="0"/>
        <w:adjustRightInd w:val="0"/>
        <w:jc w:val="left"/>
      </w:pPr>
      <w:r>
        <w:t>Adatbázis feltöltése</w:t>
      </w:r>
    </w:p>
    <w:p w14:paraId="6529BA12" w14:textId="77777777" w:rsidR="00955C26" w:rsidRDefault="00955C26" w:rsidP="00955C26">
      <w:pPr>
        <w:pStyle w:val="Listaszerbekezds"/>
        <w:widowControl/>
        <w:numPr>
          <w:ilvl w:val="0"/>
          <w:numId w:val="14"/>
        </w:numPr>
        <w:suppressAutoHyphens w:val="0"/>
        <w:autoSpaceDE w:val="0"/>
        <w:autoSpaceDN w:val="0"/>
        <w:adjustRightInd w:val="0"/>
        <w:jc w:val="left"/>
      </w:pPr>
      <w:r>
        <w:t>PHP szerver telepítése, üzemben tartása</w:t>
      </w:r>
    </w:p>
    <w:p w14:paraId="0CD43995" w14:textId="77777777" w:rsidR="00955C26" w:rsidRDefault="00955C26" w:rsidP="00955C26">
      <w:pPr>
        <w:pStyle w:val="Listaszerbekezds"/>
        <w:widowControl/>
        <w:numPr>
          <w:ilvl w:val="0"/>
          <w:numId w:val="14"/>
        </w:numPr>
        <w:suppressAutoHyphens w:val="0"/>
        <w:autoSpaceDE w:val="0"/>
        <w:autoSpaceDN w:val="0"/>
        <w:adjustRightInd w:val="0"/>
        <w:jc w:val="left"/>
      </w:pPr>
      <w:r>
        <w:t>Backend kialakítása PHP-</w:t>
      </w:r>
      <w:proofErr w:type="spellStart"/>
      <w:r>
        <w:t>val</w:t>
      </w:r>
      <w:proofErr w:type="spellEnd"/>
    </w:p>
    <w:p w14:paraId="44B1B1F7" w14:textId="77777777" w:rsidR="00955C26" w:rsidRDefault="00955C26" w:rsidP="00955C26">
      <w:pPr>
        <w:pStyle w:val="Listaszerbekezds"/>
        <w:widowControl/>
        <w:numPr>
          <w:ilvl w:val="0"/>
          <w:numId w:val="14"/>
        </w:numPr>
        <w:suppressAutoHyphens w:val="0"/>
        <w:autoSpaceDE w:val="0"/>
        <w:autoSpaceDN w:val="0"/>
        <w:adjustRightInd w:val="0"/>
        <w:jc w:val="left"/>
      </w:pPr>
      <w:r>
        <w:t>Frontend kialakítása HTML, CSS és JavaScript felhasználásával</w:t>
      </w:r>
    </w:p>
    <w:p w14:paraId="70052A58" w14:textId="77777777" w:rsidR="00955C26" w:rsidRDefault="00955C26" w:rsidP="00955C26">
      <w:pPr>
        <w:pStyle w:val="Listaszerbekezds"/>
        <w:widowControl/>
        <w:numPr>
          <w:ilvl w:val="0"/>
          <w:numId w:val="14"/>
        </w:numPr>
        <w:suppressAutoHyphens w:val="0"/>
        <w:autoSpaceDE w:val="0"/>
        <w:autoSpaceDN w:val="0"/>
        <w:adjustRightInd w:val="0"/>
        <w:jc w:val="left"/>
      </w:pPr>
      <w:r>
        <w:t>Grafikus felület kialakítása</w:t>
      </w:r>
    </w:p>
    <w:p w14:paraId="1136551A" w14:textId="77777777" w:rsidR="00955C26" w:rsidRDefault="00955C26" w:rsidP="00955C26">
      <w:pPr>
        <w:pStyle w:val="Listaszerbekezds"/>
        <w:widowControl/>
        <w:numPr>
          <w:ilvl w:val="0"/>
          <w:numId w:val="14"/>
        </w:numPr>
        <w:suppressAutoHyphens w:val="0"/>
        <w:autoSpaceDE w:val="0"/>
        <w:autoSpaceDN w:val="0"/>
        <w:adjustRightInd w:val="0"/>
        <w:jc w:val="left"/>
      </w:pPr>
      <w:r>
        <w:t>Részletes dokumentáció</w:t>
      </w:r>
    </w:p>
    <w:p w14:paraId="6C6B85E8" w14:textId="77777777" w:rsidR="00955C26" w:rsidRPr="00DA04C6" w:rsidRDefault="00955C26" w:rsidP="00955C26">
      <w:pPr>
        <w:pStyle w:val="Cmsor2"/>
      </w:pPr>
      <w:bookmarkStart w:id="11" w:name="_Toc3413662"/>
      <w:bookmarkStart w:id="12" w:name="_Toc3722887"/>
      <w:r w:rsidRPr="00DA04C6">
        <w:t xml:space="preserve">Out of </w:t>
      </w:r>
      <w:proofErr w:type="spellStart"/>
      <w:r w:rsidRPr="00DA04C6">
        <w:t>Scope</w:t>
      </w:r>
      <w:proofErr w:type="spellEnd"/>
      <w:r w:rsidRPr="00DA04C6">
        <w:t xml:space="preserve"> tevékenységek</w:t>
      </w:r>
      <w:bookmarkEnd w:id="11"/>
      <w:bookmarkEnd w:id="12"/>
    </w:p>
    <w:p w14:paraId="73FD0FB6" w14:textId="77777777" w:rsidR="00955C26" w:rsidRDefault="00955C26" w:rsidP="00955C26">
      <w:pPr>
        <w:pStyle w:val="Listaszerbekezds"/>
        <w:widowControl/>
        <w:numPr>
          <w:ilvl w:val="0"/>
          <w:numId w:val="15"/>
        </w:numPr>
        <w:suppressAutoHyphens w:val="0"/>
        <w:autoSpaceDE w:val="0"/>
        <w:autoSpaceDN w:val="0"/>
        <w:adjustRightInd w:val="0"/>
        <w:jc w:val="left"/>
      </w:pPr>
      <w:r>
        <w:t>A mobil alkalmazások nyilvános terjesztése</w:t>
      </w:r>
    </w:p>
    <w:p w14:paraId="4E50B1D3" w14:textId="7021EE2C" w:rsidR="00955C26" w:rsidRDefault="00955C26" w:rsidP="00955C26">
      <w:pPr>
        <w:pStyle w:val="Cmsor2"/>
      </w:pPr>
      <w:bookmarkStart w:id="13" w:name="_Toc3413663"/>
      <w:bookmarkStart w:id="14" w:name="_Toc3722888"/>
      <w:r w:rsidRPr="00CE4E05">
        <w:t xml:space="preserve">Projekt nagyobb összefüggésbe helyezése, kapcsolata más </w:t>
      </w:r>
      <w:r>
        <w:t>p</w:t>
      </w:r>
      <w:r w:rsidRPr="00CE4E05">
        <w:t>rojektekkel</w:t>
      </w:r>
      <w:bookmarkEnd w:id="13"/>
      <w:bookmarkEnd w:id="14"/>
    </w:p>
    <w:p w14:paraId="60BAFB4E" w14:textId="6AE3109F" w:rsidR="00955C26" w:rsidRPr="00955C26" w:rsidRDefault="00955C26" w:rsidP="00955C26">
      <w:r>
        <w:t>Nem függ össze.</w:t>
      </w:r>
    </w:p>
    <w:p w14:paraId="08C2DD79" w14:textId="77777777" w:rsidR="00955C26" w:rsidRPr="0070653D" w:rsidRDefault="00955C26" w:rsidP="00955C26">
      <w:pPr>
        <w:pStyle w:val="Cmsor2"/>
      </w:pPr>
      <w:bookmarkStart w:id="15" w:name="_Toc3413664"/>
      <w:bookmarkStart w:id="16" w:name="_Toc3722889"/>
      <w:r w:rsidRPr="0070653D">
        <w:t>A projekt legfontosabb kritériumai</w:t>
      </w:r>
      <w:bookmarkEnd w:id="15"/>
      <w:bookmarkEnd w:id="16"/>
    </w:p>
    <w:p w14:paraId="36B71B10" w14:textId="77777777" w:rsidR="00955C26" w:rsidRDefault="00955C26" w:rsidP="00955C26">
      <w:pPr>
        <w:pStyle w:val="Listaszerbekezds"/>
        <w:widowControl/>
        <w:numPr>
          <w:ilvl w:val="0"/>
          <w:numId w:val="16"/>
        </w:numPr>
        <w:suppressAutoHyphens w:val="0"/>
        <w:autoSpaceDE w:val="0"/>
        <w:autoSpaceDN w:val="0"/>
        <w:adjustRightInd w:val="0"/>
        <w:jc w:val="left"/>
      </w:pPr>
      <w:r>
        <w:t>A szerver rendelkezésre állási ideje legyen legalább 99,97%-os</w:t>
      </w:r>
    </w:p>
    <w:p w14:paraId="2995FFD1" w14:textId="77777777" w:rsidR="00955C26" w:rsidRDefault="00955C26" w:rsidP="00955C26">
      <w:pPr>
        <w:pStyle w:val="Listaszerbekezds"/>
        <w:widowControl/>
        <w:numPr>
          <w:ilvl w:val="0"/>
          <w:numId w:val="16"/>
        </w:numPr>
        <w:suppressAutoHyphens w:val="0"/>
        <w:autoSpaceDE w:val="0"/>
        <w:autoSpaceDN w:val="0"/>
        <w:adjustRightInd w:val="0"/>
        <w:jc w:val="left"/>
      </w:pPr>
      <w:r>
        <w:t>A szerver ellenállóvá tétele külső behatolási kísérletekkel szemben</w:t>
      </w:r>
    </w:p>
    <w:p w14:paraId="7A83C7F1" w14:textId="77777777" w:rsidR="00955C26" w:rsidRDefault="00955C26" w:rsidP="00955C26">
      <w:pPr>
        <w:pStyle w:val="Listaszerbekezds"/>
        <w:widowControl/>
        <w:numPr>
          <w:ilvl w:val="0"/>
          <w:numId w:val="16"/>
        </w:numPr>
        <w:suppressAutoHyphens w:val="0"/>
        <w:autoSpaceDE w:val="0"/>
        <w:autoSpaceDN w:val="0"/>
        <w:adjustRightInd w:val="0"/>
        <w:jc w:val="left"/>
      </w:pPr>
      <w:r>
        <w:t>Az adatbázis ne tartalmazzon redundanciát</w:t>
      </w:r>
    </w:p>
    <w:p w14:paraId="2C9A72A5" w14:textId="77777777" w:rsidR="00955C26" w:rsidRDefault="00955C26" w:rsidP="00955C26">
      <w:pPr>
        <w:pStyle w:val="Listaszerbekezds"/>
        <w:widowControl/>
        <w:numPr>
          <w:ilvl w:val="0"/>
          <w:numId w:val="16"/>
        </w:numPr>
        <w:suppressAutoHyphens w:val="0"/>
        <w:autoSpaceDE w:val="0"/>
        <w:autoSpaceDN w:val="0"/>
        <w:adjustRightInd w:val="0"/>
        <w:jc w:val="left"/>
      </w:pPr>
      <w:r>
        <w:t>Egységes dizájn webes és mobilos felületen is</w:t>
      </w:r>
    </w:p>
    <w:p w14:paraId="3C2CF4CA" w14:textId="77777777" w:rsidR="00955C26" w:rsidRDefault="00955C26" w:rsidP="00955C26">
      <w:pPr>
        <w:pStyle w:val="Listaszerbekezds"/>
        <w:widowControl/>
        <w:numPr>
          <w:ilvl w:val="0"/>
          <w:numId w:val="16"/>
        </w:numPr>
        <w:suppressAutoHyphens w:val="0"/>
        <w:autoSpaceDE w:val="0"/>
        <w:autoSpaceDN w:val="0"/>
        <w:adjustRightInd w:val="0"/>
        <w:jc w:val="left"/>
      </w:pPr>
      <w:r>
        <w:t>Akadásmentes és hibamentes futás</w:t>
      </w:r>
    </w:p>
    <w:p w14:paraId="23B7C2D9" w14:textId="77777777" w:rsidR="00955C26" w:rsidRDefault="00955C26" w:rsidP="00955C26">
      <w:pPr>
        <w:pStyle w:val="Listaszerbekezds"/>
        <w:widowControl/>
        <w:numPr>
          <w:ilvl w:val="0"/>
          <w:numId w:val="16"/>
        </w:numPr>
        <w:suppressAutoHyphens w:val="0"/>
        <w:autoSpaceDE w:val="0"/>
        <w:autoSpaceDN w:val="0"/>
        <w:adjustRightInd w:val="0"/>
        <w:jc w:val="left"/>
      </w:pPr>
      <w:r>
        <w:t>Felhasználói adatok titkosított kezelése</w:t>
      </w:r>
    </w:p>
    <w:p w14:paraId="5BBAD406" w14:textId="77777777" w:rsidR="00955C26" w:rsidRDefault="00955C26" w:rsidP="00955C26">
      <w:pPr>
        <w:pStyle w:val="Listaszerbekezds"/>
        <w:widowControl/>
        <w:numPr>
          <w:ilvl w:val="0"/>
          <w:numId w:val="16"/>
        </w:numPr>
        <w:suppressAutoHyphens w:val="0"/>
        <w:autoSpaceDE w:val="0"/>
        <w:autoSpaceDN w:val="0"/>
        <w:adjustRightInd w:val="0"/>
        <w:jc w:val="left"/>
      </w:pPr>
      <w:r>
        <w:t>Kitűzött mérföldkövek teljesítése</w:t>
      </w:r>
    </w:p>
    <w:p w14:paraId="2964D82D" w14:textId="77777777" w:rsidR="00955C26" w:rsidRDefault="00955C26" w:rsidP="00955C26">
      <w:pPr>
        <w:pStyle w:val="Cmsor2"/>
      </w:pPr>
      <w:bookmarkStart w:id="17" w:name="_Toc3413665"/>
      <w:bookmarkStart w:id="18" w:name="_Toc3722890"/>
      <w:r w:rsidRPr="006C03EA">
        <w:t>Fontosabb üzleti határidők</w:t>
      </w:r>
      <w:bookmarkEnd w:id="17"/>
      <w:bookmarkEnd w:id="18"/>
    </w:p>
    <w:p w14:paraId="1CC602B4" w14:textId="77777777" w:rsidR="00955C26" w:rsidRDefault="00955C26" w:rsidP="00955C26">
      <w:pPr>
        <w:pStyle w:val="Listaszerbekezds"/>
        <w:widowControl/>
        <w:numPr>
          <w:ilvl w:val="0"/>
          <w:numId w:val="17"/>
        </w:numPr>
        <w:suppressAutoHyphens w:val="0"/>
        <w:spacing w:line="259" w:lineRule="auto"/>
        <w:jc w:val="left"/>
      </w:pPr>
      <w:r w:rsidRPr="006C03EA">
        <w:t>Csoportok adatainak feltöltése</w:t>
      </w:r>
      <w:r>
        <w:t>: -</w:t>
      </w:r>
      <w:r w:rsidRPr="006C03EA">
        <w:t xml:space="preserve"> 2019.03.04. 20:00</w:t>
      </w:r>
    </w:p>
    <w:p w14:paraId="73626A63" w14:textId="77777777" w:rsidR="00955C26" w:rsidRDefault="00955C26" w:rsidP="00955C26">
      <w:pPr>
        <w:pStyle w:val="Listaszerbekezds"/>
        <w:widowControl/>
        <w:numPr>
          <w:ilvl w:val="0"/>
          <w:numId w:val="17"/>
        </w:numPr>
        <w:suppressAutoHyphens w:val="0"/>
        <w:spacing w:line="259" w:lineRule="auto"/>
        <w:jc w:val="left"/>
      </w:pPr>
      <w:r w:rsidRPr="006C03EA">
        <w:t>Projekt Alapító Dokumentum feltöltése</w:t>
      </w:r>
      <w:r>
        <w:t>: -</w:t>
      </w:r>
      <w:r w:rsidRPr="006C03EA">
        <w:t xml:space="preserve"> 2019.03.18. 20:00</w:t>
      </w:r>
    </w:p>
    <w:p w14:paraId="21983E3F" w14:textId="77777777" w:rsidR="00955C26" w:rsidRDefault="00955C26" w:rsidP="00955C26">
      <w:pPr>
        <w:pStyle w:val="Listaszerbekezds"/>
        <w:widowControl/>
        <w:numPr>
          <w:ilvl w:val="0"/>
          <w:numId w:val="17"/>
        </w:numPr>
        <w:suppressAutoHyphens w:val="0"/>
        <w:spacing w:line="259" w:lineRule="auto"/>
        <w:jc w:val="left"/>
      </w:pPr>
      <w:r>
        <w:t>Végleges alkalmazás megjelenése – 2019.04.28</w:t>
      </w:r>
    </w:p>
    <w:p w14:paraId="6898A81D" w14:textId="77777777" w:rsidR="00955C26" w:rsidRPr="006C03EA" w:rsidRDefault="00955C26" w:rsidP="00955C26">
      <w:pPr>
        <w:pStyle w:val="Listaszerbekezds"/>
        <w:widowControl/>
        <w:numPr>
          <w:ilvl w:val="0"/>
          <w:numId w:val="17"/>
        </w:numPr>
        <w:suppressAutoHyphens w:val="0"/>
        <w:spacing w:line="259" w:lineRule="auto"/>
        <w:jc w:val="left"/>
      </w:pPr>
      <w:r w:rsidRPr="006C03EA">
        <w:t>Dokumentáció átadása – 2019.05.04</w:t>
      </w:r>
    </w:p>
    <w:p w14:paraId="43764756" w14:textId="77777777" w:rsidR="00955C26" w:rsidRPr="0070653D" w:rsidRDefault="00955C26" w:rsidP="00955C26">
      <w:pPr>
        <w:pStyle w:val="Cmsor2"/>
      </w:pPr>
      <w:bookmarkStart w:id="19" w:name="_Toc3413667"/>
      <w:bookmarkStart w:id="20" w:name="_Toc3722892"/>
      <w:r w:rsidRPr="0070653D">
        <w:t>A projekt várható befejezési ideje</w:t>
      </w:r>
      <w:bookmarkStart w:id="21" w:name="_Toc3413666"/>
      <w:bookmarkStart w:id="22" w:name="_Toc3722891"/>
      <w:bookmarkEnd w:id="19"/>
      <w:bookmarkEnd w:id="20"/>
      <w:r w:rsidRPr="002A6AFC">
        <w:t xml:space="preserve"> </w:t>
      </w:r>
      <w:bookmarkStart w:id="23" w:name="_Hlk7820475"/>
      <w:r w:rsidRPr="0070653D">
        <w:t>Mérföldkövek</w:t>
      </w:r>
      <w:bookmarkEnd w:id="21"/>
      <w:bookmarkEnd w:id="22"/>
    </w:p>
    <w:p w14:paraId="2B9B902D" w14:textId="77777777" w:rsidR="00955C26" w:rsidRDefault="00955C26" w:rsidP="00955C26">
      <w:pPr>
        <w:pStyle w:val="Listaszerbekezds"/>
        <w:widowControl/>
        <w:numPr>
          <w:ilvl w:val="0"/>
          <w:numId w:val="11"/>
        </w:numPr>
        <w:suppressAutoHyphens w:val="0"/>
        <w:autoSpaceDE w:val="0"/>
        <w:autoSpaceDN w:val="0"/>
        <w:adjustRightInd w:val="0"/>
        <w:jc w:val="left"/>
      </w:pPr>
      <w:r>
        <w:t xml:space="preserve">Feladatok kiosztása – </w:t>
      </w:r>
      <w:r w:rsidRPr="00304A10">
        <w:t>2019.03.03</w:t>
      </w:r>
    </w:p>
    <w:p w14:paraId="09F6D156" w14:textId="77777777" w:rsidR="00955C26" w:rsidRDefault="00955C26" w:rsidP="00955C26">
      <w:pPr>
        <w:pStyle w:val="Listaszerbekezds"/>
        <w:widowControl/>
        <w:numPr>
          <w:ilvl w:val="0"/>
          <w:numId w:val="11"/>
        </w:numPr>
        <w:suppressAutoHyphens w:val="0"/>
        <w:autoSpaceDE w:val="0"/>
        <w:autoSpaceDN w:val="0"/>
        <w:adjustRightInd w:val="0"/>
        <w:jc w:val="left"/>
      </w:pPr>
      <w:r>
        <w:t>Adatbázis megtervezése – 2019.03.10</w:t>
      </w:r>
    </w:p>
    <w:p w14:paraId="5CC9928D" w14:textId="77777777" w:rsidR="00955C26" w:rsidRDefault="00955C26" w:rsidP="00955C26">
      <w:pPr>
        <w:pStyle w:val="Listaszerbekezds"/>
        <w:widowControl/>
        <w:numPr>
          <w:ilvl w:val="0"/>
          <w:numId w:val="11"/>
        </w:numPr>
        <w:suppressAutoHyphens w:val="0"/>
        <w:autoSpaceDE w:val="0"/>
        <w:autoSpaceDN w:val="0"/>
        <w:adjustRightInd w:val="0"/>
        <w:jc w:val="left"/>
      </w:pPr>
      <w:r>
        <w:t>Szerver felállítása – 2019.03.17</w:t>
      </w:r>
    </w:p>
    <w:p w14:paraId="3C0821E9" w14:textId="77777777" w:rsidR="00955C26" w:rsidRDefault="00955C26" w:rsidP="00955C26">
      <w:pPr>
        <w:pStyle w:val="Listaszerbekezds"/>
        <w:widowControl/>
        <w:numPr>
          <w:ilvl w:val="0"/>
          <w:numId w:val="11"/>
        </w:numPr>
        <w:suppressAutoHyphens w:val="0"/>
        <w:autoSpaceDE w:val="0"/>
        <w:autoSpaceDN w:val="0"/>
        <w:adjustRightInd w:val="0"/>
        <w:jc w:val="left"/>
      </w:pPr>
      <w:r>
        <w:t>Felhasználói felület megtervezése – 2019.03.17</w:t>
      </w:r>
    </w:p>
    <w:p w14:paraId="1F09B6B2" w14:textId="77777777" w:rsidR="00955C26" w:rsidRDefault="00955C26" w:rsidP="00955C26">
      <w:pPr>
        <w:pStyle w:val="Listaszerbekezds"/>
        <w:widowControl/>
        <w:numPr>
          <w:ilvl w:val="0"/>
          <w:numId w:val="11"/>
        </w:numPr>
        <w:suppressAutoHyphens w:val="0"/>
        <w:autoSpaceDE w:val="0"/>
        <w:autoSpaceDN w:val="0"/>
        <w:adjustRightInd w:val="0"/>
        <w:jc w:val="left"/>
      </w:pPr>
      <w:r>
        <w:t>Backend létrehozása – 2019.03.24</w:t>
      </w:r>
    </w:p>
    <w:p w14:paraId="52B29657" w14:textId="77777777" w:rsidR="00955C26" w:rsidRDefault="00955C26" w:rsidP="00955C26">
      <w:pPr>
        <w:pStyle w:val="Listaszerbekezds"/>
        <w:widowControl/>
        <w:numPr>
          <w:ilvl w:val="0"/>
          <w:numId w:val="11"/>
        </w:numPr>
        <w:suppressAutoHyphens w:val="0"/>
        <w:autoSpaceDE w:val="0"/>
        <w:autoSpaceDN w:val="0"/>
        <w:adjustRightInd w:val="0"/>
        <w:jc w:val="left"/>
      </w:pPr>
      <w:r>
        <w:t>Frontend létrehozása –2019.03.24</w:t>
      </w:r>
    </w:p>
    <w:p w14:paraId="283E72FB" w14:textId="77777777" w:rsidR="00955C26" w:rsidRDefault="00955C26" w:rsidP="00955C26">
      <w:pPr>
        <w:pStyle w:val="Listaszerbekezds"/>
        <w:widowControl/>
        <w:numPr>
          <w:ilvl w:val="0"/>
          <w:numId w:val="11"/>
        </w:numPr>
        <w:suppressAutoHyphens w:val="0"/>
        <w:autoSpaceDE w:val="0"/>
        <w:autoSpaceDN w:val="0"/>
        <w:adjustRightInd w:val="0"/>
        <w:jc w:val="left"/>
      </w:pPr>
      <w:r>
        <w:t>GUI kialakítása – 2019.04.21</w:t>
      </w:r>
    </w:p>
    <w:p w14:paraId="7ECDC5D2" w14:textId="77777777" w:rsidR="00955C26" w:rsidRDefault="00955C26" w:rsidP="00955C26">
      <w:pPr>
        <w:pStyle w:val="Listaszerbekezds"/>
        <w:widowControl/>
        <w:numPr>
          <w:ilvl w:val="0"/>
          <w:numId w:val="11"/>
        </w:numPr>
        <w:suppressAutoHyphens w:val="0"/>
        <w:autoSpaceDE w:val="0"/>
        <w:autoSpaceDN w:val="0"/>
        <w:adjustRightInd w:val="0"/>
        <w:jc w:val="left"/>
      </w:pPr>
      <w:r>
        <w:t>Alkalmazás alfa verzió megjelenése – 2019.03.24</w:t>
      </w:r>
    </w:p>
    <w:p w14:paraId="372B03CC" w14:textId="77777777" w:rsidR="00955C26" w:rsidRDefault="00955C26" w:rsidP="00955C26">
      <w:pPr>
        <w:pStyle w:val="Listaszerbekezds"/>
        <w:widowControl/>
        <w:numPr>
          <w:ilvl w:val="0"/>
          <w:numId w:val="11"/>
        </w:numPr>
        <w:suppressAutoHyphens w:val="0"/>
        <w:autoSpaceDE w:val="0"/>
        <w:autoSpaceDN w:val="0"/>
        <w:adjustRightInd w:val="0"/>
        <w:jc w:val="left"/>
      </w:pPr>
      <w:r>
        <w:t>Alkalmazás béta verzió megjelenése – 2019.04.14</w:t>
      </w:r>
    </w:p>
    <w:p w14:paraId="083D825A" w14:textId="77777777" w:rsidR="00955C26" w:rsidRDefault="00955C26" w:rsidP="00955C26">
      <w:pPr>
        <w:pStyle w:val="Listaszerbekezds"/>
        <w:widowControl/>
        <w:numPr>
          <w:ilvl w:val="0"/>
          <w:numId w:val="11"/>
        </w:numPr>
        <w:suppressAutoHyphens w:val="0"/>
        <w:autoSpaceDE w:val="0"/>
        <w:autoSpaceDN w:val="0"/>
        <w:adjustRightInd w:val="0"/>
        <w:jc w:val="left"/>
      </w:pPr>
      <w:r>
        <w:t>Végleges alkalmazás megjelenése – 2019.04.28</w:t>
      </w:r>
    </w:p>
    <w:p w14:paraId="3ABE76FC" w14:textId="77777777" w:rsidR="00955C26" w:rsidRDefault="00955C26" w:rsidP="00955C26">
      <w:pPr>
        <w:pStyle w:val="Listaszerbekezds"/>
        <w:widowControl/>
        <w:numPr>
          <w:ilvl w:val="0"/>
          <w:numId w:val="11"/>
        </w:numPr>
        <w:suppressAutoHyphens w:val="0"/>
        <w:autoSpaceDE w:val="0"/>
        <w:autoSpaceDN w:val="0"/>
        <w:adjustRightInd w:val="0"/>
        <w:jc w:val="left"/>
      </w:pPr>
      <w:r>
        <w:lastRenderedPageBreak/>
        <w:t>Dokumentáció átadása – 2019.05.04</w:t>
      </w:r>
    </w:p>
    <w:bookmarkEnd w:id="23"/>
    <w:p w14:paraId="37E7758B" w14:textId="70128DE3" w:rsidR="00955C26" w:rsidRDefault="00955C26" w:rsidP="00955C26">
      <w:pPr>
        <w:pStyle w:val="Cmsor2"/>
      </w:pPr>
      <w:r>
        <w:t>Várható befejezés</w:t>
      </w:r>
    </w:p>
    <w:p w14:paraId="459520B9" w14:textId="77777777" w:rsidR="00955C26" w:rsidRPr="00F51126" w:rsidRDefault="00955C26" w:rsidP="00955C26">
      <w:pPr>
        <w:pStyle w:val="Listaszerbekezds"/>
        <w:widowControl/>
        <w:numPr>
          <w:ilvl w:val="0"/>
          <w:numId w:val="18"/>
        </w:numPr>
        <w:suppressAutoHyphens w:val="0"/>
        <w:autoSpaceDE w:val="0"/>
        <w:autoSpaceDN w:val="0"/>
        <w:adjustRightInd w:val="0"/>
        <w:jc w:val="left"/>
        <w:rPr>
          <w:b/>
          <w:color w:val="000000" w:themeColor="text1"/>
          <w:sz w:val="32"/>
          <w:szCs w:val="32"/>
        </w:rPr>
      </w:pPr>
      <w:bookmarkStart w:id="24" w:name="_Hlk7820657"/>
      <w:r w:rsidRPr="00F51126">
        <w:rPr>
          <w:b/>
          <w:color w:val="000000" w:themeColor="text1"/>
          <w:sz w:val="32"/>
          <w:szCs w:val="32"/>
        </w:rPr>
        <w:t>Folyó év ötödik havának ötödik napján</w:t>
      </w:r>
    </w:p>
    <w:p w14:paraId="05154123" w14:textId="77777777" w:rsidR="00955C26" w:rsidRDefault="00955C26" w:rsidP="00955C26">
      <w:pPr>
        <w:pStyle w:val="Cmsor2"/>
      </w:pPr>
      <w:bookmarkStart w:id="25" w:name="_Toc3413668"/>
      <w:bookmarkStart w:id="26" w:name="_Toc3722893"/>
      <w:bookmarkEnd w:id="24"/>
      <w:r>
        <w:rPr>
          <w:noProof/>
        </w:rPr>
        <mc:AlternateContent>
          <mc:Choice Requires="wps">
            <w:drawing>
              <wp:anchor distT="0" distB="0" distL="114300" distR="114300" simplePos="0" relativeHeight="251663360" behindDoc="0" locked="0" layoutInCell="1" allowOverlap="1" wp14:anchorId="39D475DF" wp14:editId="26BAB080">
                <wp:simplePos x="0" y="0"/>
                <wp:positionH relativeFrom="margin">
                  <wp:posOffset>1923415</wp:posOffset>
                </wp:positionH>
                <wp:positionV relativeFrom="paragraph">
                  <wp:posOffset>370205</wp:posOffset>
                </wp:positionV>
                <wp:extent cx="1723089" cy="274849"/>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1723089" cy="274849"/>
                        </a:xfrm>
                        <a:prstGeom prst="rect">
                          <a:avLst/>
                        </a:prstGeom>
                        <a:solidFill>
                          <a:schemeClr val="lt1"/>
                        </a:solidFill>
                        <a:ln w="6350">
                          <a:noFill/>
                        </a:ln>
                      </wps:spPr>
                      <wps:txbx>
                        <w:txbxContent>
                          <w:p w14:paraId="2A9F697C" w14:textId="77777777" w:rsidR="00955C26" w:rsidRDefault="00955C26" w:rsidP="00955C26">
                            <w:r>
                              <w:t>Feladat-Felelősség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75DF" id="_x0000_t202" coordsize="21600,21600" o:spt="202" path="m,l,21600r21600,l21600,xe">
                <v:stroke joinstyle="miter"/>
                <v:path gradientshapeok="t" o:connecttype="rect"/>
              </v:shapetype>
              <v:shape id="Szövegdoboz 17" o:spid="_x0000_s1026" type="#_x0000_t202" style="position:absolute;left:0;text-align:left;margin-left:151.45pt;margin-top:29.15pt;width:135.7pt;height:21.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" fillcolor="white [3201]" stroked="f" strokeweight=".5pt">
                <v:textbox>
                  <w:txbxContent>
                    <w:p w14:paraId="2A9F697C" w14:textId="77777777" w:rsidR="00955C26" w:rsidRDefault="00955C26" w:rsidP="00955C26">
                      <w:r>
                        <w:t>Feladat-Felelősség</w:t>
                      </w:r>
                    </w:p>
                  </w:txbxContent>
                </v:textbox>
                <w10:wrap type="topAndBottom"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6311D2B9" wp14:editId="3DCDF433">
                <wp:simplePos x="0" y="0"/>
                <wp:positionH relativeFrom="margin">
                  <wp:posOffset>1900555</wp:posOffset>
                </wp:positionH>
                <wp:positionV relativeFrom="paragraph">
                  <wp:posOffset>2249805</wp:posOffset>
                </wp:positionV>
                <wp:extent cx="2150745" cy="289560"/>
                <wp:effectExtent l="0" t="0" r="1905" b="0"/>
                <wp:wrapTopAndBottom/>
                <wp:docPr id="1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289560"/>
                        </a:xfrm>
                        <a:prstGeom prst="rect">
                          <a:avLst/>
                        </a:prstGeom>
                        <a:solidFill>
                          <a:srgbClr val="FFFFFF"/>
                        </a:solidFill>
                        <a:ln w="9525">
                          <a:noFill/>
                          <a:miter lim="800000"/>
                          <a:headEnd/>
                          <a:tailEnd/>
                        </a:ln>
                      </wps:spPr>
                      <wps:txbx>
                        <w:txbxContent>
                          <w:p w14:paraId="1AED678F" w14:textId="77777777" w:rsidR="00955C26" w:rsidRDefault="00955C26" w:rsidP="00955C26">
                            <w:r>
                              <w:t>-operatív munkavégzés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1D2B9" id="Szövegdoboz 2" o:spid="_x0000_s1027" type="#_x0000_t202" style="position:absolute;left:0;text-align:left;margin-left:149.65pt;margin-top:177.15pt;width:169.35pt;height:22.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" stroked="f">
                <v:textbox>
                  <w:txbxContent>
                    <w:p w14:paraId="1AED678F" w14:textId="77777777" w:rsidR="00955C26" w:rsidRDefault="00955C26" w:rsidP="00955C26">
                      <w:r>
                        <w:t>-operatív munkavégzés</w:t>
                      </w:r>
                    </w:p>
                  </w:txbxContent>
                </v:textbox>
                <w10:wrap type="topAndBottom"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211E1F12" wp14:editId="1B9AC783">
                <wp:simplePos x="0" y="0"/>
                <wp:positionH relativeFrom="column">
                  <wp:posOffset>1858701</wp:posOffset>
                </wp:positionH>
                <wp:positionV relativeFrom="paragraph">
                  <wp:posOffset>821690</wp:posOffset>
                </wp:positionV>
                <wp:extent cx="2832735" cy="438150"/>
                <wp:effectExtent l="0" t="0" r="5715" b="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735" cy="438150"/>
                        </a:xfrm>
                        <a:prstGeom prst="rect">
                          <a:avLst/>
                        </a:prstGeom>
                        <a:solidFill>
                          <a:srgbClr val="FFFFFF"/>
                        </a:solidFill>
                        <a:ln w="9525">
                          <a:noFill/>
                          <a:miter lim="800000"/>
                          <a:headEnd/>
                          <a:tailEnd/>
                        </a:ln>
                      </wps:spPr>
                      <wps:txbx>
                        <w:txbxContent>
                          <w:p w14:paraId="4B21B487" w14:textId="77777777" w:rsidR="00955C26" w:rsidRDefault="00955C26" w:rsidP="00955C26">
                            <w:r>
                              <w:t>-Erőforrások biztosítása, projekt-menedzser kinevezése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E1F12" id="_x0000_s1028" type="#_x0000_t202" style="position:absolute;left:0;text-align:left;margin-left:146.35pt;margin-top:64.7pt;width:223.05pt;height:3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" stroked="f">
                <v:textbox>
                  <w:txbxContent>
                    <w:p w14:paraId="4B21B487" w14:textId="77777777" w:rsidR="00955C26" w:rsidRDefault="00955C26" w:rsidP="00955C26">
                      <w:r>
                        <w:t>-Erőforrások biztosítása, projekt-menedzser kinevezése</w:t>
                      </w:r>
                    </w:p>
                  </w:txbxContent>
                </v:textbox>
                <w10:wrap type="topAndBottom"/>
              </v:shape>
            </w:pict>
          </mc:Fallback>
        </mc:AlternateContent>
      </w:r>
      <w:r>
        <w:rPr>
          <w:noProof/>
        </w:rPr>
        <mc:AlternateContent>
          <mc:Choice Requires="wps">
            <w:drawing>
              <wp:anchor distT="45720" distB="45720" distL="114300" distR="114300" simplePos="0" relativeHeight="251664384" behindDoc="0" locked="0" layoutInCell="1" allowOverlap="1" wp14:anchorId="1BE4BB7E" wp14:editId="30F98E84">
                <wp:simplePos x="0" y="0"/>
                <wp:positionH relativeFrom="column">
                  <wp:posOffset>1853976</wp:posOffset>
                </wp:positionH>
                <wp:positionV relativeFrom="paragraph">
                  <wp:posOffset>1451778</wp:posOffset>
                </wp:positionV>
                <wp:extent cx="3372180" cy="491526"/>
                <wp:effectExtent l="0" t="0" r="0" b="3810"/>
                <wp:wrapSquare wrapText="bothSides"/>
                <wp:docPr id="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180" cy="491526"/>
                        </a:xfrm>
                        <a:prstGeom prst="rect">
                          <a:avLst/>
                        </a:prstGeom>
                        <a:solidFill>
                          <a:srgbClr val="FFFFFF"/>
                        </a:solidFill>
                        <a:ln w="9525">
                          <a:noFill/>
                          <a:miter lim="800000"/>
                          <a:headEnd/>
                          <a:tailEnd/>
                        </a:ln>
                      </wps:spPr>
                      <wps:txbx>
                        <w:txbxContent>
                          <w:p w14:paraId="0909D8D9" w14:textId="77777777" w:rsidR="00955C26" w:rsidRDefault="00955C26" w:rsidP="00955C26">
                            <w:r>
                              <w:t>-Döntések meghozatala, projekt tervezés, operatív irányítás, szakmai felelősség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4BB7E" id="_x0000_s1029" type="#_x0000_t202" style="position:absolute;left:0;text-align:left;margin-left:146pt;margin-top:114.3pt;width:265.55pt;height:38.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" stroked="f">
                <v:textbox>
                  <w:txbxContent>
                    <w:p w14:paraId="0909D8D9" w14:textId="77777777" w:rsidR="00955C26" w:rsidRDefault="00955C26" w:rsidP="00955C26">
                      <w:r>
                        <w:t>-Döntések meghozatala, projekt tervezés, operatív irányítás, szakmai felelősség</w:t>
                      </w:r>
                    </w:p>
                  </w:txbxContent>
                </v:textbox>
                <w10:wrap type="square"/>
              </v:shape>
            </w:pict>
          </mc:Fallback>
        </mc:AlternateContent>
      </w:r>
      <w:r>
        <w:rPr>
          <w:noProof/>
        </w:rPr>
        <mc:AlternateContent>
          <mc:Choice Requires="wpg">
            <w:drawing>
              <wp:anchor distT="0" distB="0" distL="114300" distR="114300" simplePos="0" relativeHeight="251661312" behindDoc="0" locked="0" layoutInCell="1" allowOverlap="1" wp14:anchorId="70DD2B34" wp14:editId="6FCF4E24">
                <wp:simplePos x="0" y="0"/>
                <wp:positionH relativeFrom="margin">
                  <wp:align>left</wp:align>
                </wp:positionH>
                <wp:positionV relativeFrom="paragraph">
                  <wp:posOffset>837928</wp:posOffset>
                </wp:positionV>
                <wp:extent cx="1437640" cy="1774825"/>
                <wp:effectExtent l="0" t="0" r="10160" b="15875"/>
                <wp:wrapTopAndBottom/>
                <wp:docPr id="25" name="Csoportba foglalás 25"/>
                <wp:cNvGraphicFramePr/>
                <a:graphic xmlns:a="http://schemas.openxmlformats.org/drawingml/2006/main">
                  <a:graphicData uri="http://schemas.microsoft.com/office/word/2010/wordprocessingGroup">
                    <wpg:wgp>
                      <wpg:cNvGrpSpPr/>
                      <wpg:grpSpPr>
                        <a:xfrm>
                          <a:off x="0" y="0"/>
                          <a:ext cx="1437640" cy="1774825"/>
                          <a:chOff x="0" y="0"/>
                          <a:chExt cx="1437640" cy="1775394"/>
                        </a:xfrm>
                      </wpg:grpSpPr>
                      <wps:wsp>
                        <wps:cNvPr id="26" name="Egyenes összekötő nyíllal 26"/>
                        <wps:cNvCnPr/>
                        <wps:spPr>
                          <a:xfrm>
                            <a:off x="710466" y="443986"/>
                            <a:ext cx="0" cy="195566"/>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7" name="Téglalap: lekerekített 27"/>
                        <wps:cNvSpPr/>
                        <wps:spPr>
                          <a:xfrm>
                            <a:off x="0" y="0"/>
                            <a:ext cx="1437640" cy="438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6FFCD40" w14:textId="77777777" w:rsidR="00955C26" w:rsidRDefault="00955C26" w:rsidP="00955C26">
                              <w:pPr>
                                <w:jc w:val="center"/>
                              </w:pPr>
                              <w:r>
                                <w:t>Projektszponzor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églalap: lekerekített 28"/>
                        <wps:cNvSpPr/>
                        <wps:spPr>
                          <a:xfrm>
                            <a:off x="0" y="639552"/>
                            <a:ext cx="1437640" cy="438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1BE5695" w14:textId="77777777" w:rsidR="00955C26" w:rsidRDefault="00955C26" w:rsidP="00955C26">
                              <w:pPr>
                                <w:jc w:val="center"/>
                              </w:pPr>
                              <w:r>
                                <w:t>Projektvezető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églalap: lekerekített 29"/>
                        <wps:cNvSpPr/>
                        <wps:spPr>
                          <a:xfrm>
                            <a:off x="0" y="1337244"/>
                            <a:ext cx="1437640" cy="438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C15AC18" w14:textId="77777777" w:rsidR="00955C26" w:rsidRDefault="00955C26" w:rsidP="00955C26">
                              <w:pPr>
                                <w:jc w:val="center"/>
                              </w:pPr>
                              <w:r>
                                <w:t>Projekt-csapat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Egyenes összekötő nyíllal 30"/>
                        <wps:cNvCnPr/>
                        <wps:spPr>
                          <a:xfrm>
                            <a:off x="710466" y="1078252"/>
                            <a:ext cx="0" cy="259542"/>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w14:anchorId="70DD2B34" id="Csoportba foglalás 25" o:spid="_x0000_s1030" style="position:absolute;left:0;text-align:left;margin-left:0;margin-top:66pt;width:113.2pt;height:139.75pt;z-index:251661312;mso-position-horizontal:left;mso-position-horizontal-relative:margin" coordsize="14376,17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">
                <v:shapetype id="_x0000_t32" coordsize="21600,21600" o:spt="32" o:oned="t" path="m,l21600,21600e" filled="f">
                  <v:path arrowok="t" fillok="f" o:connecttype="none"/>
                  <o:lock v:ext="edit" shapetype="t"/>
                </v:shapetype>
                <v:shape id="Egyenes összekötő nyíllal 26" o:spid="_x0000_s1031" type="#_x0000_t32" style="position:absolute;left:7104;top:4439;width:0;height:1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" strokecolor="#70ad47 [3209]" strokeweight="1pt">
                  <v:stroke endarrow="block" joinstyle="miter"/>
                </v:shape>
                <v:roundrect id="Téglalap: lekerekített 27" o:spid="_x0000_s1032" style="position:absolute;width:14376;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" fillcolor="white [3201]" strokecolor="#70ad47 [3209]" strokeweight="1pt">
                  <v:stroke joinstyle="miter"/>
                  <v:textbox>
                    <w:txbxContent>
                      <w:p w14:paraId="36FFCD40" w14:textId="77777777" w:rsidR="00955C26" w:rsidRDefault="00955C26" w:rsidP="00955C26">
                        <w:pPr>
                          <w:jc w:val="center"/>
                        </w:pPr>
                        <w:r>
                          <w:t>Projektszponzor</w:t>
                        </w:r>
                      </w:p>
                    </w:txbxContent>
                  </v:textbox>
                </v:roundrect>
                <v:roundrect id="Téglalap: lekerekített 28" o:spid="_x0000_s1033" style="position:absolute;top:6395;width:14376;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" fillcolor="white [3201]" strokecolor="#70ad47 [3209]" strokeweight="1pt">
                  <v:stroke joinstyle="miter"/>
                  <v:textbox>
                    <w:txbxContent>
                      <w:p w14:paraId="41BE5695" w14:textId="77777777" w:rsidR="00955C26" w:rsidRDefault="00955C26" w:rsidP="00955C26">
                        <w:pPr>
                          <w:jc w:val="center"/>
                        </w:pPr>
                        <w:r>
                          <w:t>Projektvezető</w:t>
                        </w:r>
                      </w:p>
                    </w:txbxContent>
                  </v:textbox>
                </v:roundrect>
                <v:roundrect id="Téglalap: lekerekített 29" o:spid="_x0000_s1034" style="position:absolute;top:13372;width:14376;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" fillcolor="white [3201]" strokecolor="#70ad47 [3209]" strokeweight="1pt">
                  <v:stroke joinstyle="miter"/>
                  <v:textbox>
                    <w:txbxContent>
                      <w:p w14:paraId="7C15AC18" w14:textId="77777777" w:rsidR="00955C26" w:rsidRDefault="00955C26" w:rsidP="00955C26">
                        <w:pPr>
                          <w:jc w:val="center"/>
                        </w:pPr>
                        <w:r>
                          <w:t>Projekt-csapat</w:t>
                        </w:r>
                      </w:p>
                    </w:txbxContent>
                  </v:textbox>
                </v:roundrect>
                <v:shape id="Egyenes összekötő nyíllal 30" o:spid="_x0000_s1035" type="#_x0000_t32" style="position:absolute;left:7104;top:10782;width:0;height:2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" strokecolor="#70ad47 [3209]" strokeweight="1pt">
                  <v:stroke endarrow="block" joinstyle="miter"/>
                </v:shape>
                <w10:wrap type="topAndBottom" anchorx="margin"/>
              </v:group>
            </w:pict>
          </mc:Fallback>
        </mc:AlternateContent>
      </w:r>
      <w:r>
        <w:t>Szolgálati út (a projekt szervezeti felépítése)</w:t>
      </w:r>
      <w:bookmarkEnd w:id="25"/>
      <w:bookmarkEnd w:id="26"/>
    </w:p>
    <w:p w14:paraId="1B708CB8" w14:textId="77777777" w:rsidR="00955C26" w:rsidRDefault="00955C26" w:rsidP="00955C26">
      <w:pPr>
        <w:pStyle w:val="Cmsor2"/>
      </w:pPr>
      <w:bookmarkStart w:id="27" w:name="_Toc3413669"/>
      <w:bookmarkStart w:id="28" w:name="_Toc3722894"/>
      <w:bookmarkStart w:id="29" w:name="_Hlk7820807"/>
      <w:r>
        <w:t>Költségek becslése</w:t>
      </w:r>
      <w:bookmarkEnd w:id="27"/>
      <w:bookmarkEnd w:id="28"/>
    </w:p>
    <w:tbl>
      <w:tblPr>
        <w:tblStyle w:val="Rcsostblzat"/>
        <w:tblW w:w="0" w:type="auto"/>
        <w:tblLook w:val="04A0" w:firstRow="1" w:lastRow="0" w:firstColumn="1" w:lastColumn="0" w:noHBand="0" w:noVBand="1"/>
      </w:tblPr>
      <w:tblGrid>
        <w:gridCol w:w="2265"/>
        <w:gridCol w:w="2265"/>
        <w:gridCol w:w="2266"/>
        <w:gridCol w:w="2266"/>
      </w:tblGrid>
      <w:tr w:rsidR="00955C26" w14:paraId="5CD7E174" w14:textId="77777777" w:rsidTr="00485E9B">
        <w:tc>
          <w:tcPr>
            <w:tcW w:w="2265" w:type="dxa"/>
          </w:tcPr>
          <w:p w14:paraId="47D340BD" w14:textId="77777777" w:rsidR="00955C26" w:rsidRDefault="00955C26" w:rsidP="00485E9B">
            <w:pPr>
              <w:autoSpaceDE w:val="0"/>
              <w:autoSpaceDN w:val="0"/>
              <w:adjustRightInd w:val="0"/>
              <w:jc w:val="center"/>
              <w:rPr>
                <w:b/>
              </w:rPr>
            </w:pPr>
            <w:bookmarkStart w:id="30" w:name="_Hlk7820827"/>
            <w:bookmarkEnd w:id="29"/>
            <w:r>
              <w:rPr>
                <w:b/>
              </w:rPr>
              <w:t>Típus</w:t>
            </w:r>
          </w:p>
        </w:tc>
        <w:tc>
          <w:tcPr>
            <w:tcW w:w="2265" w:type="dxa"/>
          </w:tcPr>
          <w:p w14:paraId="0E6780F5" w14:textId="77777777" w:rsidR="00955C26" w:rsidRDefault="00955C26" w:rsidP="00485E9B">
            <w:pPr>
              <w:autoSpaceDE w:val="0"/>
              <w:autoSpaceDN w:val="0"/>
              <w:adjustRightInd w:val="0"/>
              <w:jc w:val="center"/>
              <w:rPr>
                <w:b/>
              </w:rPr>
            </w:pPr>
            <w:r>
              <w:rPr>
                <w:b/>
              </w:rPr>
              <w:t>Egység</w:t>
            </w:r>
          </w:p>
        </w:tc>
        <w:tc>
          <w:tcPr>
            <w:tcW w:w="2266" w:type="dxa"/>
          </w:tcPr>
          <w:p w14:paraId="33CAF8DE" w14:textId="77777777" w:rsidR="00955C26" w:rsidRDefault="00955C26" w:rsidP="00485E9B">
            <w:pPr>
              <w:autoSpaceDE w:val="0"/>
              <w:autoSpaceDN w:val="0"/>
              <w:adjustRightInd w:val="0"/>
              <w:jc w:val="center"/>
              <w:rPr>
                <w:b/>
              </w:rPr>
            </w:pPr>
            <w:r>
              <w:rPr>
                <w:b/>
              </w:rPr>
              <w:t>Egységár</w:t>
            </w:r>
          </w:p>
        </w:tc>
        <w:tc>
          <w:tcPr>
            <w:tcW w:w="2266" w:type="dxa"/>
          </w:tcPr>
          <w:p w14:paraId="0CBA2987" w14:textId="77777777" w:rsidR="00955C26" w:rsidRDefault="00955C26" w:rsidP="00485E9B">
            <w:pPr>
              <w:autoSpaceDE w:val="0"/>
              <w:autoSpaceDN w:val="0"/>
              <w:adjustRightInd w:val="0"/>
              <w:jc w:val="center"/>
              <w:rPr>
                <w:b/>
              </w:rPr>
            </w:pPr>
            <w:r>
              <w:rPr>
                <w:b/>
              </w:rPr>
              <w:t>Teljes összeg</w:t>
            </w:r>
          </w:p>
        </w:tc>
      </w:tr>
      <w:tr w:rsidR="00955C26" w:rsidRPr="00C86BBD" w14:paraId="74330FBB" w14:textId="77777777" w:rsidTr="00485E9B">
        <w:tc>
          <w:tcPr>
            <w:tcW w:w="2265" w:type="dxa"/>
          </w:tcPr>
          <w:p w14:paraId="60F10EEF" w14:textId="77777777" w:rsidR="00955C26" w:rsidRPr="00C86BBD" w:rsidRDefault="00955C26" w:rsidP="00485E9B">
            <w:pPr>
              <w:autoSpaceDE w:val="0"/>
              <w:autoSpaceDN w:val="0"/>
              <w:adjustRightInd w:val="0"/>
              <w:rPr>
                <w:i/>
              </w:rPr>
            </w:pPr>
            <w:r w:rsidRPr="00C86BBD">
              <w:rPr>
                <w:i/>
              </w:rPr>
              <w:t>Materiális költségek</w:t>
            </w:r>
          </w:p>
        </w:tc>
        <w:tc>
          <w:tcPr>
            <w:tcW w:w="2265" w:type="dxa"/>
          </w:tcPr>
          <w:p w14:paraId="1AD6C0F7" w14:textId="77777777" w:rsidR="00955C26" w:rsidRPr="00C86BBD" w:rsidRDefault="00955C26" w:rsidP="00485E9B">
            <w:pPr>
              <w:autoSpaceDE w:val="0"/>
              <w:autoSpaceDN w:val="0"/>
              <w:adjustRightInd w:val="0"/>
            </w:pPr>
          </w:p>
        </w:tc>
        <w:tc>
          <w:tcPr>
            <w:tcW w:w="2266" w:type="dxa"/>
          </w:tcPr>
          <w:p w14:paraId="3BB58AEA" w14:textId="77777777" w:rsidR="00955C26" w:rsidRPr="00C86BBD" w:rsidRDefault="00955C26" w:rsidP="00485E9B">
            <w:pPr>
              <w:autoSpaceDE w:val="0"/>
              <w:autoSpaceDN w:val="0"/>
              <w:adjustRightInd w:val="0"/>
            </w:pPr>
          </w:p>
        </w:tc>
        <w:tc>
          <w:tcPr>
            <w:tcW w:w="2266" w:type="dxa"/>
          </w:tcPr>
          <w:p w14:paraId="3E9EFBEA" w14:textId="77777777" w:rsidR="00955C26" w:rsidRPr="00C86BBD" w:rsidRDefault="00955C26" w:rsidP="00485E9B">
            <w:pPr>
              <w:autoSpaceDE w:val="0"/>
              <w:autoSpaceDN w:val="0"/>
              <w:adjustRightInd w:val="0"/>
            </w:pPr>
          </w:p>
        </w:tc>
      </w:tr>
      <w:tr w:rsidR="00955C26" w:rsidRPr="00C86BBD" w14:paraId="778346BB" w14:textId="77777777" w:rsidTr="00485E9B">
        <w:tc>
          <w:tcPr>
            <w:tcW w:w="2265" w:type="dxa"/>
          </w:tcPr>
          <w:p w14:paraId="65EF5CF6" w14:textId="77777777" w:rsidR="00955C26" w:rsidRPr="00C86BBD" w:rsidRDefault="00955C26" w:rsidP="00485E9B">
            <w:pPr>
              <w:autoSpaceDE w:val="0"/>
              <w:autoSpaceDN w:val="0"/>
              <w:adjustRightInd w:val="0"/>
            </w:pPr>
            <w:r w:rsidRPr="00C86BBD">
              <w:t>Eszközök</w:t>
            </w:r>
          </w:p>
        </w:tc>
        <w:tc>
          <w:tcPr>
            <w:tcW w:w="2265" w:type="dxa"/>
          </w:tcPr>
          <w:p w14:paraId="2ACE3617" w14:textId="77777777" w:rsidR="00955C26" w:rsidRPr="00C86BBD" w:rsidRDefault="00955C26" w:rsidP="00485E9B">
            <w:pPr>
              <w:autoSpaceDE w:val="0"/>
              <w:autoSpaceDN w:val="0"/>
              <w:adjustRightInd w:val="0"/>
            </w:pPr>
          </w:p>
        </w:tc>
        <w:tc>
          <w:tcPr>
            <w:tcW w:w="2266" w:type="dxa"/>
          </w:tcPr>
          <w:p w14:paraId="43FDD956" w14:textId="77777777" w:rsidR="00955C26" w:rsidRPr="00C86BBD" w:rsidRDefault="00955C26" w:rsidP="00485E9B">
            <w:pPr>
              <w:autoSpaceDE w:val="0"/>
              <w:autoSpaceDN w:val="0"/>
              <w:adjustRightInd w:val="0"/>
            </w:pPr>
          </w:p>
        </w:tc>
        <w:tc>
          <w:tcPr>
            <w:tcW w:w="2266" w:type="dxa"/>
          </w:tcPr>
          <w:p w14:paraId="7C878EEE" w14:textId="77777777" w:rsidR="00955C26" w:rsidRPr="00C86BBD" w:rsidRDefault="00955C26" w:rsidP="00485E9B">
            <w:pPr>
              <w:autoSpaceDE w:val="0"/>
              <w:autoSpaceDN w:val="0"/>
              <w:adjustRightInd w:val="0"/>
            </w:pPr>
          </w:p>
        </w:tc>
      </w:tr>
      <w:tr w:rsidR="00955C26" w:rsidRPr="00C86BBD" w14:paraId="24489EF2" w14:textId="77777777" w:rsidTr="00485E9B">
        <w:tc>
          <w:tcPr>
            <w:tcW w:w="2265" w:type="dxa"/>
          </w:tcPr>
          <w:p w14:paraId="023D60F5" w14:textId="77777777" w:rsidR="00955C26" w:rsidRDefault="00955C26" w:rsidP="00485E9B">
            <w:pPr>
              <w:autoSpaceDE w:val="0"/>
              <w:autoSpaceDN w:val="0"/>
              <w:adjustRightInd w:val="0"/>
            </w:pPr>
            <w:r w:rsidRPr="00C86BBD">
              <w:t>Számítógépek</w:t>
            </w:r>
          </w:p>
          <w:p w14:paraId="07BD5593" w14:textId="77777777" w:rsidR="00955C26" w:rsidRPr="00C86BBD" w:rsidRDefault="00955C26" w:rsidP="00485E9B">
            <w:pPr>
              <w:autoSpaceDE w:val="0"/>
              <w:autoSpaceDN w:val="0"/>
              <w:adjustRightInd w:val="0"/>
            </w:pPr>
            <w:r>
              <w:t>Hálózati eszközök</w:t>
            </w:r>
          </w:p>
        </w:tc>
        <w:tc>
          <w:tcPr>
            <w:tcW w:w="2265" w:type="dxa"/>
          </w:tcPr>
          <w:p w14:paraId="05888F39" w14:textId="77777777" w:rsidR="00955C26" w:rsidRDefault="00955C26" w:rsidP="00485E9B">
            <w:pPr>
              <w:autoSpaceDE w:val="0"/>
              <w:autoSpaceDN w:val="0"/>
              <w:adjustRightInd w:val="0"/>
              <w:jc w:val="center"/>
            </w:pPr>
            <w:r>
              <w:t>5</w:t>
            </w:r>
          </w:p>
          <w:p w14:paraId="62EB2542" w14:textId="77777777" w:rsidR="00955C26" w:rsidRPr="00C86BBD" w:rsidRDefault="00955C26" w:rsidP="00485E9B">
            <w:pPr>
              <w:autoSpaceDE w:val="0"/>
              <w:autoSpaceDN w:val="0"/>
              <w:adjustRightInd w:val="0"/>
              <w:jc w:val="center"/>
            </w:pPr>
            <w:r>
              <w:t>4</w:t>
            </w:r>
          </w:p>
        </w:tc>
        <w:tc>
          <w:tcPr>
            <w:tcW w:w="2266" w:type="dxa"/>
          </w:tcPr>
          <w:p w14:paraId="72014253" w14:textId="77777777" w:rsidR="00955C26" w:rsidRDefault="00955C26" w:rsidP="00485E9B">
            <w:pPr>
              <w:autoSpaceDE w:val="0"/>
              <w:autoSpaceDN w:val="0"/>
              <w:adjustRightInd w:val="0"/>
              <w:jc w:val="center"/>
            </w:pPr>
            <w:r>
              <w:t>250.000Ft</w:t>
            </w:r>
          </w:p>
          <w:p w14:paraId="355A4BEF" w14:textId="77777777" w:rsidR="00955C26" w:rsidRPr="00C86BBD" w:rsidRDefault="00955C26" w:rsidP="00485E9B">
            <w:pPr>
              <w:autoSpaceDE w:val="0"/>
              <w:autoSpaceDN w:val="0"/>
              <w:adjustRightInd w:val="0"/>
              <w:jc w:val="center"/>
            </w:pPr>
            <w:r>
              <w:t>60.000Ft</w:t>
            </w:r>
          </w:p>
        </w:tc>
        <w:tc>
          <w:tcPr>
            <w:tcW w:w="2266" w:type="dxa"/>
          </w:tcPr>
          <w:p w14:paraId="641FEB4F" w14:textId="77777777" w:rsidR="00955C26" w:rsidRDefault="00955C26" w:rsidP="00485E9B">
            <w:pPr>
              <w:autoSpaceDE w:val="0"/>
              <w:autoSpaceDN w:val="0"/>
              <w:adjustRightInd w:val="0"/>
              <w:jc w:val="center"/>
            </w:pPr>
            <w:r>
              <w:t>1.250.000Ft</w:t>
            </w:r>
          </w:p>
          <w:p w14:paraId="37932D96" w14:textId="77777777" w:rsidR="00955C26" w:rsidRPr="00C86BBD" w:rsidRDefault="00955C26" w:rsidP="00485E9B">
            <w:pPr>
              <w:autoSpaceDE w:val="0"/>
              <w:autoSpaceDN w:val="0"/>
              <w:adjustRightInd w:val="0"/>
              <w:jc w:val="center"/>
            </w:pPr>
            <w:r>
              <w:t>240.000Ft</w:t>
            </w:r>
          </w:p>
        </w:tc>
      </w:tr>
      <w:tr w:rsidR="00955C26" w:rsidRPr="00C86BBD" w14:paraId="6C02AAA8" w14:textId="77777777" w:rsidTr="00485E9B">
        <w:tc>
          <w:tcPr>
            <w:tcW w:w="2265" w:type="dxa"/>
          </w:tcPr>
          <w:p w14:paraId="11068062" w14:textId="77777777" w:rsidR="00955C26" w:rsidRPr="00C86BBD" w:rsidRDefault="00955C26" w:rsidP="00485E9B">
            <w:pPr>
              <w:autoSpaceDE w:val="0"/>
              <w:autoSpaceDN w:val="0"/>
              <w:adjustRightInd w:val="0"/>
              <w:rPr>
                <w:i/>
              </w:rPr>
            </w:pPr>
            <w:r w:rsidRPr="00C86BBD">
              <w:rPr>
                <w:i/>
              </w:rPr>
              <w:t>Immateriális költségek</w:t>
            </w:r>
          </w:p>
        </w:tc>
        <w:tc>
          <w:tcPr>
            <w:tcW w:w="2265" w:type="dxa"/>
          </w:tcPr>
          <w:p w14:paraId="4177FA9B" w14:textId="77777777" w:rsidR="00955C26" w:rsidRPr="00C86BBD" w:rsidRDefault="00955C26" w:rsidP="00485E9B">
            <w:pPr>
              <w:autoSpaceDE w:val="0"/>
              <w:autoSpaceDN w:val="0"/>
              <w:adjustRightInd w:val="0"/>
            </w:pPr>
          </w:p>
        </w:tc>
        <w:tc>
          <w:tcPr>
            <w:tcW w:w="2266" w:type="dxa"/>
          </w:tcPr>
          <w:p w14:paraId="32D5DF55" w14:textId="77777777" w:rsidR="00955C26" w:rsidRPr="00C86BBD" w:rsidRDefault="00955C26" w:rsidP="00485E9B">
            <w:pPr>
              <w:autoSpaceDE w:val="0"/>
              <w:autoSpaceDN w:val="0"/>
              <w:adjustRightInd w:val="0"/>
            </w:pPr>
          </w:p>
        </w:tc>
        <w:tc>
          <w:tcPr>
            <w:tcW w:w="2266" w:type="dxa"/>
          </w:tcPr>
          <w:p w14:paraId="51E57D3F" w14:textId="77777777" w:rsidR="00955C26" w:rsidRPr="00C86BBD" w:rsidRDefault="00955C26" w:rsidP="00485E9B">
            <w:pPr>
              <w:autoSpaceDE w:val="0"/>
              <w:autoSpaceDN w:val="0"/>
              <w:adjustRightInd w:val="0"/>
              <w:jc w:val="center"/>
            </w:pPr>
          </w:p>
        </w:tc>
      </w:tr>
      <w:tr w:rsidR="00955C26" w:rsidRPr="00C86BBD" w14:paraId="053BA0BA" w14:textId="77777777" w:rsidTr="00485E9B">
        <w:tc>
          <w:tcPr>
            <w:tcW w:w="2265" w:type="dxa"/>
          </w:tcPr>
          <w:p w14:paraId="3D59E7E4" w14:textId="77777777" w:rsidR="00955C26" w:rsidRPr="00C86BBD" w:rsidRDefault="00955C26" w:rsidP="00485E9B">
            <w:pPr>
              <w:autoSpaceDE w:val="0"/>
              <w:autoSpaceDN w:val="0"/>
              <w:adjustRightInd w:val="0"/>
              <w:rPr>
                <w:i/>
              </w:rPr>
            </w:pPr>
            <w:r>
              <w:t>Apple Fejlesztői díj</w:t>
            </w:r>
          </w:p>
        </w:tc>
        <w:tc>
          <w:tcPr>
            <w:tcW w:w="2265" w:type="dxa"/>
          </w:tcPr>
          <w:p w14:paraId="3D21EF38" w14:textId="77777777" w:rsidR="00955C26" w:rsidRPr="00C86BBD" w:rsidRDefault="00955C26" w:rsidP="00485E9B">
            <w:pPr>
              <w:autoSpaceDE w:val="0"/>
              <w:autoSpaceDN w:val="0"/>
              <w:adjustRightInd w:val="0"/>
              <w:jc w:val="center"/>
            </w:pPr>
            <w:r>
              <w:t>1</w:t>
            </w:r>
          </w:p>
        </w:tc>
        <w:tc>
          <w:tcPr>
            <w:tcW w:w="2266" w:type="dxa"/>
          </w:tcPr>
          <w:p w14:paraId="59E30591" w14:textId="77777777" w:rsidR="00955C26" w:rsidRPr="00C86BBD" w:rsidRDefault="00955C26" w:rsidP="00485E9B">
            <w:pPr>
              <w:autoSpaceDE w:val="0"/>
              <w:autoSpaceDN w:val="0"/>
              <w:adjustRightInd w:val="0"/>
              <w:jc w:val="center"/>
            </w:pPr>
            <w:r>
              <w:t>27.0000</w:t>
            </w:r>
          </w:p>
        </w:tc>
        <w:tc>
          <w:tcPr>
            <w:tcW w:w="2266" w:type="dxa"/>
          </w:tcPr>
          <w:p w14:paraId="75597DCA" w14:textId="77777777" w:rsidR="00955C26" w:rsidRPr="00C86BBD" w:rsidRDefault="00955C26" w:rsidP="00485E9B">
            <w:pPr>
              <w:autoSpaceDE w:val="0"/>
              <w:autoSpaceDN w:val="0"/>
              <w:adjustRightInd w:val="0"/>
              <w:jc w:val="center"/>
            </w:pPr>
            <w:r>
              <w:t>27.000 Ft</w:t>
            </w:r>
          </w:p>
        </w:tc>
      </w:tr>
      <w:tr w:rsidR="00955C26" w:rsidRPr="00C86BBD" w14:paraId="05221E76" w14:textId="77777777" w:rsidTr="00485E9B">
        <w:tc>
          <w:tcPr>
            <w:tcW w:w="2265" w:type="dxa"/>
          </w:tcPr>
          <w:p w14:paraId="5B91BA3D" w14:textId="77777777" w:rsidR="00955C26" w:rsidRPr="00C86BBD" w:rsidRDefault="00955C26" w:rsidP="00485E9B">
            <w:pPr>
              <w:autoSpaceDE w:val="0"/>
              <w:autoSpaceDN w:val="0"/>
              <w:adjustRightInd w:val="0"/>
            </w:pPr>
            <w:r>
              <w:t>Bérek</w:t>
            </w:r>
          </w:p>
        </w:tc>
        <w:tc>
          <w:tcPr>
            <w:tcW w:w="2265" w:type="dxa"/>
          </w:tcPr>
          <w:p w14:paraId="00A2989F" w14:textId="77777777" w:rsidR="00955C26" w:rsidRPr="00C86BBD" w:rsidRDefault="00955C26" w:rsidP="00485E9B">
            <w:pPr>
              <w:autoSpaceDE w:val="0"/>
              <w:autoSpaceDN w:val="0"/>
              <w:adjustRightInd w:val="0"/>
              <w:jc w:val="center"/>
            </w:pPr>
            <w:r>
              <w:t>Hónapszám</w:t>
            </w:r>
          </w:p>
        </w:tc>
        <w:tc>
          <w:tcPr>
            <w:tcW w:w="2266" w:type="dxa"/>
          </w:tcPr>
          <w:p w14:paraId="78C5B2CC" w14:textId="77777777" w:rsidR="00955C26" w:rsidRPr="00C86BBD" w:rsidRDefault="00955C26" w:rsidP="00485E9B">
            <w:pPr>
              <w:autoSpaceDE w:val="0"/>
              <w:autoSpaceDN w:val="0"/>
              <w:adjustRightInd w:val="0"/>
            </w:pPr>
          </w:p>
        </w:tc>
        <w:tc>
          <w:tcPr>
            <w:tcW w:w="2266" w:type="dxa"/>
          </w:tcPr>
          <w:p w14:paraId="53692E4D" w14:textId="77777777" w:rsidR="00955C26" w:rsidRPr="00C86BBD" w:rsidRDefault="00955C26" w:rsidP="00485E9B">
            <w:pPr>
              <w:autoSpaceDE w:val="0"/>
              <w:autoSpaceDN w:val="0"/>
              <w:adjustRightInd w:val="0"/>
              <w:jc w:val="center"/>
            </w:pPr>
          </w:p>
        </w:tc>
      </w:tr>
      <w:tr w:rsidR="00955C26" w:rsidRPr="00C86BBD" w14:paraId="5E45CF50" w14:textId="77777777" w:rsidTr="00485E9B">
        <w:tc>
          <w:tcPr>
            <w:tcW w:w="2265" w:type="dxa"/>
          </w:tcPr>
          <w:p w14:paraId="08F74A38" w14:textId="77777777" w:rsidR="00955C26" w:rsidRDefault="00955C26" w:rsidP="00485E9B">
            <w:pPr>
              <w:autoSpaceDE w:val="0"/>
              <w:autoSpaceDN w:val="0"/>
              <w:adjustRightInd w:val="0"/>
            </w:pPr>
            <w:r>
              <w:t>Bajnok Tamás</w:t>
            </w:r>
          </w:p>
          <w:p w14:paraId="11E70669" w14:textId="77777777" w:rsidR="00955C26" w:rsidRDefault="00955C26" w:rsidP="00485E9B">
            <w:pPr>
              <w:autoSpaceDE w:val="0"/>
              <w:autoSpaceDN w:val="0"/>
              <w:adjustRightInd w:val="0"/>
            </w:pPr>
            <w:r>
              <w:t>Nagy Ádám</w:t>
            </w:r>
          </w:p>
          <w:p w14:paraId="66EDA93B" w14:textId="77777777" w:rsidR="00955C26" w:rsidRDefault="00955C26" w:rsidP="00485E9B">
            <w:pPr>
              <w:autoSpaceDE w:val="0"/>
              <w:autoSpaceDN w:val="0"/>
              <w:adjustRightInd w:val="0"/>
            </w:pPr>
            <w:r>
              <w:t>Szabó Attila</w:t>
            </w:r>
          </w:p>
          <w:p w14:paraId="46823A63" w14:textId="77777777" w:rsidR="00955C26" w:rsidRDefault="00955C26" w:rsidP="00485E9B">
            <w:pPr>
              <w:autoSpaceDE w:val="0"/>
              <w:autoSpaceDN w:val="0"/>
              <w:adjustRightInd w:val="0"/>
            </w:pPr>
            <w:r>
              <w:t>Tóth Tamás</w:t>
            </w:r>
          </w:p>
          <w:p w14:paraId="0D06CEC5" w14:textId="77777777" w:rsidR="00955C26" w:rsidRPr="00C86BBD" w:rsidRDefault="00955C26" w:rsidP="00485E9B">
            <w:pPr>
              <w:autoSpaceDE w:val="0"/>
              <w:autoSpaceDN w:val="0"/>
              <w:adjustRightInd w:val="0"/>
            </w:pPr>
            <w:r>
              <w:t>Varsa László</w:t>
            </w:r>
          </w:p>
        </w:tc>
        <w:tc>
          <w:tcPr>
            <w:tcW w:w="2265" w:type="dxa"/>
          </w:tcPr>
          <w:p w14:paraId="59371722" w14:textId="77777777" w:rsidR="00955C26" w:rsidRDefault="00955C26" w:rsidP="00485E9B">
            <w:pPr>
              <w:autoSpaceDE w:val="0"/>
              <w:autoSpaceDN w:val="0"/>
              <w:adjustRightInd w:val="0"/>
              <w:jc w:val="center"/>
            </w:pPr>
            <w:r>
              <w:t>2</w:t>
            </w:r>
          </w:p>
          <w:p w14:paraId="317F5CB4" w14:textId="77777777" w:rsidR="00955C26" w:rsidRDefault="00955C26" w:rsidP="00485E9B">
            <w:pPr>
              <w:autoSpaceDE w:val="0"/>
              <w:autoSpaceDN w:val="0"/>
              <w:adjustRightInd w:val="0"/>
              <w:jc w:val="center"/>
            </w:pPr>
            <w:r>
              <w:t>2</w:t>
            </w:r>
          </w:p>
          <w:p w14:paraId="7E1427B3" w14:textId="77777777" w:rsidR="00955C26" w:rsidRDefault="00955C26" w:rsidP="00485E9B">
            <w:pPr>
              <w:autoSpaceDE w:val="0"/>
              <w:autoSpaceDN w:val="0"/>
              <w:adjustRightInd w:val="0"/>
              <w:jc w:val="center"/>
            </w:pPr>
            <w:r>
              <w:t>2</w:t>
            </w:r>
          </w:p>
          <w:p w14:paraId="6643F4B6" w14:textId="77777777" w:rsidR="00955C26" w:rsidRDefault="00955C26" w:rsidP="00485E9B">
            <w:pPr>
              <w:autoSpaceDE w:val="0"/>
              <w:autoSpaceDN w:val="0"/>
              <w:adjustRightInd w:val="0"/>
              <w:jc w:val="center"/>
            </w:pPr>
            <w:r>
              <w:t>2</w:t>
            </w:r>
          </w:p>
          <w:p w14:paraId="580FDF87" w14:textId="77777777" w:rsidR="00955C26" w:rsidRPr="00C86BBD" w:rsidRDefault="00955C26" w:rsidP="00485E9B">
            <w:pPr>
              <w:autoSpaceDE w:val="0"/>
              <w:autoSpaceDN w:val="0"/>
              <w:adjustRightInd w:val="0"/>
              <w:jc w:val="center"/>
            </w:pPr>
            <w:r>
              <w:t>2</w:t>
            </w:r>
          </w:p>
        </w:tc>
        <w:tc>
          <w:tcPr>
            <w:tcW w:w="2266" w:type="dxa"/>
          </w:tcPr>
          <w:p w14:paraId="73FF3015" w14:textId="77777777" w:rsidR="00955C26" w:rsidRDefault="00955C26" w:rsidP="00485E9B">
            <w:pPr>
              <w:autoSpaceDE w:val="0"/>
              <w:autoSpaceDN w:val="0"/>
              <w:adjustRightInd w:val="0"/>
              <w:jc w:val="center"/>
            </w:pPr>
            <w:r>
              <w:t>750000 Ft</w:t>
            </w:r>
          </w:p>
          <w:p w14:paraId="1FE48101" w14:textId="77777777" w:rsidR="00955C26" w:rsidRDefault="00955C26" w:rsidP="00485E9B">
            <w:pPr>
              <w:autoSpaceDE w:val="0"/>
              <w:autoSpaceDN w:val="0"/>
              <w:adjustRightInd w:val="0"/>
              <w:jc w:val="center"/>
            </w:pPr>
            <w:r>
              <w:t>750000 Ft</w:t>
            </w:r>
          </w:p>
          <w:p w14:paraId="1C35C215" w14:textId="77777777" w:rsidR="00955C26" w:rsidRDefault="00955C26" w:rsidP="00485E9B">
            <w:pPr>
              <w:autoSpaceDE w:val="0"/>
              <w:autoSpaceDN w:val="0"/>
              <w:adjustRightInd w:val="0"/>
              <w:jc w:val="center"/>
            </w:pPr>
            <w:r>
              <w:t>650000 Ft</w:t>
            </w:r>
          </w:p>
          <w:p w14:paraId="55635461" w14:textId="77777777" w:rsidR="00955C26" w:rsidRDefault="00955C26" w:rsidP="00485E9B">
            <w:pPr>
              <w:autoSpaceDE w:val="0"/>
              <w:autoSpaceDN w:val="0"/>
              <w:adjustRightInd w:val="0"/>
              <w:jc w:val="center"/>
            </w:pPr>
            <w:r>
              <w:t>650000 Ft</w:t>
            </w:r>
          </w:p>
          <w:p w14:paraId="5EA8E248" w14:textId="77777777" w:rsidR="00955C26" w:rsidRPr="00C86BBD" w:rsidRDefault="00955C26" w:rsidP="00485E9B">
            <w:pPr>
              <w:autoSpaceDE w:val="0"/>
              <w:autoSpaceDN w:val="0"/>
              <w:adjustRightInd w:val="0"/>
              <w:jc w:val="center"/>
            </w:pPr>
            <w:r>
              <w:t>650000 Ft</w:t>
            </w:r>
          </w:p>
        </w:tc>
        <w:tc>
          <w:tcPr>
            <w:tcW w:w="2266" w:type="dxa"/>
          </w:tcPr>
          <w:p w14:paraId="0FFDC438" w14:textId="77777777" w:rsidR="00955C26" w:rsidRDefault="00955C26" w:rsidP="00485E9B">
            <w:pPr>
              <w:autoSpaceDE w:val="0"/>
              <w:autoSpaceDN w:val="0"/>
              <w:adjustRightInd w:val="0"/>
              <w:jc w:val="center"/>
            </w:pPr>
            <w:r>
              <w:t>1.500.000 Ft</w:t>
            </w:r>
          </w:p>
          <w:p w14:paraId="155D4694" w14:textId="77777777" w:rsidR="00955C26" w:rsidRDefault="00955C26" w:rsidP="00485E9B">
            <w:pPr>
              <w:autoSpaceDE w:val="0"/>
              <w:autoSpaceDN w:val="0"/>
              <w:adjustRightInd w:val="0"/>
              <w:jc w:val="center"/>
            </w:pPr>
            <w:r>
              <w:t>1.500.000Ft</w:t>
            </w:r>
          </w:p>
          <w:p w14:paraId="36695204" w14:textId="77777777" w:rsidR="00955C26" w:rsidRDefault="00955C26" w:rsidP="00485E9B">
            <w:pPr>
              <w:autoSpaceDE w:val="0"/>
              <w:autoSpaceDN w:val="0"/>
              <w:adjustRightInd w:val="0"/>
              <w:jc w:val="center"/>
            </w:pPr>
            <w:r>
              <w:t>1.300.000 Ft</w:t>
            </w:r>
          </w:p>
          <w:p w14:paraId="017C2A6A" w14:textId="77777777" w:rsidR="00955C26" w:rsidRDefault="00955C26" w:rsidP="00485E9B">
            <w:pPr>
              <w:autoSpaceDE w:val="0"/>
              <w:autoSpaceDN w:val="0"/>
              <w:adjustRightInd w:val="0"/>
              <w:jc w:val="center"/>
            </w:pPr>
            <w:r>
              <w:t>1.300.000 Ft</w:t>
            </w:r>
          </w:p>
          <w:p w14:paraId="1373D883" w14:textId="77777777" w:rsidR="00955C26" w:rsidRPr="00C86BBD" w:rsidRDefault="00955C26" w:rsidP="00485E9B">
            <w:pPr>
              <w:autoSpaceDE w:val="0"/>
              <w:autoSpaceDN w:val="0"/>
              <w:adjustRightInd w:val="0"/>
              <w:jc w:val="center"/>
            </w:pPr>
            <w:r>
              <w:t>1.300.000 Ft</w:t>
            </w:r>
          </w:p>
        </w:tc>
      </w:tr>
      <w:tr w:rsidR="00955C26" w:rsidRPr="00C86BBD" w14:paraId="4CE81BFA" w14:textId="77777777" w:rsidTr="00485E9B">
        <w:tc>
          <w:tcPr>
            <w:tcW w:w="2265" w:type="dxa"/>
          </w:tcPr>
          <w:p w14:paraId="372F1E78" w14:textId="77777777" w:rsidR="00955C26" w:rsidRPr="00C86BBD" w:rsidRDefault="00955C26" w:rsidP="00485E9B">
            <w:pPr>
              <w:autoSpaceDE w:val="0"/>
              <w:autoSpaceDN w:val="0"/>
              <w:adjustRightInd w:val="0"/>
            </w:pPr>
            <w:r>
              <w:t>Összköltség</w:t>
            </w:r>
          </w:p>
        </w:tc>
        <w:tc>
          <w:tcPr>
            <w:tcW w:w="2265" w:type="dxa"/>
          </w:tcPr>
          <w:p w14:paraId="25B0C10E" w14:textId="77777777" w:rsidR="00955C26" w:rsidRPr="00C86BBD" w:rsidRDefault="00955C26" w:rsidP="00485E9B">
            <w:pPr>
              <w:autoSpaceDE w:val="0"/>
              <w:autoSpaceDN w:val="0"/>
              <w:adjustRightInd w:val="0"/>
            </w:pPr>
          </w:p>
        </w:tc>
        <w:tc>
          <w:tcPr>
            <w:tcW w:w="2266" w:type="dxa"/>
          </w:tcPr>
          <w:p w14:paraId="08EAF94D" w14:textId="77777777" w:rsidR="00955C26" w:rsidRPr="00C86BBD" w:rsidRDefault="00955C26" w:rsidP="00485E9B">
            <w:pPr>
              <w:autoSpaceDE w:val="0"/>
              <w:autoSpaceDN w:val="0"/>
              <w:adjustRightInd w:val="0"/>
            </w:pPr>
          </w:p>
        </w:tc>
        <w:tc>
          <w:tcPr>
            <w:tcW w:w="2266" w:type="dxa"/>
          </w:tcPr>
          <w:p w14:paraId="396AAFD4" w14:textId="77777777" w:rsidR="00955C26" w:rsidRPr="00C86BBD" w:rsidRDefault="00955C26" w:rsidP="00485E9B">
            <w:pPr>
              <w:autoSpaceDE w:val="0"/>
              <w:autoSpaceDN w:val="0"/>
              <w:adjustRightInd w:val="0"/>
              <w:jc w:val="center"/>
            </w:pPr>
            <w:r>
              <w:t>8.417.000Ft</w:t>
            </w:r>
          </w:p>
        </w:tc>
      </w:tr>
      <w:bookmarkEnd w:id="30"/>
    </w:tbl>
    <w:p w14:paraId="7F8615FD" w14:textId="41A1A24D" w:rsidR="00955C26" w:rsidRDefault="00955C26" w:rsidP="00955C26">
      <w:pPr>
        <w:autoSpaceDE w:val="0"/>
        <w:autoSpaceDN w:val="0"/>
        <w:adjustRightInd w:val="0"/>
      </w:pPr>
    </w:p>
    <w:p w14:paraId="70DC3B1D" w14:textId="77777777" w:rsidR="00955C26" w:rsidRDefault="00955C26">
      <w:pPr>
        <w:widowControl/>
        <w:suppressAutoHyphens w:val="0"/>
        <w:ind w:firstLine="0"/>
        <w:jc w:val="left"/>
      </w:pPr>
      <w:r>
        <w:br w:type="page"/>
      </w:r>
    </w:p>
    <w:p w14:paraId="561D6B13" w14:textId="77777777" w:rsidR="00955C26" w:rsidRPr="00C86BBD" w:rsidRDefault="00955C26" w:rsidP="00955C26">
      <w:pPr>
        <w:autoSpaceDE w:val="0"/>
        <w:autoSpaceDN w:val="0"/>
        <w:adjustRightInd w:val="0"/>
      </w:pPr>
    </w:p>
    <w:p w14:paraId="560698C0" w14:textId="77777777" w:rsidR="00955C26" w:rsidRDefault="00955C26" w:rsidP="00955C26">
      <w:pPr>
        <w:pStyle w:val="Cmsor2"/>
      </w:pPr>
      <w:bookmarkStart w:id="31" w:name="_Toc3413670"/>
      <w:bookmarkStart w:id="32" w:name="_Toc3722895"/>
      <w:bookmarkStart w:id="33" w:name="_Hlk7820883"/>
      <w:r>
        <w:t>Kompetencia mátrix</w:t>
      </w:r>
      <w:bookmarkEnd w:id="31"/>
      <w:bookmarkEnd w:id="32"/>
    </w:p>
    <w:tbl>
      <w:tblPr>
        <w:tblStyle w:val="Rcsostblzat"/>
        <w:tblW w:w="0" w:type="auto"/>
        <w:tblInd w:w="-5" w:type="dxa"/>
        <w:tblLook w:val="04A0" w:firstRow="1" w:lastRow="0" w:firstColumn="1" w:lastColumn="0" w:noHBand="0" w:noVBand="1"/>
      </w:tblPr>
      <w:tblGrid>
        <w:gridCol w:w="1317"/>
        <w:gridCol w:w="968"/>
        <w:gridCol w:w="968"/>
        <w:gridCol w:w="969"/>
        <w:gridCol w:w="969"/>
        <w:gridCol w:w="969"/>
        <w:gridCol w:w="969"/>
        <w:gridCol w:w="969"/>
        <w:gridCol w:w="969"/>
      </w:tblGrid>
      <w:tr w:rsidR="00955C26" w14:paraId="63B56146" w14:textId="77777777" w:rsidTr="00485E9B">
        <w:tc>
          <w:tcPr>
            <w:tcW w:w="1135" w:type="dxa"/>
          </w:tcPr>
          <w:p w14:paraId="561ED1BE" w14:textId="77777777" w:rsidR="00955C26" w:rsidRDefault="00955C26" w:rsidP="00485E9B">
            <w:pPr>
              <w:autoSpaceDE w:val="0"/>
              <w:autoSpaceDN w:val="0"/>
              <w:adjustRightInd w:val="0"/>
            </w:pPr>
            <w:bookmarkStart w:id="34" w:name="_Hlk7821034"/>
            <w:bookmarkEnd w:id="33"/>
          </w:p>
        </w:tc>
        <w:tc>
          <w:tcPr>
            <w:tcW w:w="1003" w:type="dxa"/>
          </w:tcPr>
          <w:p w14:paraId="7761579D" w14:textId="77777777" w:rsidR="00955C26" w:rsidRDefault="00955C26" w:rsidP="00485E9B">
            <w:pPr>
              <w:autoSpaceDE w:val="0"/>
              <w:autoSpaceDN w:val="0"/>
              <w:adjustRightInd w:val="0"/>
              <w:jc w:val="center"/>
            </w:pPr>
            <w:r>
              <w:t>K1</w:t>
            </w:r>
          </w:p>
        </w:tc>
        <w:tc>
          <w:tcPr>
            <w:tcW w:w="1004" w:type="dxa"/>
          </w:tcPr>
          <w:p w14:paraId="6C6B09F5" w14:textId="77777777" w:rsidR="00955C26" w:rsidRDefault="00955C26" w:rsidP="00485E9B">
            <w:pPr>
              <w:autoSpaceDE w:val="0"/>
              <w:autoSpaceDN w:val="0"/>
              <w:adjustRightInd w:val="0"/>
              <w:jc w:val="center"/>
            </w:pPr>
            <w:r>
              <w:t>K2</w:t>
            </w:r>
          </w:p>
        </w:tc>
        <w:tc>
          <w:tcPr>
            <w:tcW w:w="1005" w:type="dxa"/>
          </w:tcPr>
          <w:p w14:paraId="6169F9CF" w14:textId="77777777" w:rsidR="00955C26" w:rsidRDefault="00955C26" w:rsidP="00485E9B">
            <w:pPr>
              <w:autoSpaceDE w:val="0"/>
              <w:autoSpaceDN w:val="0"/>
              <w:adjustRightInd w:val="0"/>
              <w:jc w:val="center"/>
            </w:pPr>
            <w:r>
              <w:t>K3</w:t>
            </w:r>
          </w:p>
        </w:tc>
        <w:tc>
          <w:tcPr>
            <w:tcW w:w="1005" w:type="dxa"/>
          </w:tcPr>
          <w:p w14:paraId="39A15324" w14:textId="77777777" w:rsidR="00955C26" w:rsidRDefault="00955C26" w:rsidP="00485E9B">
            <w:pPr>
              <w:autoSpaceDE w:val="0"/>
              <w:autoSpaceDN w:val="0"/>
              <w:adjustRightInd w:val="0"/>
              <w:jc w:val="center"/>
            </w:pPr>
            <w:r>
              <w:t>K4</w:t>
            </w:r>
          </w:p>
        </w:tc>
        <w:tc>
          <w:tcPr>
            <w:tcW w:w="1005" w:type="dxa"/>
          </w:tcPr>
          <w:p w14:paraId="7CFF56DA" w14:textId="77777777" w:rsidR="00955C26" w:rsidRDefault="00955C26" w:rsidP="00485E9B">
            <w:pPr>
              <w:autoSpaceDE w:val="0"/>
              <w:autoSpaceDN w:val="0"/>
              <w:adjustRightInd w:val="0"/>
              <w:jc w:val="center"/>
            </w:pPr>
            <w:r>
              <w:t>K5</w:t>
            </w:r>
          </w:p>
        </w:tc>
        <w:tc>
          <w:tcPr>
            <w:tcW w:w="1005" w:type="dxa"/>
          </w:tcPr>
          <w:p w14:paraId="6AB3F409" w14:textId="77777777" w:rsidR="00955C26" w:rsidRDefault="00955C26" w:rsidP="00485E9B">
            <w:pPr>
              <w:autoSpaceDE w:val="0"/>
              <w:autoSpaceDN w:val="0"/>
              <w:adjustRightInd w:val="0"/>
              <w:jc w:val="center"/>
            </w:pPr>
            <w:r>
              <w:t>K6</w:t>
            </w:r>
          </w:p>
        </w:tc>
        <w:tc>
          <w:tcPr>
            <w:tcW w:w="930" w:type="dxa"/>
          </w:tcPr>
          <w:p w14:paraId="14A5ED71" w14:textId="77777777" w:rsidR="00955C26" w:rsidRDefault="00955C26" w:rsidP="00485E9B">
            <w:pPr>
              <w:autoSpaceDE w:val="0"/>
              <w:autoSpaceDN w:val="0"/>
              <w:adjustRightInd w:val="0"/>
              <w:jc w:val="center"/>
            </w:pPr>
            <w:r>
              <w:t>K7</w:t>
            </w:r>
          </w:p>
        </w:tc>
        <w:tc>
          <w:tcPr>
            <w:tcW w:w="970" w:type="dxa"/>
          </w:tcPr>
          <w:p w14:paraId="3C92B84E" w14:textId="77777777" w:rsidR="00955C26" w:rsidRDefault="00955C26" w:rsidP="00485E9B">
            <w:pPr>
              <w:autoSpaceDE w:val="0"/>
              <w:autoSpaceDN w:val="0"/>
              <w:adjustRightInd w:val="0"/>
              <w:jc w:val="center"/>
            </w:pPr>
            <w:r>
              <w:t>K8</w:t>
            </w:r>
          </w:p>
        </w:tc>
      </w:tr>
      <w:tr w:rsidR="00955C26" w14:paraId="0D891A39" w14:textId="77777777" w:rsidTr="00485E9B">
        <w:tc>
          <w:tcPr>
            <w:tcW w:w="1135" w:type="dxa"/>
          </w:tcPr>
          <w:p w14:paraId="4061AB92" w14:textId="77777777" w:rsidR="00955C26" w:rsidRDefault="00955C26" w:rsidP="00485E9B">
            <w:pPr>
              <w:autoSpaceDE w:val="0"/>
              <w:autoSpaceDN w:val="0"/>
              <w:adjustRightInd w:val="0"/>
            </w:pPr>
            <w:r>
              <w:t>Bajnok Tamás</w:t>
            </w:r>
          </w:p>
        </w:tc>
        <w:tc>
          <w:tcPr>
            <w:tcW w:w="1003" w:type="dxa"/>
            <w:vAlign w:val="center"/>
          </w:tcPr>
          <w:p w14:paraId="7DFFE484" w14:textId="77777777" w:rsidR="00955C26" w:rsidRDefault="00955C26" w:rsidP="00485E9B">
            <w:pPr>
              <w:autoSpaceDE w:val="0"/>
              <w:autoSpaceDN w:val="0"/>
              <w:adjustRightInd w:val="0"/>
              <w:jc w:val="center"/>
            </w:pPr>
            <w:r>
              <w:t>X</w:t>
            </w:r>
          </w:p>
        </w:tc>
        <w:tc>
          <w:tcPr>
            <w:tcW w:w="1004" w:type="dxa"/>
            <w:vAlign w:val="center"/>
          </w:tcPr>
          <w:p w14:paraId="5CEE8C0B" w14:textId="77777777" w:rsidR="00955C26" w:rsidRDefault="00955C26" w:rsidP="00485E9B">
            <w:pPr>
              <w:autoSpaceDE w:val="0"/>
              <w:autoSpaceDN w:val="0"/>
              <w:adjustRightInd w:val="0"/>
              <w:jc w:val="center"/>
            </w:pPr>
            <w:r>
              <w:t>X</w:t>
            </w:r>
          </w:p>
        </w:tc>
        <w:tc>
          <w:tcPr>
            <w:tcW w:w="1005" w:type="dxa"/>
            <w:vAlign w:val="center"/>
          </w:tcPr>
          <w:p w14:paraId="467F7802" w14:textId="77777777" w:rsidR="00955C26" w:rsidRDefault="00955C26" w:rsidP="00485E9B">
            <w:pPr>
              <w:autoSpaceDE w:val="0"/>
              <w:autoSpaceDN w:val="0"/>
              <w:adjustRightInd w:val="0"/>
              <w:jc w:val="center"/>
            </w:pPr>
            <w:r>
              <w:t>X</w:t>
            </w:r>
          </w:p>
        </w:tc>
        <w:tc>
          <w:tcPr>
            <w:tcW w:w="1005" w:type="dxa"/>
            <w:vAlign w:val="center"/>
          </w:tcPr>
          <w:p w14:paraId="232BC1CA" w14:textId="77777777" w:rsidR="00955C26" w:rsidRDefault="00955C26" w:rsidP="00485E9B">
            <w:pPr>
              <w:autoSpaceDE w:val="0"/>
              <w:autoSpaceDN w:val="0"/>
              <w:adjustRightInd w:val="0"/>
              <w:jc w:val="center"/>
            </w:pPr>
            <w:r>
              <w:t>X</w:t>
            </w:r>
          </w:p>
        </w:tc>
        <w:tc>
          <w:tcPr>
            <w:tcW w:w="1005" w:type="dxa"/>
            <w:vAlign w:val="center"/>
          </w:tcPr>
          <w:p w14:paraId="60B62CC9" w14:textId="77777777" w:rsidR="00955C26" w:rsidRDefault="00955C26" w:rsidP="00485E9B">
            <w:pPr>
              <w:autoSpaceDE w:val="0"/>
              <w:autoSpaceDN w:val="0"/>
              <w:adjustRightInd w:val="0"/>
              <w:jc w:val="center"/>
            </w:pPr>
            <w:r>
              <w:t>X</w:t>
            </w:r>
          </w:p>
        </w:tc>
        <w:tc>
          <w:tcPr>
            <w:tcW w:w="1005" w:type="dxa"/>
            <w:vAlign w:val="center"/>
          </w:tcPr>
          <w:p w14:paraId="47E10305" w14:textId="77777777" w:rsidR="00955C26" w:rsidRDefault="00955C26" w:rsidP="00485E9B">
            <w:pPr>
              <w:autoSpaceDE w:val="0"/>
              <w:autoSpaceDN w:val="0"/>
              <w:adjustRightInd w:val="0"/>
              <w:jc w:val="center"/>
            </w:pPr>
            <w:r>
              <w:t>X</w:t>
            </w:r>
          </w:p>
        </w:tc>
        <w:tc>
          <w:tcPr>
            <w:tcW w:w="930" w:type="dxa"/>
            <w:vAlign w:val="center"/>
          </w:tcPr>
          <w:p w14:paraId="1E3DB527" w14:textId="77777777" w:rsidR="00955C26" w:rsidRDefault="00955C26" w:rsidP="00485E9B">
            <w:pPr>
              <w:autoSpaceDE w:val="0"/>
              <w:autoSpaceDN w:val="0"/>
              <w:adjustRightInd w:val="0"/>
              <w:jc w:val="center"/>
            </w:pPr>
          </w:p>
        </w:tc>
        <w:tc>
          <w:tcPr>
            <w:tcW w:w="970" w:type="dxa"/>
            <w:vAlign w:val="center"/>
          </w:tcPr>
          <w:p w14:paraId="405B66F2" w14:textId="77777777" w:rsidR="00955C26" w:rsidRDefault="00955C26" w:rsidP="00485E9B">
            <w:pPr>
              <w:autoSpaceDE w:val="0"/>
              <w:autoSpaceDN w:val="0"/>
              <w:adjustRightInd w:val="0"/>
              <w:jc w:val="center"/>
            </w:pPr>
          </w:p>
        </w:tc>
      </w:tr>
      <w:tr w:rsidR="00955C26" w14:paraId="17A6C84A" w14:textId="77777777" w:rsidTr="00485E9B">
        <w:tc>
          <w:tcPr>
            <w:tcW w:w="1135" w:type="dxa"/>
          </w:tcPr>
          <w:p w14:paraId="5FBFBB0C" w14:textId="77777777" w:rsidR="00955C26" w:rsidRDefault="00955C26" w:rsidP="00485E9B">
            <w:pPr>
              <w:autoSpaceDE w:val="0"/>
              <w:autoSpaceDN w:val="0"/>
              <w:adjustRightInd w:val="0"/>
            </w:pPr>
            <w:r>
              <w:t>Nagy Ádám</w:t>
            </w:r>
          </w:p>
        </w:tc>
        <w:tc>
          <w:tcPr>
            <w:tcW w:w="1003" w:type="dxa"/>
            <w:vAlign w:val="center"/>
          </w:tcPr>
          <w:p w14:paraId="597799FE" w14:textId="77777777" w:rsidR="00955C26" w:rsidRDefault="00955C26" w:rsidP="00485E9B">
            <w:pPr>
              <w:autoSpaceDE w:val="0"/>
              <w:autoSpaceDN w:val="0"/>
              <w:adjustRightInd w:val="0"/>
              <w:jc w:val="center"/>
            </w:pPr>
          </w:p>
        </w:tc>
        <w:tc>
          <w:tcPr>
            <w:tcW w:w="1004" w:type="dxa"/>
            <w:vAlign w:val="center"/>
          </w:tcPr>
          <w:p w14:paraId="5C5B8EEC" w14:textId="77777777" w:rsidR="00955C26" w:rsidRDefault="00955C26" w:rsidP="00485E9B">
            <w:pPr>
              <w:autoSpaceDE w:val="0"/>
              <w:autoSpaceDN w:val="0"/>
              <w:adjustRightInd w:val="0"/>
            </w:pPr>
          </w:p>
        </w:tc>
        <w:tc>
          <w:tcPr>
            <w:tcW w:w="1005" w:type="dxa"/>
            <w:vAlign w:val="center"/>
          </w:tcPr>
          <w:p w14:paraId="3F86D1EB" w14:textId="77777777" w:rsidR="00955C26" w:rsidRDefault="00955C26" w:rsidP="00485E9B">
            <w:pPr>
              <w:autoSpaceDE w:val="0"/>
              <w:autoSpaceDN w:val="0"/>
              <w:adjustRightInd w:val="0"/>
              <w:jc w:val="center"/>
            </w:pPr>
            <w:r>
              <w:t>X</w:t>
            </w:r>
          </w:p>
        </w:tc>
        <w:tc>
          <w:tcPr>
            <w:tcW w:w="1005" w:type="dxa"/>
            <w:vAlign w:val="center"/>
          </w:tcPr>
          <w:p w14:paraId="32300A93" w14:textId="77777777" w:rsidR="00955C26" w:rsidRDefault="00955C26" w:rsidP="00485E9B">
            <w:pPr>
              <w:autoSpaceDE w:val="0"/>
              <w:autoSpaceDN w:val="0"/>
              <w:adjustRightInd w:val="0"/>
              <w:jc w:val="center"/>
            </w:pPr>
          </w:p>
        </w:tc>
        <w:tc>
          <w:tcPr>
            <w:tcW w:w="1005" w:type="dxa"/>
            <w:vAlign w:val="center"/>
          </w:tcPr>
          <w:p w14:paraId="781279F2" w14:textId="77777777" w:rsidR="00955C26" w:rsidRDefault="00955C26" w:rsidP="00485E9B">
            <w:pPr>
              <w:autoSpaceDE w:val="0"/>
              <w:autoSpaceDN w:val="0"/>
              <w:adjustRightInd w:val="0"/>
              <w:jc w:val="center"/>
            </w:pPr>
          </w:p>
        </w:tc>
        <w:tc>
          <w:tcPr>
            <w:tcW w:w="1005" w:type="dxa"/>
            <w:vAlign w:val="center"/>
          </w:tcPr>
          <w:p w14:paraId="77DD433B" w14:textId="77777777" w:rsidR="00955C26" w:rsidRDefault="00955C26" w:rsidP="00485E9B">
            <w:pPr>
              <w:autoSpaceDE w:val="0"/>
              <w:autoSpaceDN w:val="0"/>
              <w:adjustRightInd w:val="0"/>
              <w:jc w:val="center"/>
            </w:pPr>
            <w:r>
              <w:t>X</w:t>
            </w:r>
          </w:p>
        </w:tc>
        <w:tc>
          <w:tcPr>
            <w:tcW w:w="930" w:type="dxa"/>
            <w:vAlign w:val="center"/>
          </w:tcPr>
          <w:p w14:paraId="7E691442" w14:textId="77777777" w:rsidR="00955C26" w:rsidRDefault="00955C26" w:rsidP="00485E9B">
            <w:pPr>
              <w:autoSpaceDE w:val="0"/>
              <w:autoSpaceDN w:val="0"/>
              <w:adjustRightInd w:val="0"/>
              <w:jc w:val="center"/>
            </w:pPr>
            <w:r>
              <w:t>X</w:t>
            </w:r>
          </w:p>
        </w:tc>
        <w:tc>
          <w:tcPr>
            <w:tcW w:w="970" w:type="dxa"/>
            <w:vAlign w:val="center"/>
          </w:tcPr>
          <w:p w14:paraId="203B227D" w14:textId="77777777" w:rsidR="00955C26" w:rsidRDefault="00955C26" w:rsidP="00485E9B">
            <w:pPr>
              <w:autoSpaceDE w:val="0"/>
              <w:autoSpaceDN w:val="0"/>
              <w:adjustRightInd w:val="0"/>
              <w:jc w:val="center"/>
            </w:pPr>
          </w:p>
        </w:tc>
      </w:tr>
      <w:tr w:rsidR="00955C26" w14:paraId="6C3E77B4" w14:textId="77777777" w:rsidTr="00485E9B">
        <w:tc>
          <w:tcPr>
            <w:tcW w:w="1135" w:type="dxa"/>
          </w:tcPr>
          <w:p w14:paraId="745E7F2B" w14:textId="77777777" w:rsidR="00955C26" w:rsidRDefault="00955C26" w:rsidP="00485E9B">
            <w:pPr>
              <w:autoSpaceDE w:val="0"/>
              <w:autoSpaceDN w:val="0"/>
              <w:adjustRightInd w:val="0"/>
            </w:pPr>
            <w:r>
              <w:t>Szabó Attila</w:t>
            </w:r>
          </w:p>
        </w:tc>
        <w:tc>
          <w:tcPr>
            <w:tcW w:w="1003" w:type="dxa"/>
            <w:vAlign w:val="center"/>
          </w:tcPr>
          <w:p w14:paraId="68418EFA" w14:textId="77777777" w:rsidR="00955C26" w:rsidRDefault="00955C26" w:rsidP="00485E9B">
            <w:pPr>
              <w:autoSpaceDE w:val="0"/>
              <w:autoSpaceDN w:val="0"/>
              <w:adjustRightInd w:val="0"/>
              <w:jc w:val="center"/>
            </w:pPr>
          </w:p>
        </w:tc>
        <w:tc>
          <w:tcPr>
            <w:tcW w:w="1004" w:type="dxa"/>
            <w:vAlign w:val="center"/>
          </w:tcPr>
          <w:p w14:paraId="3616FE7D" w14:textId="77777777" w:rsidR="00955C26" w:rsidRDefault="00955C26" w:rsidP="00485E9B">
            <w:pPr>
              <w:autoSpaceDE w:val="0"/>
              <w:autoSpaceDN w:val="0"/>
              <w:adjustRightInd w:val="0"/>
              <w:jc w:val="center"/>
            </w:pPr>
          </w:p>
        </w:tc>
        <w:tc>
          <w:tcPr>
            <w:tcW w:w="1005" w:type="dxa"/>
            <w:vAlign w:val="center"/>
          </w:tcPr>
          <w:p w14:paraId="2B2DC9F1" w14:textId="77777777" w:rsidR="00955C26" w:rsidRDefault="00955C26" w:rsidP="00485E9B">
            <w:pPr>
              <w:autoSpaceDE w:val="0"/>
              <w:autoSpaceDN w:val="0"/>
              <w:adjustRightInd w:val="0"/>
              <w:jc w:val="center"/>
            </w:pPr>
          </w:p>
        </w:tc>
        <w:tc>
          <w:tcPr>
            <w:tcW w:w="1005" w:type="dxa"/>
            <w:vAlign w:val="center"/>
          </w:tcPr>
          <w:p w14:paraId="16A8F5CD" w14:textId="77777777" w:rsidR="00955C26" w:rsidRDefault="00955C26" w:rsidP="00485E9B">
            <w:pPr>
              <w:autoSpaceDE w:val="0"/>
              <w:autoSpaceDN w:val="0"/>
              <w:adjustRightInd w:val="0"/>
              <w:jc w:val="center"/>
            </w:pPr>
            <w:r>
              <w:t>X</w:t>
            </w:r>
          </w:p>
        </w:tc>
        <w:tc>
          <w:tcPr>
            <w:tcW w:w="1005" w:type="dxa"/>
            <w:vAlign w:val="center"/>
          </w:tcPr>
          <w:p w14:paraId="6AEA6561" w14:textId="77777777" w:rsidR="00955C26" w:rsidRDefault="00955C26" w:rsidP="00485E9B">
            <w:pPr>
              <w:autoSpaceDE w:val="0"/>
              <w:autoSpaceDN w:val="0"/>
              <w:adjustRightInd w:val="0"/>
              <w:jc w:val="center"/>
            </w:pPr>
            <w:r>
              <w:t>X</w:t>
            </w:r>
          </w:p>
        </w:tc>
        <w:tc>
          <w:tcPr>
            <w:tcW w:w="1005" w:type="dxa"/>
            <w:vAlign w:val="center"/>
          </w:tcPr>
          <w:p w14:paraId="3D402503" w14:textId="77777777" w:rsidR="00955C26" w:rsidRDefault="00955C26" w:rsidP="00485E9B">
            <w:pPr>
              <w:autoSpaceDE w:val="0"/>
              <w:autoSpaceDN w:val="0"/>
              <w:adjustRightInd w:val="0"/>
              <w:jc w:val="center"/>
            </w:pPr>
            <w:r>
              <w:t>X</w:t>
            </w:r>
          </w:p>
        </w:tc>
        <w:tc>
          <w:tcPr>
            <w:tcW w:w="930" w:type="dxa"/>
            <w:vAlign w:val="center"/>
          </w:tcPr>
          <w:p w14:paraId="60D8B7C8" w14:textId="77777777" w:rsidR="00955C26" w:rsidRDefault="00955C26" w:rsidP="00485E9B">
            <w:pPr>
              <w:autoSpaceDE w:val="0"/>
              <w:autoSpaceDN w:val="0"/>
              <w:adjustRightInd w:val="0"/>
              <w:jc w:val="center"/>
            </w:pPr>
          </w:p>
        </w:tc>
        <w:tc>
          <w:tcPr>
            <w:tcW w:w="970" w:type="dxa"/>
            <w:vAlign w:val="center"/>
          </w:tcPr>
          <w:p w14:paraId="750F6FBC" w14:textId="77777777" w:rsidR="00955C26" w:rsidRDefault="00955C26" w:rsidP="00485E9B">
            <w:pPr>
              <w:autoSpaceDE w:val="0"/>
              <w:autoSpaceDN w:val="0"/>
              <w:adjustRightInd w:val="0"/>
              <w:jc w:val="center"/>
            </w:pPr>
          </w:p>
        </w:tc>
      </w:tr>
      <w:tr w:rsidR="00955C26" w14:paraId="6114A2B1" w14:textId="77777777" w:rsidTr="00485E9B">
        <w:tc>
          <w:tcPr>
            <w:tcW w:w="1135" w:type="dxa"/>
          </w:tcPr>
          <w:p w14:paraId="338330B3" w14:textId="77777777" w:rsidR="00955C26" w:rsidRDefault="00955C26" w:rsidP="00485E9B">
            <w:pPr>
              <w:autoSpaceDE w:val="0"/>
              <w:autoSpaceDN w:val="0"/>
              <w:adjustRightInd w:val="0"/>
            </w:pPr>
            <w:r>
              <w:t>Tóth Tamás</w:t>
            </w:r>
          </w:p>
        </w:tc>
        <w:tc>
          <w:tcPr>
            <w:tcW w:w="1003" w:type="dxa"/>
            <w:vAlign w:val="center"/>
          </w:tcPr>
          <w:p w14:paraId="4AF003B1" w14:textId="77777777" w:rsidR="00955C26" w:rsidRDefault="00955C26" w:rsidP="00485E9B">
            <w:pPr>
              <w:autoSpaceDE w:val="0"/>
              <w:autoSpaceDN w:val="0"/>
              <w:adjustRightInd w:val="0"/>
              <w:jc w:val="center"/>
            </w:pPr>
            <w:r>
              <w:t>X</w:t>
            </w:r>
          </w:p>
        </w:tc>
        <w:tc>
          <w:tcPr>
            <w:tcW w:w="1004" w:type="dxa"/>
            <w:vAlign w:val="center"/>
          </w:tcPr>
          <w:p w14:paraId="74CA6DC5" w14:textId="77777777" w:rsidR="00955C26" w:rsidRDefault="00955C26" w:rsidP="00485E9B">
            <w:pPr>
              <w:autoSpaceDE w:val="0"/>
              <w:autoSpaceDN w:val="0"/>
              <w:adjustRightInd w:val="0"/>
              <w:jc w:val="center"/>
            </w:pPr>
            <w:r>
              <w:t>X</w:t>
            </w:r>
          </w:p>
        </w:tc>
        <w:tc>
          <w:tcPr>
            <w:tcW w:w="1005" w:type="dxa"/>
            <w:vAlign w:val="center"/>
          </w:tcPr>
          <w:p w14:paraId="14E221EB" w14:textId="77777777" w:rsidR="00955C26" w:rsidRDefault="00955C26" w:rsidP="00485E9B">
            <w:pPr>
              <w:autoSpaceDE w:val="0"/>
              <w:autoSpaceDN w:val="0"/>
              <w:adjustRightInd w:val="0"/>
              <w:jc w:val="center"/>
            </w:pPr>
          </w:p>
        </w:tc>
        <w:tc>
          <w:tcPr>
            <w:tcW w:w="1005" w:type="dxa"/>
            <w:vAlign w:val="center"/>
          </w:tcPr>
          <w:p w14:paraId="423BF7E2" w14:textId="77777777" w:rsidR="00955C26" w:rsidRDefault="00955C26" w:rsidP="00485E9B">
            <w:pPr>
              <w:autoSpaceDE w:val="0"/>
              <w:autoSpaceDN w:val="0"/>
              <w:adjustRightInd w:val="0"/>
              <w:jc w:val="center"/>
            </w:pPr>
          </w:p>
        </w:tc>
        <w:tc>
          <w:tcPr>
            <w:tcW w:w="1005" w:type="dxa"/>
            <w:vAlign w:val="center"/>
          </w:tcPr>
          <w:p w14:paraId="11A165D5" w14:textId="77777777" w:rsidR="00955C26" w:rsidRDefault="00955C26" w:rsidP="00485E9B">
            <w:pPr>
              <w:autoSpaceDE w:val="0"/>
              <w:autoSpaceDN w:val="0"/>
              <w:adjustRightInd w:val="0"/>
              <w:jc w:val="center"/>
            </w:pPr>
          </w:p>
        </w:tc>
        <w:tc>
          <w:tcPr>
            <w:tcW w:w="1005" w:type="dxa"/>
            <w:vAlign w:val="center"/>
          </w:tcPr>
          <w:p w14:paraId="77CC4FDA" w14:textId="77777777" w:rsidR="00955C26" w:rsidRDefault="00955C26" w:rsidP="00485E9B">
            <w:pPr>
              <w:autoSpaceDE w:val="0"/>
              <w:autoSpaceDN w:val="0"/>
              <w:adjustRightInd w:val="0"/>
              <w:jc w:val="center"/>
            </w:pPr>
            <w:r>
              <w:t>X</w:t>
            </w:r>
          </w:p>
        </w:tc>
        <w:tc>
          <w:tcPr>
            <w:tcW w:w="930" w:type="dxa"/>
            <w:vAlign w:val="center"/>
          </w:tcPr>
          <w:p w14:paraId="7420563A" w14:textId="77777777" w:rsidR="00955C26" w:rsidRDefault="00955C26" w:rsidP="00485E9B">
            <w:pPr>
              <w:autoSpaceDE w:val="0"/>
              <w:autoSpaceDN w:val="0"/>
              <w:adjustRightInd w:val="0"/>
              <w:jc w:val="center"/>
            </w:pPr>
          </w:p>
        </w:tc>
        <w:tc>
          <w:tcPr>
            <w:tcW w:w="970" w:type="dxa"/>
            <w:vAlign w:val="center"/>
          </w:tcPr>
          <w:p w14:paraId="1798EEFA" w14:textId="77777777" w:rsidR="00955C26" w:rsidRDefault="00955C26" w:rsidP="00485E9B">
            <w:pPr>
              <w:autoSpaceDE w:val="0"/>
              <w:autoSpaceDN w:val="0"/>
              <w:adjustRightInd w:val="0"/>
              <w:jc w:val="center"/>
            </w:pPr>
          </w:p>
        </w:tc>
      </w:tr>
      <w:tr w:rsidR="00955C26" w14:paraId="74DBFB20" w14:textId="77777777" w:rsidTr="00485E9B">
        <w:tc>
          <w:tcPr>
            <w:tcW w:w="1135" w:type="dxa"/>
          </w:tcPr>
          <w:p w14:paraId="6FB25124" w14:textId="77777777" w:rsidR="00955C26" w:rsidRDefault="00955C26" w:rsidP="00485E9B">
            <w:pPr>
              <w:autoSpaceDE w:val="0"/>
              <w:autoSpaceDN w:val="0"/>
              <w:adjustRightInd w:val="0"/>
            </w:pPr>
            <w:r>
              <w:t>Varsa László</w:t>
            </w:r>
          </w:p>
        </w:tc>
        <w:tc>
          <w:tcPr>
            <w:tcW w:w="1003" w:type="dxa"/>
            <w:vAlign w:val="center"/>
          </w:tcPr>
          <w:p w14:paraId="26DFC10C" w14:textId="77777777" w:rsidR="00955C26" w:rsidRDefault="00955C26" w:rsidP="00485E9B">
            <w:pPr>
              <w:autoSpaceDE w:val="0"/>
              <w:autoSpaceDN w:val="0"/>
              <w:adjustRightInd w:val="0"/>
              <w:jc w:val="center"/>
            </w:pPr>
          </w:p>
        </w:tc>
        <w:tc>
          <w:tcPr>
            <w:tcW w:w="1004" w:type="dxa"/>
            <w:vAlign w:val="center"/>
          </w:tcPr>
          <w:p w14:paraId="70FDC3A5" w14:textId="77777777" w:rsidR="00955C26" w:rsidRDefault="00955C26" w:rsidP="00485E9B">
            <w:pPr>
              <w:autoSpaceDE w:val="0"/>
              <w:autoSpaceDN w:val="0"/>
              <w:adjustRightInd w:val="0"/>
              <w:jc w:val="center"/>
            </w:pPr>
          </w:p>
        </w:tc>
        <w:tc>
          <w:tcPr>
            <w:tcW w:w="1005" w:type="dxa"/>
            <w:vAlign w:val="center"/>
          </w:tcPr>
          <w:p w14:paraId="52478C6C" w14:textId="77777777" w:rsidR="00955C26" w:rsidRDefault="00955C26" w:rsidP="00485E9B">
            <w:pPr>
              <w:autoSpaceDE w:val="0"/>
              <w:autoSpaceDN w:val="0"/>
              <w:adjustRightInd w:val="0"/>
              <w:jc w:val="center"/>
            </w:pPr>
          </w:p>
        </w:tc>
        <w:tc>
          <w:tcPr>
            <w:tcW w:w="1005" w:type="dxa"/>
            <w:vAlign w:val="center"/>
          </w:tcPr>
          <w:p w14:paraId="1DE2F243" w14:textId="77777777" w:rsidR="00955C26" w:rsidRDefault="00955C26" w:rsidP="00485E9B">
            <w:pPr>
              <w:autoSpaceDE w:val="0"/>
              <w:autoSpaceDN w:val="0"/>
              <w:adjustRightInd w:val="0"/>
              <w:jc w:val="center"/>
            </w:pPr>
          </w:p>
        </w:tc>
        <w:tc>
          <w:tcPr>
            <w:tcW w:w="1005" w:type="dxa"/>
            <w:vAlign w:val="center"/>
          </w:tcPr>
          <w:p w14:paraId="2674C4D1" w14:textId="77777777" w:rsidR="00955C26" w:rsidRDefault="00955C26" w:rsidP="00485E9B">
            <w:pPr>
              <w:autoSpaceDE w:val="0"/>
              <w:autoSpaceDN w:val="0"/>
              <w:adjustRightInd w:val="0"/>
              <w:jc w:val="center"/>
            </w:pPr>
            <w:r>
              <w:t>X</w:t>
            </w:r>
          </w:p>
        </w:tc>
        <w:tc>
          <w:tcPr>
            <w:tcW w:w="1005" w:type="dxa"/>
            <w:vAlign w:val="center"/>
          </w:tcPr>
          <w:p w14:paraId="68AF3C8C" w14:textId="77777777" w:rsidR="00955C26" w:rsidRDefault="00955C26" w:rsidP="00485E9B">
            <w:pPr>
              <w:autoSpaceDE w:val="0"/>
              <w:autoSpaceDN w:val="0"/>
              <w:adjustRightInd w:val="0"/>
              <w:jc w:val="center"/>
            </w:pPr>
            <w:r>
              <w:t>X</w:t>
            </w:r>
          </w:p>
        </w:tc>
        <w:tc>
          <w:tcPr>
            <w:tcW w:w="930" w:type="dxa"/>
            <w:vAlign w:val="center"/>
          </w:tcPr>
          <w:p w14:paraId="25B2B0A9" w14:textId="77777777" w:rsidR="00955C26" w:rsidRDefault="00955C26" w:rsidP="00485E9B">
            <w:pPr>
              <w:autoSpaceDE w:val="0"/>
              <w:autoSpaceDN w:val="0"/>
              <w:adjustRightInd w:val="0"/>
              <w:jc w:val="center"/>
            </w:pPr>
          </w:p>
        </w:tc>
        <w:tc>
          <w:tcPr>
            <w:tcW w:w="970" w:type="dxa"/>
            <w:vAlign w:val="center"/>
          </w:tcPr>
          <w:p w14:paraId="53300927" w14:textId="77777777" w:rsidR="00955C26" w:rsidRDefault="00955C26" w:rsidP="00485E9B">
            <w:pPr>
              <w:autoSpaceDE w:val="0"/>
              <w:autoSpaceDN w:val="0"/>
              <w:adjustRightInd w:val="0"/>
              <w:jc w:val="center"/>
            </w:pPr>
            <w:r>
              <w:t>X</w:t>
            </w:r>
          </w:p>
        </w:tc>
      </w:tr>
    </w:tbl>
    <w:p w14:paraId="363DF249" w14:textId="77777777" w:rsidR="00955C26" w:rsidRDefault="00955C26" w:rsidP="00955C26">
      <w:pPr>
        <w:autoSpaceDE w:val="0"/>
        <w:autoSpaceDN w:val="0"/>
        <w:adjustRightInd w:val="0"/>
      </w:pPr>
    </w:p>
    <w:p w14:paraId="0184B782" w14:textId="77777777" w:rsidR="00955C26" w:rsidRDefault="00955C26" w:rsidP="00955C26">
      <w:pPr>
        <w:autoSpaceDE w:val="0"/>
        <w:autoSpaceDN w:val="0"/>
        <w:adjustRightInd w:val="0"/>
        <w:sectPr w:rsidR="00955C26">
          <w:footerReference w:type="default" r:id="rId14"/>
          <w:pgSz w:w="11906" w:h="16838"/>
          <w:pgMar w:top="1417" w:right="1417" w:bottom="1417" w:left="1417" w:header="708" w:footer="708" w:gutter="0"/>
          <w:cols w:space="708"/>
          <w:docGrid w:linePitch="360"/>
        </w:sectPr>
      </w:pPr>
    </w:p>
    <w:p w14:paraId="5B80B9A9" w14:textId="77777777" w:rsidR="00955C26" w:rsidRDefault="00955C26" w:rsidP="00955C26">
      <w:pPr>
        <w:autoSpaceDE w:val="0"/>
        <w:autoSpaceDN w:val="0"/>
        <w:adjustRightInd w:val="0"/>
        <w:sectPr w:rsidR="00955C26" w:rsidSect="00C27251">
          <w:type w:val="continuous"/>
          <w:pgSz w:w="11906" w:h="16838"/>
          <w:pgMar w:top="1417" w:right="1417" w:bottom="1417" w:left="1417" w:header="708" w:footer="708" w:gutter="0"/>
          <w:cols w:num="2" w:space="708"/>
          <w:docGrid w:linePitch="360"/>
        </w:sectPr>
      </w:pPr>
      <w:r>
        <w:t>K1= adatbázis kialakítás</w:t>
      </w:r>
      <w:r>
        <w:br/>
        <w:t>K2= adatbázis feltöltés</w:t>
      </w:r>
      <w:r>
        <w:br/>
        <w:t>K3= PHP szerver</w:t>
      </w:r>
      <w:r>
        <w:br/>
        <w:t>K4= CSS</w:t>
      </w:r>
      <w:r>
        <w:br/>
      </w:r>
      <w:r>
        <w:br w:type="column"/>
      </w:r>
      <w:r>
        <w:t>K5= HTML</w:t>
      </w:r>
      <w:r>
        <w:br/>
        <w:t>K6= JS</w:t>
      </w:r>
      <w:r>
        <w:br/>
        <w:t>K7= Csapat szervezés</w:t>
      </w:r>
      <w:r>
        <w:br/>
        <w:t>K8= Grafikus programok</w:t>
      </w:r>
    </w:p>
    <w:p w14:paraId="745F7484" w14:textId="77777777" w:rsidR="00955C26" w:rsidRDefault="00955C26" w:rsidP="00955C26">
      <w:pPr>
        <w:pStyle w:val="Cmsor2"/>
      </w:pPr>
      <w:bookmarkStart w:id="35" w:name="_Toc3413671"/>
      <w:bookmarkStart w:id="36" w:name="_Toc3722896"/>
      <w:bookmarkEnd w:id="34"/>
      <w:r>
        <w:lastRenderedPageBreak/>
        <w:t>Tevékenység felelős mátrix</w:t>
      </w:r>
      <w:bookmarkEnd w:id="35"/>
      <w:bookmarkEnd w:id="36"/>
    </w:p>
    <w:tbl>
      <w:tblPr>
        <w:tblStyle w:val="Rcsostblzat"/>
        <w:tblW w:w="0" w:type="auto"/>
        <w:jc w:val="center"/>
        <w:tblLook w:val="04A0" w:firstRow="1" w:lastRow="0" w:firstColumn="1" w:lastColumn="0" w:noHBand="0" w:noVBand="1"/>
      </w:tblPr>
      <w:tblGrid>
        <w:gridCol w:w="1269"/>
        <w:gridCol w:w="957"/>
        <w:gridCol w:w="957"/>
        <w:gridCol w:w="924"/>
        <w:gridCol w:w="957"/>
        <w:gridCol w:w="835"/>
        <w:gridCol w:w="924"/>
        <w:gridCol w:w="835"/>
        <w:gridCol w:w="835"/>
      </w:tblGrid>
      <w:tr w:rsidR="00955C26" w14:paraId="73F92646" w14:textId="77777777" w:rsidTr="00485E9B">
        <w:trPr>
          <w:cantSplit/>
          <w:trHeight w:val="1738"/>
          <w:jc w:val="center"/>
        </w:trPr>
        <w:tc>
          <w:tcPr>
            <w:tcW w:w="1271" w:type="dxa"/>
            <w:vAlign w:val="center"/>
          </w:tcPr>
          <w:p w14:paraId="0D05D561" w14:textId="77777777" w:rsidR="00955C26" w:rsidRPr="00F32EAE" w:rsidRDefault="00955C26" w:rsidP="00485E9B">
            <w:pPr>
              <w:jc w:val="center"/>
            </w:pPr>
          </w:p>
        </w:tc>
        <w:tc>
          <w:tcPr>
            <w:tcW w:w="742" w:type="dxa"/>
            <w:textDirection w:val="btLr"/>
            <w:vAlign w:val="center"/>
          </w:tcPr>
          <w:p w14:paraId="33D7B398" w14:textId="77777777" w:rsidR="00955C26" w:rsidRPr="00F32EAE" w:rsidRDefault="00955C26" w:rsidP="00485E9B">
            <w:pPr>
              <w:ind w:left="113" w:right="113"/>
              <w:jc w:val="center"/>
            </w:pPr>
            <w:r w:rsidRPr="00F32EAE">
              <w:t>Adatbázis tervezés</w:t>
            </w:r>
          </w:p>
        </w:tc>
        <w:tc>
          <w:tcPr>
            <w:tcW w:w="1007" w:type="dxa"/>
            <w:textDirection w:val="btLr"/>
            <w:vAlign w:val="center"/>
          </w:tcPr>
          <w:p w14:paraId="7511A163" w14:textId="77777777" w:rsidR="00955C26" w:rsidRPr="00F32EAE" w:rsidRDefault="00955C26" w:rsidP="00485E9B">
            <w:pPr>
              <w:ind w:left="113" w:right="113"/>
              <w:jc w:val="center"/>
            </w:pPr>
            <w:r w:rsidRPr="00F32EAE">
              <w:t>Adatbázis Feltöltése</w:t>
            </w:r>
          </w:p>
        </w:tc>
        <w:tc>
          <w:tcPr>
            <w:tcW w:w="1007" w:type="dxa"/>
            <w:textDirection w:val="btLr"/>
            <w:vAlign w:val="center"/>
          </w:tcPr>
          <w:p w14:paraId="406944A2" w14:textId="77777777" w:rsidR="00955C26" w:rsidRPr="00F32EAE" w:rsidRDefault="00955C26" w:rsidP="00485E9B">
            <w:pPr>
              <w:ind w:left="113" w:right="113"/>
              <w:jc w:val="center"/>
            </w:pPr>
            <w:r>
              <w:t>PHP szerver üzemeltetése</w:t>
            </w:r>
          </w:p>
        </w:tc>
        <w:tc>
          <w:tcPr>
            <w:tcW w:w="1007" w:type="dxa"/>
            <w:textDirection w:val="btLr"/>
            <w:vAlign w:val="center"/>
          </w:tcPr>
          <w:p w14:paraId="217AC376" w14:textId="77777777" w:rsidR="00955C26" w:rsidRPr="00F32EAE" w:rsidRDefault="00955C26" w:rsidP="00485E9B">
            <w:pPr>
              <w:ind w:left="113" w:right="113"/>
              <w:jc w:val="center"/>
            </w:pPr>
            <w:r>
              <w:t>Backend kialakítás</w:t>
            </w:r>
          </w:p>
        </w:tc>
        <w:tc>
          <w:tcPr>
            <w:tcW w:w="1007" w:type="dxa"/>
            <w:textDirection w:val="btLr"/>
            <w:vAlign w:val="center"/>
          </w:tcPr>
          <w:p w14:paraId="7DA939B7" w14:textId="77777777" w:rsidR="00955C26" w:rsidRPr="00F32EAE" w:rsidRDefault="00955C26" w:rsidP="00485E9B">
            <w:pPr>
              <w:ind w:left="113" w:right="113"/>
              <w:jc w:val="center"/>
            </w:pPr>
            <w:r>
              <w:t xml:space="preserve">Frontend kommunikáció </w:t>
            </w:r>
          </w:p>
        </w:tc>
        <w:tc>
          <w:tcPr>
            <w:tcW w:w="1007" w:type="dxa"/>
            <w:textDirection w:val="btLr"/>
            <w:vAlign w:val="center"/>
          </w:tcPr>
          <w:p w14:paraId="601815FE" w14:textId="77777777" w:rsidR="00955C26" w:rsidRPr="00F32EAE" w:rsidRDefault="00955C26" w:rsidP="00485E9B">
            <w:pPr>
              <w:ind w:left="113" w:right="113"/>
              <w:jc w:val="center"/>
            </w:pPr>
            <w:r>
              <w:t>Grafikus felület kialakítása</w:t>
            </w:r>
          </w:p>
        </w:tc>
        <w:tc>
          <w:tcPr>
            <w:tcW w:w="1007" w:type="dxa"/>
            <w:textDirection w:val="btLr"/>
            <w:vAlign w:val="center"/>
          </w:tcPr>
          <w:p w14:paraId="17109C80" w14:textId="77777777" w:rsidR="00955C26" w:rsidRPr="00F32EAE" w:rsidRDefault="00955C26" w:rsidP="00485E9B">
            <w:pPr>
              <w:ind w:left="113" w:right="113"/>
              <w:jc w:val="center"/>
            </w:pPr>
            <w:r>
              <w:t>Dokumentálás</w:t>
            </w:r>
          </w:p>
        </w:tc>
        <w:tc>
          <w:tcPr>
            <w:tcW w:w="1007" w:type="dxa"/>
            <w:textDirection w:val="btLr"/>
            <w:vAlign w:val="center"/>
          </w:tcPr>
          <w:p w14:paraId="73508B33" w14:textId="77777777" w:rsidR="00955C26" w:rsidRPr="00F32EAE" w:rsidRDefault="00955C26" w:rsidP="00485E9B">
            <w:pPr>
              <w:ind w:left="113" w:right="113"/>
              <w:jc w:val="center"/>
            </w:pPr>
            <w:r>
              <w:t>Látványtervek elkészítése</w:t>
            </w:r>
          </w:p>
        </w:tc>
      </w:tr>
      <w:tr w:rsidR="00955C26" w14:paraId="3FCFF805" w14:textId="77777777" w:rsidTr="00485E9B">
        <w:trPr>
          <w:jc w:val="center"/>
        </w:trPr>
        <w:tc>
          <w:tcPr>
            <w:tcW w:w="1271" w:type="dxa"/>
            <w:vAlign w:val="center"/>
          </w:tcPr>
          <w:p w14:paraId="383E4A49" w14:textId="77777777" w:rsidR="00955C26" w:rsidRPr="00F32EAE" w:rsidRDefault="00955C26" w:rsidP="00485E9B">
            <w:pPr>
              <w:jc w:val="center"/>
            </w:pPr>
            <w:r w:rsidRPr="00F32EAE">
              <w:t>Bajnok Tamás</w:t>
            </w:r>
          </w:p>
        </w:tc>
        <w:tc>
          <w:tcPr>
            <w:tcW w:w="742" w:type="dxa"/>
            <w:vAlign w:val="center"/>
          </w:tcPr>
          <w:p w14:paraId="48B499ED" w14:textId="77777777" w:rsidR="00955C26" w:rsidRPr="00C921AB" w:rsidRDefault="00955C26" w:rsidP="00485E9B">
            <w:pPr>
              <w:jc w:val="center"/>
              <w:rPr>
                <w:b/>
              </w:rPr>
            </w:pPr>
            <w:r w:rsidRPr="00C921AB">
              <w:rPr>
                <w:b/>
              </w:rPr>
              <w:t>J</w:t>
            </w:r>
          </w:p>
        </w:tc>
        <w:tc>
          <w:tcPr>
            <w:tcW w:w="1007" w:type="dxa"/>
            <w:vAlign w:val="center"/>
          </w:tcPr>
          <w:p w14:paraId="5381F6E8" w14:textId="77777777" w:rsidR="00955C26" w:rsidRPr="00C921AB" w:rsidRDefault="00955C26" w:rsidP="00485E9B">
            <w:pPr>
              <w:jc w:val="center"/>
              <w:rPr>
                <w:b/>
              </w:rPr>
            </w:pPr>
            <w:r w:rsidRPr="00C921AB">
              <w:rPr>
                <w:b/>
              </w:rPr>
              <w:t>J</w:t>
            </w:r>
          </w:p>
        </w:tc>
        <w:tc>
          <w:tcPr>
            <w:tcW w:w="1007" w:type="dxa"/>
            <w:vAlign w:val="center"/>
          </w:tcPr>
          <w:p w14:paraId="3BEA0C01" w14:textId="77777777" w:rsidR="00955C26" w:rsidRPr="00C921AB" w:rsidRDefault="00955C26" w:rsidP="00485E9B">
            <w:pPr>
              <w:jc w:val="center"/>
              <w:rPr>
                <w:b/>
              </w:rPr>
            </w:pPr>
            <w:r w:rsidRPr="00C921AB">
              <w:rPr>
                <w:b/>
              </w:rPr>
              <w:t>V</w:t>
            </w:r>
          </w:p>
        </w:tc>
        <w:tc>
          <w:tcPr>
            <w:tcW w:w="1007" w:type="dxa"/>
            <w:vAlign w:val="center"/>
          </w:tcPr>
          <w:p w14:paraId="1CDB6785" w14:textId="77777777" w:rsidR="00955C26" w:rsidRPr="00C921AB" w:rsidRDefault="00955C26" w:rsidP="00485E9B">
            <w:pPr>
              <w:jc w:val="center"/>
              <w:rPr>
                <w:b/>
              </w:rPr>
            </w:pPr>
            <w:r w:rsidRPr="00C921AB">
              <w:rPr>
                <w:b/>
              </w:rPr>
              <w:t>V</w:t>
            </w:r>
          </w:p>
        </w:tc>
        <w:tc>
          <w:tcPr>
            <w:tcW w:w="1007" w:type="dxa"/>
            <w:vAlign w:val="center"/>
          </w:tcPr>
          <w:p w14:paraId="281F1509" w14:textId="77777777" w:rsidR="00955C26" w:rsidRPr="00C921AB" w:rsidRDefault="00955C26" w:rsidP="00485E9B">
            <w:pPr>
              <w:jc w:val="center"/>
              <w:rPr>
                <w:b/>
              </w:rPr>
            </w:pPr>
            <w:r w:rsidRPr="00C921AB">
              <w:rPr>
                <w:b/>
              </w:rPr>
              <w:t>J</w:t>
            </w:r>
          </w:p>
        </w:tc>
        <w:tc>
          <w:tcPr>
            <w:tcW w:w="1007" w:type="dxa"/>
            <w:vAlign w:val="center"/>
          </w:tcPr>
          <w:p w14:paraId="4B76CB31" w14:textId="77777777" w:rsidR="00955C26" w:rsidRPr="00C921AB" w:rsidRDefault="00955C26" w:rsidP="00485E9B">
            <w:pPr>
              <w:jc w:val="center"/>
              <w:rPr>
                <w:b/>
              </w:rPr>
            </w:pPr>
          </w:p>
        </w:tc>
        <w:tc>
          <w:tcPr>
            <w:tcW w:w="1007" w:type="dxa"/>
            <w:vAlign w:val="center"/>
          </w:tcPr>
          <w:p w14:paraId="275DF73C" w14:textId="77777777" w:rsidR="00955C26" w:rsidRPr="00C921AB" w:rsidRDefault="00955C26" w:rsidP="00485E9B">
            <w:pPr>
              <w:jc w:val="center"/>
              <w:rPr>
                <w:b/>
              </w:rPr>
            </w:pPr>
            <w:r w:rsidRPr="00C921AB">
              <w:rPr>
                <w:b/>
              </w:rPr>
              <w:t>I</w:t>
            </w:r>
          </w:p>
        </w:tc>
        <w:tc>
          <w:tcPr>
            <w:tcW w:w="1007" w:type="dxa"/>
            <w:vAlign w:val="center"/>
          </w:tcPr>
          <w:p w14:paraId="5AE289DE" w14:textId="77777777" w:rsidR="00955C26" w:rsidRPr="00C921AB" w:rsidRDefault="00955C26" w:rsidP="00485E9B">
            <w:pPr>
              <w:jc w:val="center"/>
              <w:rPr>
                <w:b/>
              </w:rPr>
            </w:pPr>
          </w:p>
        </w:tc>
      </w:tr>
      <w:tr w:rsidR="00955C26" w14:paraId="4350D3FE" w14:textId="77777777" w:rsidTr="00485E9B">
        <w:trPr>
          <w:jc w:val="center"/>
        </w:trPr>
        <w:tc>
          <w:tcPr>
            <w:tcW w:w="1271" w:type="dxa"/>
            <w:vAlign w:val="center"/>
          </w:tcPr>
          <w:p w14:paraId="286AA0A6" w14:textId="77777777" w:rsidR="00955C26" w:rsidRPr="00F32EAE" w:rsidRDefault="00955C26" w:rsidP="00485E9B">
            <w:pPr>
              <w:jc w:val="center"/>
            </w:pPr>
            <w:r w:rsidRPr="00F32EAE">
              <w:t>Nagy Ádám</w:t>
            </w:r>
          </w:p>
        </w:tc>
        <w:tc>
          <w:tcPr>
            <w:tcW w:w="742" w:type="dxa"/>
            <w:vAlign w:val="center"/>
          </w:tcPr>
          <w:p w14:paraId="1DA1C910" w14:textId="77777777" w:rsidR="00955C26" w:rsidRPr="00C921AB" w:rsidRDefault="00955C26" w:rsidP="00485E9B">
            <w:pPr>
              <w:jc w:val="center"/>
              <w:rPr>
                <w:b/>
              </w:rPr>
            </w:pPr>
            <w:r w:rsidRPr="00C921AB">
              <w:rPr>
                <w:b/>
              </w:rPr>
              <w:t>B/I</w:t>
            </w:r>
          </w:p>
        </w:tc>
        <w:tc>
          <w:tcPr>
            <w:tcW w:w="1007" w:type="dxa"/>
            <w:vAlign w:val="center"/>
          </w:tcPr>
          <w:p w14:paraId="62AB2C99" w14:textId="77777777" w:rsidR="00955C26" w:rsidRPr="00C921AB" w:rsidRDefault="00955C26" w:rsidP="00485E9B">
            <w:pPr>
              <w:jc w:val="center"/>
              <w:rPr>
                <w:b/>
              </w:rPr>
            </w:pPr>
            <w:r w:rsidRPr="00C921AB">
              <w:rPr>
                <w:b/>
              </w:rPr>
              <w:t>B/I</w:t>
            </w:r>
          </w:p>
        </w:tc>
        <w:tc>
          <w:tcPr>
            <w:tcW w:w="1007" w:type="dxa"/>
            <w:vAlign w:val="center"/>
          </w:tcPr>
          <w:p w14:paraId="5BDAD5DA" w14:textId="77777777" w:rsidR="00955C26" w:rsidRPr="00C921AB" w:rsidRDefault="00955C26" w:rsidP="00485E9B">
            <w:pPr>
              <w:jc w:val="center"/>
              <w:rPr>
                <w:b/>
              </w:rPr>
            </w:pPr>
            <w:r w:rsidRPr="00C921AB">
              <w:rPr>
                <w:b/>
              </w:rPr>
              <w:t>J/I</w:t>
            </w:r>
          </w:p>
        </w:tc>
        <w:tc>
          <w:tcPr>
            <w:tcW w:w="1007" w:type="dxa"/>
            <w:vAlign w:val="center"/>
          </w:tcPr>
          <w:p w14:paraId="754AF817" w14:textId="77777777" w:rsidR="00955C26" w:rsidRPr="00C921AB" w:rsidRDefault="00955C26" w:rsidP="00485E9B">
            <w:pPr>
              <w:jc w:val="center"/>
              <w:rPr>
                <w:b/>
              </w:rPr>
            </w:pPr>
            <w:r w:rsidRPr="00C921AB">
              <w:rPr>
                <w:b/>
              </w:rPr>
              <w:t>J/I</w:t>
            </w:r>
          </w:p>
        </w:tc>
        <w:tc>
          <w:tcPr>
            <w:tcW w:w="1007" w:type="dxa"/>
            <w:vAlign w:val="center"/>
          </w:tcPr>
          <w:p w14:paraId="581C79C6" w14:textId="77777777" w:rsidR="00955C26" w:rsidRPr="00C921AB" w:rsidRDefault="00955C26" w:rsidP="00485E9B">
            <w:pPr>
              <w:jc w:val="center"/>
              <w:rPr>
                <w:b/>
              </w:rPr>
            </w:pPr>
            <w:r w:rsidRPr="00C921AB">
              <w:rPr>
                <w:b/>
              </w:rPr>
              <w:t>I</w:t>
            </w:r>
          </w:p>
        </w:tc>
        <w:tc>
          <w:tcPr>
            <w:tcW w:w="1007" w:type="dxa"/>
            <w:vAlign w:val="center"/>
          </w:tcPr>
          <w:p w14:paraId="57787EAA" w14:textId="77777777" w:rsidR="00955C26" w:rsidRPr="00C921AB" w:rsidRDefault="00955C26" w:rsidP="00485E9B">
            <w:pPr>
              <w:jc w:val="center"/>
              <w:rPr>
                <w:b/>
              </w:rPr>
            </w:pPr>
            <w:r w:rsidRPr="00C921AB">
              <w:rPr>
                <w:b/>
              </w:rPr>
              <w:t>J/I</w:t>
            </w:r>
          </w:p>
        </w:tc>
        <w:tc>
          <w:tcPr>
            <w:tcW w:w="1007" w:type="dxa"/>
            <w:vAlign w:val="center"/>
          </w:tcPr>
          <w:p w14:paraId="44A02283" w14:textId="77777777" w:rsidR="00955C26" w:rsidRPr="00C921AB" w:rsidRDefault="00955C26" w:rsidP="00485E9B">
            <w:pPr>
              <w:jc w:val="center"/>
              <w:rPr>
                <w:b/>
              </w:rPr>
            </w:pPr>
            <w:r w:rsidRPr="00C921AB">
              <w:rPr>
                <w:b/>
              </w:rPr>
              <w:t>J</w:t>
            </w:r>
          </w:p>
        </w:tc>
        <w:tc>
          <w:tcPr>
            <w:tcW w:w="1007" w:type="dxa"/>
            <w:vAlign w:val="center"/>
          </w:tcPr>
          <w:p w14:paraId="4E58E4DD" w14:textId="77777777" w:rsidR="00955C26" w:rsidRPr="00C921AB" w:rsidRDefault="00955C26" w:rsidP="00485E9B">
            <w:pPr>
              <w:jc w:val="center"/>
              <w:rPr>
                <w:b/>
              </w:rPr>
            </w:pPr>
            <w:r w:rsidRPr="00C921AB">
              <w:rPr>
                <w:b/>
              </w:rPr>
              <w:t>J</w:t>
            </w:r>
          </w:p>
        </w:tc>
      </w:tr>
      <w:tr w:rsidR="00955C26" w14:paraId="4CADA5C3" w14:textId="77777777" w:rsidTr="00485E9B">
        <w:trPr>
          <w:jc w:val="center"/>
        </w:trPr>
        <w:tc>
          <w:tcPr>
            <w:tcW w:w="1271" w:type="dxa"/>
            <w:vAlign w:val="center"/>
          </w:tcPr>
          <w:p w14:paraId="0EE18BB9" w14:textId="77777777" w:rsidR="00955C26" w:rsidRPr="00F32EAE" w:rsidRDefault="00955C26" w:rsidP="00485E9B">
            <w:pPr>
              <w:jc w:val="center"/>
            </w:pPr>
            <w:r w:rsidRPr="00F32EAE">
              <w:t>Szabó Attila</w:t>
            </w:r>
          </w:p>
        </w:tc>
        <w:tc>
          <w:tcPr>
            <w:tcW w:w="742" w:type="dxa"/>
            <w:vAlign w:val="center"/>
          </w:tcPr>
          <w:p w14:paraId="7DB9E084" w14:textId="77777777" w:rsidR="00955C26" w:rsidRPr="00C921AB" w:rsidRDefault="00955C26" w:rsidP="00485E9B">
            <w:pPr>
              <w:jc w:val="center"/>
              <w:rPr>
                <w:b/>
              </w:rPr>
            </w:pPr>
          </w:p>
        </w:tc>
        <w:tc>
          <w:tcPr>
            <w:tcW w:w="1007" w:type="dxa"/>
            <w:vAlign w:val="center"/>
          </w:tcPr>
          <w:p w14:paraId="5EE71D84" w14:textId="77777777" w:rsidR="00955C26" w:rsidRPr="00C921AB" w:rsidRDefault="00955C26" w:rsidP="00485E9B">
            <w:pPr>
              <w:jc w:val="center"/>
              <w:rPr>
                <w:b/>
              </w:rPr>
            </w:pPr>
          </w:p>
        </w:tc>
        <w:tc>
          <w:tcPr>
            <w:tcW w:w="1007" w:type="dxa"/>
            <w:vAlign w:val="center"/>
          </w:tcPr>
          <w:p w14:paraId="63642AA4" w14:textId="77777777" w:rsidR="00955C26" w:rsidRPr="00C921AB" w:rsidRDefault="00955C26" w:rsidP="00485E9B">
            <w:pPr>
              <w:jc w:val="center"/>
              <w:rPr>
                <w:b/>
              </w:rPr>
            </w:pPr>
          </w:p>
        </w:tc>
        <w:tc>
          <w:tcPr>
            <w:tcW w:w="1007" w:type="dxa"/>
            <w:vAlign w:val="center"/>
          </w:tcPr>
          <w:p w14:paraId="14C4BFAE" w14:textId="77777777" w:rsidR="00955C26" w:rsidRPr="00C921AB" w:rsidRDefault="00955C26" w:rsidP="00485E9B">
            <w:pPr>
              <w:jc w:val="center"/>
              <w:rPr>
                <w:b/>
              </w:rPr>
            </w:pPr>
          </w:p>
        </w:tc>
        <w:tc>
          <w:tcPr>
            <w:tcW w:w="1007" w:type="dxa"/>
            <w:vAlign w:val="center"/>
          </w:tcPr>
          <w:p w14:paraId="5AFA317A" w14:textId="77777777" w:rsidR="00955C26" w:rsidRPr="00C921AB" w:rsidRDefault="00955C26" w:rsidP="00485E9B">
            <w:pPr>
              <w:jc w:val="center"/>
              <w:rPr>
                <w:b/>
              </w:rPr>
            </w:pPr>
            <w:r w:rsidRPr="00C921AB">
              <w:rPr>
                <w:b/>
              </w:rPr>
              <w:t>V</w:t>
            </w:r>
          </w:p>
        </w:tc>
        <w:tc>
          <w:tcPr>
            <w:tcW w:w="1007" w:type="dxa"/>
            <w:vAlign w:val="center"/>
          </w:tcPr>
          <w:p w14:paraId="4B490929" w14:textId="77777777" w:rsidR="00955C26" w:rsidRPr="00C921AB" w:rsidRDefault="00955C26" w:rsidP="00485E9B">
            <w:pPr>
              <w:jc w:val="center"/>
              <w:rPr>
                <w:b/>
              </w:rPr>
            </w:pPr>
            <w:r w:rsidRPr="00C921AB">
              <w:rPr>
                <w:b/>
              </w:rPr>
              <w:t>B</w:t>
            </w:r>
          </w:p>
        </w:tc>
        <w:tc>
          <w:tcPr>
            <w:tcW w:w="1007" w:type="dxa"/>
            <w:vAlign w:val="center"/>
          </w:tcPr>
          <w:p w14:paraId="4BF13CB1" w14:textId="77777777" w:rsidR="00955C26" w:rsidRPr="00C921AB" w:rsidRDefault="00955C26" w:rsidP="00485E9B">
            <w:pPr>
              <w:jc w:val="center"/>
              <w:rPr>
                <w:b/>
              </w:rPr>
            </w:pPr>
            <w:r w:rsidRPr="00C921AB">
              <w:rPr>
                <w:b/>
              </w:rPr>
              <w:t>V</w:t>
            </w:r>
          </w:p>
        </w:tc>
        <w:tc>
          <w:tcPr>
            <w:tcW w:w="1007" w:type="dxa"/>
            <w:vAlign w:val="center"/>
          </w:tcPr>
          <w:p w14:paraId="00B22121" w14:textId="77777777" w:rsidR="00955C26" w:rsidRPr="00C921AB" w:rsidRDefault="00955C26" w:rsidP="00485E9B">
            <w:pPr>
              <w:jc w:val="center"/>
              <w:rPr>
                <w:b/>
              </w:rPr>
            </w:pPr>
            <w:r w:rsidRPr="00C921AB">
              <w:rPr>
                <w:b/>
              </w:rPr>
              <w:t>I</w:t>
            </w:r>
          </w:p>
        </w:tc>
      </w:tr>
      <w:tr w:rsidR="00955C26" w14:paraId="7BAB2663" w14:textId="77777777" w:rsidTr="00485E9B">
        <w:trPr>
          <w:jc w:val="center"/>
        </w:trPr>
        <w:tc>
          <w:tcPr>
            <w:tcW w:w="1271" w:type="dxa"/>
            <w:vAlign w:val="center"/>
          </w:tcPr>
          <w:p w14:paraId="3CBCFB37" w14:textId="77777777" w:rsidR="00955C26" w:rsidRPr="00F32EAE" w:rsidRDefault="00955C26" w:rsidP="00485E9B">
            <w:pPr>
              <w:jc w:val="center"/>
            </w:pPr>
            <w:r w:rsidRPr="00F32EAE">
              <w:t>Tóth Tamás</w:t>
            </w:r>
          </w:p>
        </w:tc>
        <w:tc>
          <w:tcPr>
            <w:tcW w:w="742" w:type="dxa"/>
            <w:vAlign w:val="center"/>
          </w:tcPr>
          <w:p w14:paraId="38FE35F6" w14:textId="77777777" w:rsidR="00955C26" w:rsidRPr="00C921AB" w:rsidRDefault="00955C26" w:rsidP="00485E9B">
            <w:pPr>
              <w:jc w:val="center"/>
              <w:rPr>
                <w:b/>
              </w:rPr>
            </w:pPr>
            <w:r w:rsidRPr="00C921AB">
              <w:rPr>
                <w:b/>
              </w:rPr>
              <w:t>V</w:t>
            </w:r>
          </w:p>
        </w:tc>
        <w:tc>
          <w:tcPr>
            <w:tcW w:w="1007" w:type="dxa"/>
            <w:vAlign w:val="center"/>
          </w:tcPr>
          <w:p w14:paraId="0B68F510" w14:textId="77777777" w:rsidR="00955C26" w:rsidRPr="00C921AB" w:rsidRDefault="00955C26" w:rsidP="00485E9B">
            <w:pPr>
              <w:jc w:val="center"/>
              <w:rPr>
                <w:b/>
              </w:rPr>
            </w:pPr>
            <w:r w:rsidRPr="00C921AB">
              <w:rPr>
                <w:b/>
              </w:rPr>
              <w:t>V</w:t>
            </w:r>
          </w:p>
        </w:tc>
        <w:tc>
          <w:tcPr>
            <w:tcW w:w="1007" w:type="dxa"/>
            <w:vAlign w:val="center"/>
          </w:tcPr>
          <w:p w14:paraId="548E205B" w14:textId="77777777" w:rsidR="00955C26" w:rsidRPr="00C921AB" w:rsidRDefault="00955C26" w:rsidP="00485E9B">
            <w:pPr>
              <w:jc w:val="center"/>
              <w:rPr>
                <w:b/>
              </w:rPr>
            </w:pPr>
            <w:r w:rsidRPr="00C921AB">
              <w:rPr>
                <w:b/>
              </w:rPr>
              <w:t>B</w:t>
            </w:r>
          </w:p>
        </w:tc>
        <w:tc>
          <w:tcPr>
            <w:tcW w:w="1007" w:type="dxa"/>
            <w:vAlign w:val="center"/>
          </w:tcPr>
          <w:p w14:paraId="6B7C3014" w14:textId="77777777" w:rsidR="00955C26" w:rsidRPr="00C921AB" w:rsidRDefault="00955C26" w:rsidP="00485E9B">
            <w:pPr>
              <w:jc w:val="center"/>
              <w:rPr>
                <w:b/>
              </w:rPr>
            </w:pPr>
            <w:r w:rsidRPr="00C921AB">
              <w:rPr>
                <w:b/>
              </w:rPr>
              <w:t>B/I</w:t>
            </w:r>
          </w:p>
        </w:tc>
        <w:tc>
          <w:tcPr>
            <w:tcW w:w="1007" w:type="dxa"/>
            <w:vAlign w:val="center"/>
          </w:tcPr>
          <w:p w14:paraId="164D541F" w14:textId="77777777" w:rsidR="00955C26" w:rsidRPr="00C921AB" w:rsidRDefault="00955C26" w:rsidP="00485E9B">
            <w:pPr>
              <w:jc w:val="center"/>
              <w:rPr>
                <w:b/>
              </w:rPr>
            </w:pPr>
          </w:p>
        </w:tc>
        <w:tc>
          <w:tcPr>
            <w:tcW w:w="1007" w:type="dxa"/>
            <w:vAlign w:val="center"/>
          </w:tcPr>
          <w:p w14:paraId="2FA0EF9F" w14:textId="77777777" w:rsidR="00955C26" w:rsidRPr="00C921AB" w:rsidRDefault="00955C26" w:rsidP="00485E9B">
            <w:pPr>
              <w:jc w:val="center"/>
              <w:rPr>
                <w:b/>
              </w:rPr>
            </w:pPr>
          </w:p>
        </w:tc>
        <w:tc>
          <w:tcPr>
            <w:tcW w:w="1007" w:type="dxa"/>
            <w:vAlign w:val="center"/>
          </w:tcPr>
          <w:p w14:paraId="4C156FBE" w14:textId="77777777" w:rsidR="00955C26" w:rsidRPr="00C921AB" w:rsidRDefault="00955C26" w:rsidP="00485E9B">
            <w:pPr>
              <w:jc w:val="center"/>
              <w:rPr>
                <w:b/>
              </w:rPr>
            </w:pPr>
            <w:r w:rsidRPr="00C921AB">
              <w:rPr>
                <w:b/>
              </w:rPr>
              <w:t>I</w:t>
            </w:r>
          </w:p>
        </w:tc>
        <w:tc>
          <w:tcPr>
            <w:tcW w:w="1007" w:type="dxa"/>
            <w:vAlign w:val="center"/>
          </w:tcPr>
          <w:p w14:paraId="6D6CA2B7" w14:textId="77777777" w:rsidR="00955C26" w:rsidRPr="00C921AB" w:rsidRDefault="00955C26" w:rsidP="00485E9B">
            <w:pPr>
              <w:jc w:val="center"/>
              <w:rPr>
                <w:b/>
              </w:rPr>
            </w:pPr>
          </w:p>
        </w:tc>
      </w:tr>
      <w:tr w:rsidR="00955C26" w14:paraId="2FA9A481" w14:textId="77777777" w:rsidTr="00485E9B">
        <w:trPr>
          <w:jc w:val="center"/>
        </w:trPr>
        <w:tc>
          <w:tcPr>
            <w:tcW w:w="1271" w:type="dxa"/>
            <w:vAlign w:val="center"/>
          </w:tcPr>
          <w:p w14:paraId="6FEC90FC" w14:textId="77777777" w:rsidR="00955C26" w:rsidRPr="00F32EAE" w:rsidRDefault="00955C26" w:rsidP="00485E9B">
            <w:pPr>
              <w:jc w:val="center"/>
            </w:pPr>
            <w:r w:rsidRPr="00F32EAE">
              <w:t>Varsa László</w:t>
            </w:r>
          </w:p>
        </w:tc>
        <w:tc>
          <w:tcPr>
            <w:tcW w:w="742" w:type="dxa"/>
            <w:vAlign w:val="center"/>
          </w:tcPr>
          <w:p w14:paraId="6182F879" w14:textId="77777777" w:rsidR="00955C26" w:rsidRPr="00C921AB" w:rsidRDefault="00955C26" w:rsidP="00485E9B">
            <w:pPr>
              <w:jc w:val="center"/>
              <w:rPr>
                <w:b/>
              </w:rPr>
            </w:pPr>
          </w:p>
        </w:tc>
        <w:tc>
          <w:tcPr>
            <w:tcW w:w="1007" w:type="dxa"/>
            <w:vAlign w:val="center"/>
          </w:tcPr>
          <w:p w14:paraId="78832D91" w14:textId="77777777" w:rsidR="00955C26" w:rsidRPr="00C921AB" w:rsidRDefault="00955C26" w:rsidP="00485E9B">
            <w:pPr>
              <w:jc w:val="center"/>
              <w:rPr>
                <w:b/>
              </w:rPr>
            </w:pPr>
          </w:p>
        </w:tc>
        <w:tc>
          <w:tcPr>
            <w:tcW w:w="1007" w:type="dxa"/>
            <w:vAlign w:val="center"/>
          </w:tcPr>
          <w:p w14:paraId="5B781E4B" w14:textId="77777777" w:rsidR="00955C26" w:rsidRPr="00C921AB" w:rsidRDefault="00955C26" w:rsidP="00485E9B">
            <w:pPr>
              <w:jc w:val="center"/>
              <w:rPr>
                <w:b/>
              </w:rPr>
            </w:pPr>
          </w:p>
        </w:tc>
        <w:tc>
          <w:tcPr>
            <w:tcW w:w="1007" w:type="dxa"/>
            <w:vAlign w:val="center"/>
          </w:tcPr>
          <w:p w14:paraId="2A2EFE96" w14:textId="77777777" w:rsidR="00955C26" w:rsidRPr="00C921AB" w:rsidRDefault="00955C26" w:rsidP="00485E9B">
            <w:pPr>
              <w:jc w:val="center"/>
              <w:rPr>
                <w:b/>
              </w:rPr>
            </w:pPr>
          </w:p>
        </w:tc>
        <w:tc>
          <w:tcPr>
            <w:tcW w:w="1007" w:type="dxa"/>
            <w:vAlign w:val="center"/>
          </w:tcPr>
          <w:p w14:paraId="67E98413" w14:textId="77777777" w:rsidR="00955C26" w:rsidRPr="00C921AB" w:rsidRDefault="00955C26" w:rsidP="00485E9B">
            <w:pPr>
              <w:jc w:val="center"/>
              <w:rPr>
                <w:b/>
              </w:rPr>
            </w:pPr>
            <w:r w:rsidRPr="00C921AB">
              <w:rPr>
                <w:b/>
              </w:rPr>
              <w:t>B</w:t>
            </w:r>
          </w:p>
        </w:tc>
        <w:tc>
          <w:tcPr>
            <w:tcW w:w="1007" w:type="dxa"/>
            <w:vAlign w:val="center"/>
          </w:tcPr>
          <w:p w14:paraId="047CC6F7" w14:textId="77777777" w:rsidR="00955C26" w:rsidRPr="00C921AB" w:rsidRDefault="00955C26" w:rsidP="00485E9B">
            <w:pPr>
              <w:jc w:val="center"/>
              <w:rPr>
                <w:b/>
              </w:rPr>
            </w:pPr>
            <w:r w:rsidRPr="00C921AB">
              <w:rPr>
                <w:b/>
              </w:rPr>
              <w:t>V</w:t>
            </w:r>
          </w:p>
        </w:tc>
        <w:tc>
          <w:tcPr>
            <w:tcW w:w="1007" w:type="dxa"/>
            <w:vAlign w:val="center"/>
          </w:tcPr>
          <w:p w14:paraId="41E9A116" w14:textId="77777777" w:rsidR="00955C26" w:rsidRPr="00C921AB" w:rsidRDefault="00955C26" w:rsidP="00485E9B">
            <w:pPr>
              <w:jc w:val="center"/>
              <w:rPr>
                <w:b/>
              </w:rPr>
            </w:pPr>
            <w:r w:rsidRPr="00C921AB">
              <w:rPr>
                <w:b/>
              </w:rPr>
              <w:t>I</w:t>
            </w:r>
          </w:p>
        </w:tc>
        <w:tc>
          <w:tcPr>
            <w:tcW w:w="1007" w:type="dxa"/>
            <w:vAlign w:val="center"/>
          </w:tcPr>
          <w:p w14:paraId="3AD59B0A" w14:textId="77777777" w:rsidR="00955C26" w:rsidRPr="00C921AB" w:rsidRDefault="00955C26" w:rsidP="00485E9B">
            <w:pPr>
              <w:jc w:val="center"/>
              <w:rPr>
                <w:b/>
              </w:rPr>
            </w:pPr>
            <w:r w:rsidRPr="00C921AB">
              <w:rPr>
                <w:b/>
              </w:rPr>
              <w:t>V</w:t>
            </w:r>
          </w:p>
        </w:tc>
      </w:tr>
    </w:tbl>
    <w:p w14:paraId="1A18A27C" w14:textId="77777777" w:rsidR="00955C26" w:rsidRDefault="00955C26" w:rsidP="00955C26">
      <w:pPr>
        <w:spacing w:before="240"/>
      </w:pPr>
      <w:r w:rsidRPr="00C921AB">
        <w:rPr>
          <w:b/>
        </w:rPr>
        <w:t>V</w:t>
      </w:r>
      <w:r>
        <w:t xml:space="preserve"> - Végrehajtási felelősség. Az érdekelt felelőssége a munka elvégeztetése. Nem feltétlenül hoz döntéseket, de a csoportot arra sarkallja, hogy mindig időben hozzák meg a döntéseket.</w:t>
      </w:r>
    </w:p>
    <w:p w14:paraId="3E1E3CAC" w14:textId="77777777" w:rsidR="00955C26" w:rsidRDefault="00955C26" w:rsidP="00955C26">
      <w:r w:rsidRPr="00C921AB">
        <w:rPr>
          <w:b/>
        </w:rPr>
        <w:t>J</w:t>
      </w:r>
      <w:r>
        <w:t xml:space="preserve"> - Jóváhagyási jogkör. Végleges hozzájárulás a tevékenység kimenetelének elfogadásához. Döntéseket hoz.</w:t>
      </w:r>
    </w:p>
    <w:p w14:paraId="290A7338" w14:textId="77777777" w:rsidR="00955C26" w:rsidRDefault="00955C26" w:rsidP="00955C26">
      <w:r w:rsidRPr="00C921AB">
        <w:rPr>
          <w:b/>
        </w:rPr>
        <w:t>B</w:t>
      </w:r>
      <w:r>
        <w:t xml:space="preserve"> - Meg kell beszélni. A munka elvégzése során az érdekelt ad információt. Nem hoz döntéseket, de a döntések előtt tanácsot kérnek tőle.</w:t>
      </w:r>
    </w:p>
    <w:p w14:paraId="10F2F1EE" w14:textId="77777777" w:rsidR="00955C26" w:rsidRPr="002B0C23" w:rsidRDefault="00955C26" w:rsidP="00955C26">
      <w:r w:rsidRPr="00C921AB">
        <w:rPr>
          <w:b/>
        </w:rPr>
        <w:t>I</w:t>
      </w:r>
      <w:r>
        <w:t xml:space="preserve"> - Informálni kell, ha döntés született. Mindig naprakész szeretne lenni ennek a tevékenységnek az előrehaladásáról.</w:t>
      </w:r>
    </w:p>
    <w:p w14:paraId="5337EEFB" w14:textId="77777777" w:rsidR="00955C26" w:rsidRDefault="00955C26" w:rsidP="00955C26">
      <w:pPr>
        <w:pStyle w:val="Cmsor2"/>
      </w:pPr>
      <w:bookmarkStart w:id="37" w:name="_Toc3413672"/>
      <w:bookmarkStart w:id="38" w:name="_Toc3722897"/>
      <w:r>
        <w:t>Kommunikációs terv</w:t>
      </w:r>
      <w:bookmarkEnd w:id="37"/>
      <w:bookmarkEnd w:id="38"/>
    </w:p>
    <w:tbl>
      <w:tblPr>
        <w:tblStyle w:val="Rcsostblzat"/>
        <w:tblW w:w="0" w:type="auto"/>
        <w:tblLook w:val="04A0" w:firstRow="1" w:lastRow="0" w:firstColumn="1" w:lastColumn="0" w:noHBand="0" w:noVBand="1"/>
      </w:tblPr>
      <w:tblGrid>
        <w:gridCol w:w="1890"/>
        <w:gridCol w:w="1686"/>
        <w:gridCol w:w="1702"/>
        <w:gridCol w:w="1912"/>
        <w:gridCol w:w="1303"/>
      </w:tblGrid>
      <w:tr w:rsidR="00955C26" w14:paraId="003C8207" w14:textId="77777777" w:rsidTr="00485E9B">
        <w:tc>
          <w:tcPr>
            <w:tcW w:w="1812" w:type="dxa"/>
          </w:tcPr>
          <w:p w14:paraId="23D803E1" w14:textId="77777777" w:rsidR="00955C26" w:rsidRDefault="00955C26" w:rsidP="00485E9B"/>
        </w:tc>
        <w:tc>
          <w:tcPr>
            <w:tcW w:w="1812" w:type="dxa"/>
          </w:tcPr>
          <w:p w14:paraId="31198969" w14:textId="77777777" w:rsidR="00955C26" w:rsidRDefault="00955C26" w:rsidP="00485E9B">
            <w:r>
              <w:t>Információ igény</w:t>
            </w:r>
          </w:p>
        </w:tc>
        <w:tc>
          <w:tcPr>
            <w:tcW w:w="1812" w:type="dxa"/>
          </w:tcPr>
          <w:p w14:paraId="3BB93D3D" w14:textId="77777777" w:rsidR="00955C26" w:rsidRDefault="00955C26" w:rsidP="00485E9B">
            <w:r>
              <w:t>Gyakoriság</w:t>
            </w:r>
          </w:p>
        </w:tc>
        <w:tc>
          <w:tcPr>
            <w:tcW w:w="1813" w:type="dxa"/>
          </w:tcPr>
          <w:p w14:paraId="4C6F1A90" w14:textId="77777777" w:rsidR="00955C26" w:rsidRDefault="00955C26" w:rsidP="00485E9B">
            <w:r>
              <w:t>Kommunikációs csatorna</w:t>
            </w:r>
          </w:p>
        </w:tc>
        <w:tc>
          <w:tcPr>
            <w:tcW w:w="1813" w:type="dxa"/>
          </w:tcPr>
          <w:p w14:paraId="5D5AD223" w14:textId="77777777" w:rsidR="00955C26" w:rsidRDefault="00955C26" w:rsidP="00485E9B">
            <w:r>
              <w:t>Válasz</w:t>
            </w:r>
          </w:p>
        </w:tc>
      </w:tr>
      <w:tr w:rsidR="00955C26" w14:paraId="04D96FEB" w14:textId="77777777" w:rsidTr="00485E9B">
        <w:tc>
          <w:tcPr>
            <w:tcW w:w="1812" w:type="dxa"/>
          </w:tcPr>
          <w:p w14:paraId="2C54FCF1" w14:textId="77777777" w:rsidR="00955C26" w:rsidRDefault="00955C26" w:rsidP="00485E9B">
            <w:pPr>
              <w:jc w:val="center"/>
            </w:pPr>
            <w:r>
              <w:t>Projektszponzor</w:t>
            </w:r>
          </w:p>
        </w:tc>
        <w:tc>
          <w:tcPr>
            <w:tcW w:w="1812" w:type="dxa"/>
          </w:tcPr>
          <w:p w14:paraId="53787E72" w14:textId="77777777" w:rsidR="00955C26" w:rsidRDefault="00955C26" w:rsidP="00485E9B">
            <w:pPr>
              <w:jc w:val="center"/>
            </w:pPr>
            <w:r>
              <w:t>Kész projekt</w:t>
            </w:r>
          </w:p>
        </w:tc>
        <w:tc>
          <w:tcPr>
            <w:tcW w:w="1812" w:type="dxa"/>
          </w:tcPr>
          <w:p w14:paraId="5097BBEC" w14:textId="77777777" w:rsidR="00955C26" w:rsidRDefault="00955C26" w:rsidP="00485E9B">
            <w:pPr>
              <w:jc w:val="center"/>
            </w:pPr>
            <w:proofErr w:type="spellStart"/>
            <w:r>
              <w:t>projektenként</w:t>
            </w:r>
            <w:proofErr w:type="spellEnd"/>
          </w:p>
        </w:tc>
        <w:tc>
          <w:tcPr>
            <w:tcW w:w="1813" w:type="dxa"/>
          </w:tcPr>
          <w:p w14:paraId="681124C6" w14:textId="77777777" w:rsidR="00955C26" w:rsidRDefault="00955C26" w:rsidP="00485E9B">
            <w:pPr>
              <w:jc w:val="center"/>
            </w:pPr>
            <w:r>
              <w:t xml:space="preserve">beszámoló, </w:t>
            </w:r>
            <w:proofErr w:type="spellStart"/>
            <w:r>
              <w:t>moodle</w:t>
            </w:r>
            <w:proofErr w:type="spellEnd"/>
          </w:p>
        </w:tc>
        <w:tc>
          <w:tcPr>
            <w:tcW w:w="1813" w:type="dxa"/>
          </w:tcPr>
          <w:p w14:paraId="74BCAA2D" w14:textId="77777777" w:rsidR="00955C26" w:rsidRDefault="00955C26" w:rsidP="00485E9B">
            <w:pPr>
              <w:jc w:val="center"/>
            </w:pPr>
            <w:r>
              <w:t>3 nap</w:t>
            </w:r>
          </w:p>
        </w:tc>
      </w:tr>
      <w:tr w:rsidR="00955C26" w14:paraId="0F318674" w14:textId="77777777" w:rsidTr="00485E9B">
        <w:tc>
          <w:tcPr>
            <w:tcW w:w="1812" w:type="dxa"/>
          </w:tcPr>
          <w:p w14:paraId="24A74FAF" w14:textId="77777777" w:rsidR="00955C26" w:rsidRDefault="00955C26" w:rsidP="00485E9B">
            <w:pPr>
              <w:jc w:val="center"/>
            </w:pPr>
            <w:r>
              <w:t>Projekt vezető</w:t>
            </w:r>
          </w:p>
        </w:tc>
        <w:tc>
          <w:tcPr>
            <w:tcW w:w="1812" w:type="dxa"/>
          </w:tcPr>
          <w:p w14:paraId="41A8A0B9" w14:textId="77777777" w:rsidR="00955C26" w:rsidRDefault="00955C26" w:rsidP="00485E9B">
            <w:pPr>
              <w:jc w:val="center"/>
            </w:pPr>
            <w:r>
              <w:t>Folyamat</w:t>
            </w:r>
          </w:p>
        </w:tc>
        <w:tc>
          <w:tcPr>
            <w:tcW w:w="1812" w:type="dxa"/>
          </w:tcPr>
          <w:p w14:paraId="7D2AC33A" w14:textId="77777777" w:rsidR="00955C26" w:rsidRDefault="00955C26" w:rsidP="00485E9B">
            <w:pPr>
              <w:jc w:val="center"/>
            </w:pPr>
            <w:r>
              <w:t>2 nap</w:t>
            </w:r>
          </w:p>
        </w:tc>
        <w:tc>
          <w:tcPr>
            <w:tcW w:w="1813" w:type="dxa"/>
          </w:tcPr>
          <w:p w14:paraId="6C908918" w14:textId="77777777" w:rsidR="00955C26" w:rsidRDefault="00955C26" w:rsidP="00485E9B">
            <w:pPr>
              <w:jc w:val="center"/>
            </w:pPr>
            <w:r>
              <w:t>Messenger</w:t>
            </w:r>
          </w:p>
        </w:tc>
        <w:tc>
          <w:tcPr>
            <w:tcW w:w="1813" w:type="dxa"/>
          </w:tcPr>
          <w:p w14:paraId="7FE855D3" w14:textId="77777777" w:rsidR="00955C26" w:rsidRDefault="00955C26" w:rsidP="00485E9B">
            <w:pPr>
              <w:jc w:val="center"/>
            </w:pPr>
            <w:r>
              <w:t>1 nap</w:t>
            </w:r>
          </w:p>
        </w:tc>
      </w:tr>
      <w:tr w:rsidR="00955C26" w14:paraId="6E726589" w14:textId="77777777" w:rsidTr="00485E9B">
        <w:tc>
          <w:tcPr>
            <w:tcW w:w="1812" w:type="dxa"/>
          </w:tcPr>
          <w:p w14:paraId="79FFBAEC" w14:textId="77777777" w:rsidR="00955C26" w:rsidRDefault="00955C26" w:rsidP="00485E9B">
            <w:pPr>
              <w:jc w:val="center"/>
            </w:pPr>
            <w:r>
              <w:t>Fejlesztőcsapat</w:t>
            </w:r>
          </w:p>
        </w:tc>
        <w:tc>
          <w:tcPr>
            <w:tcW w:w="1812" w:type="dxa"/>
          </w:tcPr>
          <w:p w14:paraId="62B2E512" w14:textId="77777777" w:rsidR="00955C26" w:rsidRDefault="00955C26" w:rsidP="00485E9B">
            <w:pPr>
              <w:jc w:val="center"/>
            </w:pPr>
            <w:r>
              <w:t>Projekt elvárások</w:t>
            </w:r>
          </w:p>
        </w:tc>
        <w:tc>
          <w:tcPr>
            <w:tcW w:w="1812" w:type="dxa"/>
          </w:tcPr>
          <w:p w14:paraId="040ACEC4" w14:textId="77777777" w:rsidR="00955C26" w:rsidRDefault="00955C26" w:rsidP="00485E9B">
            <w:pPr>
              <w:jc w:val="center"/>
            </w:pPr>
            <w:r>
              <w:t>5 nap</w:t>
            </w:r>
          </w:p>
        </w:tc>
        <w:tc>
          <w:tcPr>
            <w:tcW w:w="1813" w:type="dxa"/>
          </w:tcPr>
          <w:p w14:paraId="2DAAE5E8" w14:textId="77777777" w:rsidR="00955C26" w:rsidRDefault="00955C26" w:rsidP="00485E9B">
            <w:pPr>
              <w:jc w:val="center"/>
            </w:pPr>
            <w:r>
              <w:t>Messenger</w:t>
            </w:r>
          </w:p>
        </w:tc>
        <w:tc>
          <w:tcPr>
            <w:tcW w:w="1813" w:type="dxa"/>
          </w:tcPr>
          <w:p w14:paraId="1042D1AC" w14:textId="77777777" w:rsidR="00955C26" w:rsidRDefault="00955C26" w:rsidP="00485E9B">
            <w:pPr>
              <w:jc w:val="center"/>
            </w:pPr>
            <w:r>
              <w:t>1 nap</w:t>
            </w:r>
          </w:p>
        </w:tc>
      </w:tr>
      <w:tr w:rsidR="00955C26" w14:paraId="2F185E7C" w14:textId="77777777" w:rsidTr="00485E9B">
        <w:tc>
          <w:tcPr>
            <w:tcW w:w="1812" w:type="dxa"/>
          </w:tcPr>
          <w:p w14:paraId="35AE1F7F" w14:textId="77777777" w:rsidR="00955C26" w:rsidRDefault="00955C26" w:rsidP="00485E9B">
            <w:pPr>
              <w:jc w:val="center"/>
            </w:pPr>
            <w:r>
              <w:t>Csoportgyűlés</w:t>
            </w:r>
          </w:p>
        </w:tc>
        <w:tc>
          <w:tcPr>
            <w:tcW w:w="1812" w:type="dxa"/>
          </w:tcPr>
          <w:p w14:paraId="73FB262C" w14:textId="77777777" w:rsidR="00955C26" w:rsidRDefault="00955C26" w:rsidP="00485E9B">
            <w:pPr>
              <w:jc w:val="center"/>
            </w:pPr>
            <w:r>
              <w:t>Előrehaladás, esetleges problémák</w:t>
            </w:r>
          </w:p>
        </w:tc>
        <w:tc>
          <w:tcPr>
            <w:tcW w:w="1812" w:type="dxa"/>
          </w:tcPr>
          <w:p w14:paraId="04F45A6D" w14:textId="77777777" w:rsidR="00955C26" w:rsidRDefault="00955C26" w:rsidP="00485E9B">
            <w:pPr>
              <w:jc w:val="center"/>
            </w:pPr>
            <w:r>
              <w:t>Hetente</w:t>
            </w:r>
          </w:p>
        </w:tc>
        <w:tc>
          <w:tcPr>
            <w:tcW w:w="1813" w:type="dxa"/>
          </w:tcPr>
          <w:p w14:paraId="2D3DC591" w14:textId="77777777" w:rsidR="00955C26" w:rsidRDefault="00955C26" w:rsidP="00485E9B">
            <w:pPr>
              <w:jc w:val="center"/>
            </w:pPr>
            <w:r>
              <w:t>Jelentés</w:t>
            </w:r>
          </w:p>
        </w:tc>
        <w:tc>
          <w:tcPr>
            <w:tcW w:w="1813" w:type="dxa"/>
          </w:tcPr>
          <w:p w14:paraId="35D10778" w14:textId="77777777" w:rsidR="00955C26" w:rsidRDefault="00955C26" w:rsidP="00485E9B">
            <w:pPr>
              <w:jc w:val="center"/>
            </w:pPr>
            <w:r>
              <w:t>azonnali</w:t>
            </w:r>
          </w:p>
        </w:tc>
      </w:tr>
    </w:tbl>
    <w:p w14:paraId="4650166E" w14:textId="4AB3DD32" w:rsidR="0074633C" w:rsidRDefault="00EF0FB0" w:rsidP="00955C26">
      <w:pPr>
        <w:spacing w:before="240"/>
        <w:rPr>
          <w:rFonts w:cs="Times New Roman"/>
          <w:b/>
          <w:color w:val="800000"/>
          <w:sz w:val="32"/>
          <w:szCs w:val="44"/>
        </w:rPr>
      </w:pPr>
      <w:r>
        <w:rPr>
          <w:rFonts w:cs="Times New Roman"/>
          <w:b/>
          <w:color w:val="800000"/>
          <w:sz w:val="32"/>
          <w:szCs w:val="44"/>
        </w:rPr>
        <w:t>[</w:t>
      </w:r>
      <w:r w:rsidR="0074633C">
        <w:rPr>
          <w:rFonts w:cs="Times New Roman"/>
          <w:b/>
          <w:color w:val="800000"/>
          <w:sz w:val="32"/>
          <w:szCs w:val="44"/>
        </w:rPr>
        <w:t>Konzultációs igazolás</w:t>
      </w:r>
      <w:r>
        <w:rPr>
          <w:rFonts w:cs="Times New Roman"/>
          <w:b/>
          <w:color w:val="800000"/>
          <w:sz w:val="32"/>
          <w:szCs w:val="44"/>
        </w:rPr>
        <w:t xml:space="preserve"> a Szakdolgozat programból]</w:t>
      </w:r>
      <w:r w:rsidR="0074633C">
        <w:rPr>
          <w:rFonts w:cs="Times New Roman"/>
          <w:b/>
          <w:color w:val="800000"/>
          <w:sz w:val="32"/>
          <w:szCs w:val="44"/>
        </w:rPr>
        <w:br w:type="page"/>
      </w:r>
    </w:p>
    <w:p w14:paraId="2BFB7BFE" w14:textId="0DCD3E41" w:rsidR="00A56152" w:rsidRPr="00A56152" w:rsidRDefault="00A56152" w:rsidP="00A56152">
      <w:pPr>
        <w:pStyle w:val="Cmsor2"/>
        <w:rPr>
          <w:rFonts w:cs="Times New Roman"/>
          <w:color w:val="000000" w:themeColor="text1"/>
          <w:sz w:val="32"/>
          <w:szCs w:val="44"/>
        </w:rPr>
      </w:pPr>
      <w:proofErr w:type="spellStart"/>
      <w:r>
        <w:lastRenderedPageBreak/>
        <w:t>Gantt</w:t>
      </w:r>
      <w:proofErr w:type="spellEnd"/>
      <w:r>
        <w:t>-diagram</w:t>
      </w:r>
    </w:p>
    <w:p w14:paraId="4C5635A1" w14:textId="77777777" w:rsidR="00A56152" w:rsidRDefault="00D6216C">
      <w:pPr>
        <w:spacing w:line="252" w:lineRule="auto"/>
        <w:jc w:val="center"/>
        <w:rPr>
          <w:rFonts w:cs="Times New Roman"/>
          <w:b/>
          <w:color w:val="800000"/>
          <w:sz w:val="32"/>
          <w:szCs w:val="44"/>
        </w:rPr>
      </w:pPr>
      <w:r>
        <w:rPr>
          <w:noProof/>
        </w:rPr>
        <w:drawing>
          <wp:inline distT="0" distB="0" distL="0" distR="0" wp14:anchorId="09F42E8B" wp14:editId="77AA4AB5">
            <wp:extent cx="5399405" cy="349885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3498850"/>
                    </a:xfrm>
                    <a:prstGeom prst="rect">
                      <a:avLst/>
                    </a:prstGeom>
                    <a:noFill/>
                    <a:ln>
                      <a:noFill/>
                    </a:ln>
                  </pic:spPr>
                </pic:pic>
              </a:graphicData>
            </a:graphic>
          </wp:inline>
        </w:drawing>
      </w:r>
    </w:p>
    <w:p w14:paraId="17BC316D" w14:textId="6BD26750" w:rsidR="00A56152" w:rsidRDefault="00A56152" w:rsidP="00A56152">
      <w:pPr>
        <w:pStyle w:val="Cmsor2"/>
      </w:pPr>
      <w:r w:rsidRPr="00A56152">
        <w:t>Tevékenységre bontás (WBS)</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9"/>
        <w:gridCol w:w="1432"/>
        <w:gridCol w:w="2472"/>
        <w:gridCol w:w="900"/>
        <w:gridCol w:w="1047"/>
        <w:gridCol w:w="1086"/>
        <w:gridCol w:w="997"/>
      </w:tblGrid>
      <w:tr w:rsidR="00A56152" w:rsidRPr="00A56152" w14:paraId="4B303F93"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A871159"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WBS</w:t>
            </w:r>
          </w:p>
        </w:tc>
        <w:tc>
          <w:tcPr>
            <w:tcW w:w="8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AB146C4"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Tevékenység ütemezése</w:t>
            </w:r>
          </w:p>
        </w:tc>
        <w:tc>
          <w:tcPr>
            <w:tcW w:w="60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DF4B954"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Tevékenység neve</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76831E"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Időtartam</w:t>
            </w:r>
          </w:p>
        </w:tc>
        <w:tc>
          <w:tcPr>
            <w:tcW w:w="16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D90C0D5"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Kezdés</w:t>
            </w:r>
          </w:p>
        </w:tc>
        <w:tc>
          <w:tcPr>
            <w:tcW w:w="18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542884B"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Befejezés</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4736D2E"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Megelőzők</w:t>
            </w:r>
          </w:p>
        </w:tc>
      </w:tr>
      <w:tr w:rsidR="00A56152" w:rsidRPr="00A56152" w14:paraId="10368CCC"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3B74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9B069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57D87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Tervezés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84DB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16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AEC7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19.02.18.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F39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19.03.11.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D3B79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7618DB38"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C4347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DA89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8E61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Csapat szervezés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0006A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8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0B152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19.02.18.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37115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Sze 19.02.27.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A236A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6DBF185A"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9EF91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C6CA0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419D9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Feladat kiosztás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46F63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61098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19.02.18.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B66C0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19.02.18.</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5C5F4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3BE0A57F"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6296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40612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C59E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Feladatok kiosztása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2D8D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5F16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19.03.03.</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3B87F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19.03.03.</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CC0E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2;3</w:t>
            </w:r>
          </w:p>
        </w:tc>
      </w:tr>
      <w:tr w:rsidR="00A56152" w:rsidRPr="00A56152" w14:paraId="04E3FCFF"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39DBA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1.4</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AD037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BC07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Adatbázis modell elkészítése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4020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8DB99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162F9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K 19.03.05.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2CD49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4</w:t>
            </w:r>
          </w:p>
        </w:tc>
      </w:tr>
      <w:tr w:rsidR="00A56152" w:rsidRPr="00A56152" w14:paraId="2A668E12"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D843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1.5</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756FE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2761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Reláció sémák létrehozása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89184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590B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EBC4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K 19.03.05.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93E4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5KK</w:t>
            </w:r>
          </w:p>
        </w:tc>
      </w:tr>
      <w:tr w:rsidR="00A56152" w:rsidRPr="00A56152" w14:paraId="13DA5484"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651A7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1.6</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4029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54FA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Adatbázis tervezés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5C7A0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4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C139C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Sze 19.03.06.</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D250B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6FA35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6</w:t>
            </w:r>
          </w:p>
        </w:tc>
      </w:tr>
      <w:tr w:rsidR="00A56152" w:rsidRPr="00A56152" w14:paraId="31635A70"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E914D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1.7</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20BA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59CF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Adatbázis megtervezése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33C2B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2B50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19.03.11.</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A7F51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72062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7</w:t>
            </w:r>
          </w:p>
        </w:tc>
      </w:tr>
      <w:tr w:rsidR="00A56152" w:rsidRPr="00A56152" w14:paraId="33956D19"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913D1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16EA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5FBC1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Alkalmazás fejlesztése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BF7EA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35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6A541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28A92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 19.04.21.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EE433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3935C0F6"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8722F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2.1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54164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7410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 xml:space="preserve">   Backend</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B6ECA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15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A1C29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B2373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 19.03.24.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FC898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67E080FB"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38760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lastRenderedPageBreak/>
              <w:t>2.1.1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13FFF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50A83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PHP szerver telepítése, üzemben tartása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52F46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767E1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K 19.03.12.</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CF0E9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EB9F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8</w:t>
            </w:r>
          </w:p>
        </w:tc>
      </w:tr>
      <w:tr w:rsidR="00A56152" w:rsidRPr="00A56152" w14:paraId="5236EAF5"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C117F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C239F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5EE7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Szerver felállítása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0A97E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738EF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00C7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2B2BA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11</w:t>
            </w:r>
          </w:p>
        </w:tc>
      </w:tr>
      <w:tr w:rsidR="00A56152" w:rsidRPr="00A56152" w14:paraId="2C443EAA"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E08D7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9F437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EB885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Felhasználói felület tervezése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DA4B3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84867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7B5B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19.03.15.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2D43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4</w:t>
            </w:r>
          </w:p>
        </w:tc>
      </w:tr>
      <w:tr w:rsidR="00A56152" w:rsidRPr="00A56152" w14:paraId="1718DB7D"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4BCD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2.1.4</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6CC5E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184F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Felhasználói felület megtervezése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87B5B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5375E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19.03.17.</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DF679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955CE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13</w:t>
            </w:r>
          </w:p>
        </w:tc>
      </w:tr>
      <w:tr w:rsidR="00A56152" w:rsidRPr="00A56152" w14:paraId="4692DEBD"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A9034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2.1.5</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EFB5D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1F433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Backend kialakítása PHP-</w:t>
            </w:r>
            <w:proofErr w:type="spellStart"/>
            <w:r w:rsidRPr="00A56152">
              <w:rPr>
                <w:rFonts w:ascii="Calibri" w:eastAsia="Times New Roman" w:hAnsi="Calibri" w:cs="Calibri"/>
                <w:color w:val="000000"/>
                <w:kern w:val="0"/>
                <w:sz w:val="22"/>
                <w:szCs w:val="22"/>
                <w:lang w:eastAsia="hu-HU" w:bidi="ar-SA"/>
              </w:rPr>
              <w:t>val</w:t>
            </w:r>
            <w:proofErr w:type="spellEnd"/>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317A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8E939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C0FDB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19.03.22.</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24AF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14</w:t>
            </w:r>
          </w:p>
        </w:tc>
      </w:tr>
      <w:tr w:rsidR="00A56152" w:rsidRPr="00A56152" w14:paraId="7242953B"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7DFE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2.1.6</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D5D30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0D5DC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Backend létrehozása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46C6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F405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637DB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A3C2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15</w:t>
            </w:r>
          </w:p>
        </w:tc>
      </w:tr>
      <w:tr w:rsidR="00A56152" w:rsidRPr="00A56152" w14:paraId="7FE8A8FD"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63FC6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2.2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D6107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43AA5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 xml:space="preserve">   Frontend</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EA62B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25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D8AB5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3110C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 19.04.21.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5E622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1F60FCF2"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7F9E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B06D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B1F32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Frontend kialakítása HTML, CSS és JavaScript felhasználásával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C99D2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9E71F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66B7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19.03.22.</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6900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15KK</w:t>
            </w:r>
          </w:p>
        </w:tc>
      </w:tr>
      <w:tr w:rsidR="00A56152" w:rsidRPr="00A56152" w14:paraId="3A17DDC1"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4888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87D31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B98D2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Frontend létrehozása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886F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F210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3CFD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F9E02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18</w:t>
            </w:r>
          </w:p>
        </w:tc>
      </w:tr>
      <w:tr w:rsidR="00A56152" w:rsidRPr="00A56152" w14:paraId="1E1A2B9F"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A2FC7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BB784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01437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Alkalmazás alfa verzió megjelenése – Megtörténik</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5C44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C7E3D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C4EE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EAC1D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18;14</w:t>
            </w:r>
          </w:p>
        </w:tc>
      </w:tr>
      <w:tr w:rsidR="00A56152" w:rsidRPr="00A56152" w14:paraId="13938FB5"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082B2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2.2.4</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6D7B4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1FE88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Grafikus felület kialakítása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29504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F877B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19.03.25.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5D13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19.04.19.</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072E9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19;20</w:t>
            </w:r>
          </w:p>
        </w:tc>
      </w:tr>
      <w:tr w:rsidR="00A56152" w:rsidRPr="00A56152" w14:paraId="16B9ABF7"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FCCA5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2.2.5</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EBAFF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CB803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GUI kialakítása – 2019.04.21</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016DE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2272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19.04.21.</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052D7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19.04.21.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AE9C9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w:t>
            </w:r>
          </w:p>
        </w:tc>
      </w:tr>
      <w:tr w:rsidR="00A56152" w:rsidRPr="00A56152" w14:paraId="31A5346F"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6E02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D2CFB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77E10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Véglegesítés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005D7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30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0ED0E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19.03.25.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7242D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 19.05.05.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7AAF5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66F99E3B"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D9570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C4CB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7993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Adatbázis feltöltése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CB3A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1613F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19.03.25.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08F14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19.03.29.</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1DF98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4;18</w:t>
            </w:r>
          </w:p>
        </w:tc>
      </w:tr>
      <w:tr w:rsidR="00A56152" w:rsidRPr="00A56152" w14:paraId="04877B48"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82B8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9C72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8B2F5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Alkalmazás béta verzió megjelenése – 2019.04.14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2F6B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DF9E7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19.04.14.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CF799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19.04.14.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79B7A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24</w:t>
            </w:r>
          </w:p>
        </w:tc>
      </w:tr>
      <w:tr w:rsidR="00A56152" w:rsidRPr="00A56152" w14:paraId="646F9B76"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91251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7C19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DA6B1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Tesztelés hibák javítása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C064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99F4B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19.04.15.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4CD96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19.04.26.</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E347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25</w:t>
            </w:r>
          </w:p>
        </w:tc>
      </w:tr>
      <w:tr w:rsidR="00A56152" w:rsidRPr="00A56152" w14:paraId="37860C0C"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ABDCB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3.4</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FA3C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7A41A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Végleges alkalmazás megjelenése – 2019.04.28</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35D7B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A19A4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19.04.28.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7F62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19.04.28.</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9BDD5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26</w:t>
            </w:r>
          </w:p>
        </w:tc>
      </w:tr>
      <w:tr w:rsidR="00A56152" w:rsidRPr="00A56152" w14:paraId="5C74DC47"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88F4D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3.5</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26873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1E4D6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Részletes dokumentáció </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8B5A8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1BDFA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Sze 19.05.01.</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FECD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19.05.03.</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0F13B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06CF4E4C"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33667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3.6</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EF82F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FB7A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Dokumentáció átadása - Megtörténik</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B5B35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AD445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19.05.05.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2327C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19.05.05.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AC2C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28</w:t>
            </w:r>
          </w:p>
        </w:tc>
      </w:tr>
    </w:tbl>
    <w:p w14:paraId="01D2613A" w14:textId="77777777" w:rsidR="00A56152" w:rsidRPr="00A56152" w:rsidRDefault="00A56152" w:rsidP="00A56152"/>
    <w:p w14:paraId="1011928A" w14:textId="22545135" w:rsidR="00EA2C09" w:rsidRPr="0037392E" w:rsidRDefault="00D6216C">
      <w:pPr>
        <w:spacing w:line="252" w:lineRule="auto"/>
        <w:jc w:val="center"/>
        <w:rPr>
          <w:rFonts w:cs="Times New Roman"/>
          <w:b/>
          <w:color w:val="800000"/>
          <w:sz w:val="32"/>
          <w:szCs w:val="44"/>
        </w:rPr>
      </w:pPr>
      <w:r>
        <w:rPr>
          <w:rFonts w:cs="Times New Roman"/>
          <w:b/>
          <w:color w:val="800000"/>
          <w:sz w:val="32"/>
          <w:szCs w:val="44"/>
        </w:rPr>
        <w:t xml:space="preserve"> </w:t>
      </w:r>
      <w:r w:rsidR="00EF0FB0">
        <w:rPr>
          <w:rFonts w:cs="Times New Roman"/>
          <w:b/>
          <w:color w:val="800000"/>
          <w:sz w:val="32"/>
          <w:szCs w:val="44"/>
        </w:rPr>
        <w:t>[</w:t>
      </w:r>
      <w:r w:rsidR="0074633C">
        <w:rPr>
          <w:rFonts w:cs="Times New Roman"/>
          <w:b/>
          <w:color w:val="800000"/>
          <w:sz w:val="32"/>
          <w:szCs w:val="44"/>
        </w:rPr>
        <w:t>Értékelő lap</w:t>
      </w:r>
      <w:r w:rsidR="00EF0FB0">
        <w:rPr>
          <w:rFonts w:cs="Times New Roman"/>
          <w:b/>
          <w:color w:val="800000"/>
          <w:sz w:val="32"/>
          <w:szCs w:val="44"/>
        </w:rPr>
        <w:t xml:space="preserve"> a Szakdolgozat programból]</w:t>
      </w:r>
    </w:p>
    <w:p w14:paraId="54CEC6A5" w14:textId="77777777" w:rsidR="0037392E" w:rsidRDefault="0037392E">
      <w:pPr>
        <w:spacing w:line="252" w:lineRule="auto"/>
        <w:jc w:val="center"/>
        <w:rPr>
          <w:rFonts w:cs="Times New Roman"/>
          <w:b/>
          <w:color w:val="800000"/>
          <w:sz w:val="32"/>
          <w:szCs w:val="44"/>
        </w:rPr>
        <w:sectPr w:rsidR="0037392E" w:rsidSect="0037392E">
          <w:footerReference w:type="default" r:id="rId16"/>
          <w:pgSz w:w="11906" w:h="16838" w:code="9"/>
          <w:pgMar w:top="1418" w:right="1418" w:bottom="1418" w:left="1418" w:header="1134" w:footer="1134" w:gutter="567"/>
          <w:cols w:space="708"/>
          <w:docGrid w:linePitch="240" w:charSpace="-6554"/>
        </w:sectPr>
      </w:pPr>
    </w:p>
    <w:p w14:paraId="1BA79C3C" w14:textId="75AC69B6" w:rsidR="0037392E" w:rsidRPr="0037392E" w:rsidRDefault="0074633C" w:rsidP="007B21FA">
      <w:pPr>
        <w:pStyle w:val="Cm"/>
      </w:pPr>
      <w:r>
        <w:lastRenderedPageBreak/>
        <w:t>Kivonat</w:t>
      </w:r>
    </w:p>
    <w:p w14:paraId="027A1E50" w14:textId="77777777" w:rsidR="0037392E" w:rsidRPr="0037392E" w:rsidRDefault="0037392E" w:rsidP="0037392E">
      <w:pPr>
        <w:rPr>
          <w:color w:val="800000"/>
        </w:rPr>
      </w:pPr>
      <w:r w:rsidRPr="0037392E">
        <w:rPr>
          <w:color w:val="800000"/>
        </w:rPr>
        <w:t xml:space="preserve">[Magyar nyelvű </w:t>
      </w:r>
      <w:r>
        <w:rPr>
          <w:color w:val="800000"/>
        </w:rPr>
        <w:t>(</w:t>
      </w:r>
      <w:proofErr w:type="spellStart"/>
      <w:r w:rsidRPr="0037392E">
        <w:rPr>
          <w:color w:val="800000"/>
        </w:rPr>
        <w:t>max</w:t>
      </w:r>
      <w:proofErr w:type="spellEnd"/>
      <w:r w:rsidRPr="0037392E">
        <w:rPr>
          <w:color w:val="800000"/>
        </w:rPr>
        <w:t>. 1 oldalas</w:t>
      </w:r>
      <w:r>
        <w:rPr>
          <w:color w:val="800000"/>
        </w:rPr>
        <w:t>)</w:t>
      </w:r>
      <w:r w:rsidRPr="0037392E">
        <w:rPr>
          <w:color w:val="800000"/>
        </w:rPr>
        <w:t xml:space="preserve"> összefoglaló]</w:t>
      </w:r>
    </w:p>
    <w:p w14:paraId="21E99C16" w14:textId="0EF8D6DF" w:rsidR="0037392E" w:rsidRPr="0074633C" w:rsidRDefault="0037392E" w:rsidP="007B21FA">
      <w:pPr>
        <w:pStyle w:val="Cm"/>
        <w:rPr>
          <w:lang w:val="en-US"/>
        </w:rPr>
      </w:pPr>
      <w:r>
        <w:rPr>
          <w:color w:val="800000"/>
        </w:rPr>
        <w:br w:type="page"/>
      </w:r>
      <w:r w:rsidR="0074633C" w:rsidRPr="0074633C">
        <w:rPr>
          <w:lang w:val="en-US"/>
        </w:rPr>
        <w:lastRenderedPageBreak/>
        <w:t>Abstract</w:t>
      </w:r>
    </w:p>
    <w:p w14:paraId="4DB05423" w14:textId="77777777" w:rsidR="0037392E" w:rsidRPr="0013298A" w:rsidRDefault="0037392E" w:rsidP="0037392E">
      <w:pPr>
        <w:rPr>
          <w:color w:val="auto"/>
          <w:lang w:val="en-US"/>
        </w:rPr>
      </w:pPr>
      <w:r w:rsidRPr="0037392E">
        <w:rPr>
          <w:color w:val="800000"/>
        </w:rPr>
        <w:t>[Angol (kivételesen német) nyelvű</w:t>
      </w:r>
      <w:r>
        <w:rPr>
          <w:color w:val="800000"/>
        </w:rPr>
        <w:t>,</w:t>
      </w:r>
      <w:r w:rsidRPr="0037392E">
        <w:rPr>
          <w:color w:val="800000"/>
        </w:rPr>
        <w:t xml:space="preserve"> </w:t>
      </w:r>
      <w:proofErr w:type="spellStart"/>
      <w:r w:rsidRPr="0037392E">
        <w:rPr>
          <w:color w:val="800000"/>
        </w:rPr>
        <w:t>max</w:t>
      </w:r>
      <w:proofErr w:type="spellEnd"/>
      <w:r w:rsidRPr="0037392E">
        <w:rPr>
          <w:color w:val="800000"/>
        </w:rPr>
        <w:t>. 1 oldalas összefoglaló]</w:t>
      </w:r>
    </w:p>
    <w:p w14:paraId="0098A39A" w14:textId="77777777" w:rsidR="0037392E" w:rsidRPr="0037392E" w:rsidRDefault="0037392E" w:rsidP="0037392E">
      <w:pPr>
        <w:rPr>
          <w:color w:val="auto"/>
        </w:rPr>
      </w:pPr>
      <w:r>
        <w:rPr>
          <w:color w:val="auto"/>
        </w:rPr>
        <w:br w:type="page"/>
      </w:r>
    </w:p>
    <w:p w14:paraId="16E8BC06" w14:textId="53A2B874" w:rsidR="0077257B" w:rsidRPr="0037392E" w:rsidRDefault="0077257B">
      <w:pPr>
        <w:jc w:val="center"/>
        <w:rPr>
          <w:rFonts w:cs="Times New Roman"/>
          <w:sz w:val="28"/>
          <w:szCs w:val="28"/>
        </w:rPr>
      </w:pPr>
    </w:p>
    <w:p w14:paraId="7981ED38" w14:textId="77777777" w:rsidR="0037392E" w:rsidRDefault="0037392E">
      <w:pPr>
        <w:jc w:val="center"/>
        <w:rPr>
          <w:rFonts w:cs="Times New Roman"/>
          <w:sz w:val="28"/>
          <w:szCs w:val="28"/>
        </w:rPr>
        <w:sectPr w:rsidR="0037392E" w:rsidSect="0037392E">
          <w:footerReference w:type="default" r:id="rId17"/>
          <w:pgSz w:w="11906" w:h="16838" w:code="9"/>
          <w:pgMar w:top="1418" w:right="1418" w:bottom="1418" w:left="1418" w:header="1134" w:footer="1134" w:gutter="567"/>
          <w:pgNumType w:start="11"/>
          <w:cols w:space="708"/>
          <w:docGrid w:linePitch="240" w:charSpace="-6554"/>
        </w:sectPr>
      </w:pPr>
    </w:p>
    <w:p w14:paraId="087682A5" w14:textId="77777777" w:rsidR="0077257B" w:rsidRPr="0037392E" w:rsidRDefault="0077257B" w:rsidP="007B21FA">
      <w:pPr>
        <w:pStyle w:val="Cm"/>
      </w:pPr>
      <w:r w:rsidRPr="0037392E">
        <w:lastRenderedPageBreak/>
        <w:t>Tartalomjegyzék</w:t>
      </w:r>
    </w:p>
    <w:p w14:paraId="27B87C3C" w14:textId="77777777" w:rsidR="0077257B" w:rsidRPr="0037392E" w:rsidRDefault="0077257B" w:rsidP="004E2559">
      <w:pPr>
        <w:pStyle w:val="Szvegtrzs"/>
        <w:jc w:val="left"/>
        <w:rPr>
          <w:rFonts w:cs="Times New Roman"/>
        </w:rPr>
      </w:pPr>
      <w:r w:rsidRPr="0037392E">
        <w:rPr>
          <w:rFonts w:cs="Times New Roman"/>
          <w:color w:val="800000"/>
        </w:rPr>
        <w:t>[Címsorokból generált tartalomjegyzék!]</w:t>
      </w:r>
    </w:p>
    <w:p w14:paraId="6B82C703" w14:textId="77777777" w:rsidR="0077257B" w:rsidRPr="0037392E" w:rsidRDefault="0037392E">
      <w:pPr>
        <w:pStyle w:val="Szvegtrzs"/>
        <w:jc w:val="center"/>
        <w:rPr>
          <w:rFonts w:cs="Times New Roman"/>
        </w:rPr>
      </w:pPr>
      <w:r>
        <w:rPr>
          <w:rFonts w:cs="Times New Roman"/>
        </w:rPr>
        <w:br w:type="page"/>
      </w:r>
    </w:p>
    <w:p w14:paraId="1319A74B" w14:textId="2B810E96" w:rsidR="0077257B" w:rsidRDefault="0077257B" w:rsidP="00955C26">
      <w:pPr>
        <w:pStyle w:val="Cmsor1"/>
      </w:pPr>
      <w:r w:rsidRPr="0037392E">
        <w:lastRenderedPageBreak/>
        <w:t>Bevezetés</w:t>
      </w:r>
    </w:p>
    <w:p w14:paraId="11195D13" w14:textId="721B6DC9" w:rsidR="00CE7DD0" w:rsidRDefault="00BA3E60" w:rsidP="00BA3E60">
      <w:pPr>
        <w:pStyle w:val="Szvegtrzs"/>
      </w:pPr>
      <w:r>
        <w:t xml:space="preserve">A projekt célja egy Legyen ön is milliomos játék publikálása 2 platformon (Android és web), illetve </w:t>
      </w:r>
      <w:proofErr w:type="spellStart"/>
      <w:r>
        <w:t>demózás</w:t>
      </w:r>
      <w:proofErr w:type="spellEnd"/>
      <w:r>
        <w:t xml:space="preserve"> IOS platformon. Regisztráció kezelése, adatok tárolása adatbázisban, érzékeny adatok titkosítva. </w:t>
      </w:r>
      <w:proofErr w:type="spellStart"/>
      <w:r>
        <w:t>Cordova</w:t>
      </w:r>
      <w:proofErr w:type="spellEnd"/>
      <w:r>
        <w:t xml:space="preserve"> keretrendszerrel UI megvalósítása. Backend megvalósítása PHP szerverrel.</w:t>
      </w:r>
    </w:p>
    <w:p w14:paraId="214FAA10" w14:textId="4E6AA7C2" w:rsidR="00BA3E60" w:rsidRDefault="00BA3E60" w:rsidP="00BA3E60">
      <w:pPr>
        <w:pStyle w:val="Szvegtrzs"/>
      </w:pPr>
      <w:r>
        <w:t>A projekt sikere nagyban múlik az alap ötlet megvalósíthatóságán, ugyanakkor nagyban függ a projektbe bekapcsolódó emberek mennyire tudnak egy csapatként küzdeni a cél megvalósításának érdekében.</w:t>
      </w:r>
    </w:p>
    <w:p w14:paraId="6CB2AAB8" w14:textId="45B12D41" w:rsidR="00BA3E60" w:rsidRDefault="00BA3E60" w:rsidP="00BA3E60">
      <w:pPr>
        <w:pStyle w:val="Szvegtrzs"/>
      </w:pPr>
      <w:r>
        <w:t>Első lépés ötlet keresés, mely során mérlegelni kell a felmerülő ötlet kivitelezhetőségét, egy eleve rosszul előadott ötletre nehezebb csapatot építeni. A Legyen ön is milliomos önmagában nem egyedi ötlet van már a piacon számtalan verziója sok csapat megvalósította már. Ami ezen tények ellenére is sikeressé tudták tenni az ötletet az a megvalósítási technológia, mely forradalmi és jelen pillanatban kevéssé kiaknázott a fejlesztők körében. Sok fejlesztő környezet és eszköz létezik, de kevés</w:t>
      </w:r>
      <w:r w:rsidR="00C34824">
        <w:t xml:space="preserve"> van melynek használatával</w:t>
      </w:r>
      <w:r>
        <w:t xml:space="preserve"> felhasználhatóvá lefordíthatóvá válik a</w:t>
      </w:r>
      <w:r w:rsidR="00C34824">
        <w:t xml:space="preserve"> kód a</w:t>
      </w:r>
      <w:r>
        <w:t xml:space="preserve"> két legjobban elt</w:t>
      </w:r>
      <w:r w:rsidR="00C34824">
        <w:t>erjedt mobil operációs rendszerre, ugyanakkor a számítógépet előnyben részesítőket is a kód gyökeres átgondolása nélkül megszólíthat a fejlesztő csapat. Ezen nagy lefedettség tudatában alakult ki a projekt ötlete véglegesen.</w:t>
      </w:r>
    </w:p>
    <w:p w14:paraId="06DC613D" w14:textId="3AF8AA16" w:rsidR="002B41D6" w:rsidRDefault="00C34824" w:rsidP="002B41D6">
      <w:pPr>
        <w:pStyle w:val="Szvegtrzs"/>
      </w:pPr>
      <w:r>
        <w:t>Második lépés a csapat kialakítása. Létfontosságú a jó csapat összetétele, a projekt sikerességéhez szükséges a stabil háttér rendszer miv</w:t>
      </w:r>
      <w:r w:rsidR="00FA3B48">
        <w:t xml:space="preserve">el az applikáció szívét adja, ezen rendszer a kritikus pontja a projekt sikerességének, így elengedhetetlen egy a hálózatokat jól ismerő csapattag. Ugyanakkor egy embernek ezen feladat az adattárólástól a szerver oldali programozáson át nagy feladat így a projekten két ember is megkapta ezen feladatkört. Szükséges a játék dinamikáját és a háttér rendszer közötti részt is jól megvalósítani ezen hiányosságok szintén a teljes projekt vesztét okoznák, így a JS feladatokat szintén két ember kapta meg faladatául. Már csak egy rész nem került említésre ugyanakkor ez is ugyanannyira </w:t>
      </w:r>
      <w:proofErr w:type="gramStart"/>
      <w:r w:rsidR="00FA3B48">
        <w:t>fontos</w:t>
      </w:r>
      <w:proofErr w:type="gramEnd"/>
      <w:r w:rsidR="00FA3B48">
        <w:t xml:space="preserve"> mint az előző két rész az applikáció megjelenése mely CSS segítségével lett kialakítva az alap HTML kódból, erre a feladatra egy ember lett megbízva a csapatból.</w:t>
      </w:r>
      <w:r w:rsidR="002B41D6">
        <w:t xml:space="preserve"> A csapattagok csatlakozása után kezdetét vehette a megvalósítás megtervezése.</w:t>
      </w:r>
    </w:p>
    <w:p w14:paraId="6C481ED7" w14:textId="0409E0FD" w:rsidR="002B41D6" w:rsidRPr="00F30433" w:rsidRDefault="00F30433" w:rsidP="006A7FDB">
      <w:pPr>
        <w:pStyle w:val="Cmsor1"/>
      </w:pPr>
      <w:r>
        <w:t>A tervezés</w:t>
      </w:r>
    </w:p>
    <w:p w14:paraId="25D4025D" w14:textId="043B3F61" w:rsidR="002B41D6" w:rsidRDefault="002B41D6" w:rsidP="002B41D6">
      <w:r>
        <w:t xml:space="preserve">Egy applikáció fejlesztése nehéz feladat, mivel nehéz döntéseket kell meghozni még a program megírása előtt. Elsősorban fel kellett mérni a csoport preferenciáit. Ez alatt programozási nyelvismeret, integrált fejlesztői környezet (IDE) </w:t>
      </w:r>
      <w:r>
        <w:rPr>
          <w:rStyle w:val="Lbjegyzet-hivatkozs"/>
        </w:rPr>
        <w:footnoteReference w:id="1"/>
      </w:r>
      <w:r>
        <w:t xml:space="preserve"> kiválasztásán volt a legnagyobb hangsúly. Emellett el kellett dönteni, hogy milyen erőforrásra volt szükség. </w:t>
      </w:r>
      <w:r>
        <w:lastRenderedPageBreak/>
        <w:t xml:space="preserve">Egy webes / Android applikáció legfőbbként 2 részre osztható: Backend, Frontend. Ezeket a részeket több alrészre is kellett osztani, annak érdekében, hogy megosztott legyen a csapat erőforrása. Személyes megbeszélés során a csapat egyet értett, hogy </w:t>
      </w:r>
      <w:proofErr w:type="spellStart"/>
      <w:r>
        <w:t>Cordova</w:t>
      </w:r>
      <w:proofErr w:type="spellEnd"/>
      <w:r>
        <w:t xml:space="preserve"> </w:t>
      </w:r>
      <w:r w:rsidR="006A7FDB">
        <w:t xml:space="preserve">keretrendszer </w:t>
      </w:r>
      <w:r>
        <w:t xml:space="preserve">lenne a legmegfelelőbb az applikáció fejlesztésére. Emellett az </w:t>
      </w:r>
      <w:proofErr w:type="gramStart"/>
      <w:r>
        <w:t>IDE</w:t>
      </w:r>
      <w:proofErr w:type="gramEnd"/>
      <w:r>
        <w:t xml:space="preserve"> amit mindenki ismert az a Visual </w:t>
      </w:r>
      <w:proofErr w:type="spellStart"/>
      <w:r>
        <w:t>Studio</w:t>
      </w:r>
      <w:proofErr w:type="spellEnd"/>
      <w:r>
        <w:t xml:space="preserve">. Egyéb lehetőségek között lehetett volna a </w:t>
      </w:r>
      <w:proofErr w:type="spellStart"/>
      <w:r>
        <w:t>Netbeans</w:t>
      </w:r>
      <w:proofErr w:type="spellEnd"/>
      <w:r>
        <w:t xml:space="preserve"> is. A fejlesztéshez szükséges többi erőforrás: </w:t>
      </w:r>
      <w:proofErr w:type="spellStart"/>
      <w:r>
        <w:t>Scrum</w:t>
      </w:r>
      <w:proofErr w:type="spellEnd"/>
      <w:r>
        <w:t xml:space="preserve"> Master, </w:t>
      </w:r>
      <w:proofErr w:type="spellStart"/>
      <w:r>
        <w:t>Product</w:t>
      </w:r>
      <w:proofErr w:type="spellEnd"/>
      <w:r>
        <w:t xml:space="preserve"> </w:t>
      </w:r>
      <w:proofErr w:type="spellStart"/>
      <w:r>
        <w:t>Owner</w:t>
      </w:r>
      <w:proofErr w:type="spellEnd"/>
      <w:r>
        <w:t xml:space="preserve">, Frontend </w:t>
      </w:r>
      <w:proofErr w:type="spellStart"/>
      <w:r>
        <w:t>Developer</w:t>
      </w:r>
      <w:proofErr w:type="spellEnd"/>
      <w:r>
        <w:t xml:space="preserve">, Backend </w:t>
      </w:r>
      <w:proofErr w:type="spellStart"/>
      <w:r>
        <w:t>Developer</w:t>
      </w:r>
      <w:proofErr w:type="spellEnd"/>
      <w:r>
        <w:t xml:space="preserve">, Frontend </w:t>
      </w:r>
      <w:proofErr w:type="spellStart"/>
      <w:r>
        <w:t>Designer</w:t>
      </w:r>
      <w:proofErr w:type="spellEnd"/>
      <w:r>
        <w:t>.</w:t>
      </w:r>
    </w:p>
    <w:p w14:paraId="2F932327" w14:textId="0291E8E0" w:rsidR="00F30433" w:rsidRPr="00D9444B" w:rsidRDefault="00F30433" w:rsidP="006A7FDB">
      <w:pPr>
        <w:pStyle w:val="Cmsor2"/>
      </w:pPr>
      <w:proofErr w:type="spellStart"/>
      <w:r>
        <w:t>Cordova</w:t>
      </w:r>
      <w:proofErr w:type="spellEnd"/>
    </w:p>
    <w:p w14:paraId="70A1DE2A" w14:textId="220C0ECE" w:rsidR="002B41D6" w:rsidRDefault="00F30433" w:rsidP="002B41D6">
      <w:pPr>
        <w:pStyle w:val="Szvegtrzs"/>
      </w:pPr>
      <w:r>
        <w:rPr>
          <w:noProof/>
          <w:lang w:eastAsia="hu-HU" w:bidi="ar-SA"/>
        </w:rPr>
        <w:drawing>
          <wp:inline distT="0" distB="0" distL="0" distR="0" wp14:anchorId="4E1AEE31" wp14:editId="1AFE6CAC">
            <wp:extent cx="4581525" cy="1961817"/>
            <wp:effectExtent l="0" t="0" r="0" b="63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6620" cy="1972563"/>
                    </a:xfrm>
                    <a:prstGeom prst="rect">
                      <a:avLst/>
                    </a:prstGeom>
                  </pic:spPr>
                </pic:pic>
              </a:graphicData>
            </a:graphic>
          </wp:inline>
        </w:drawing>
      </w:r>
    </w:p>
    <w:p w14:paraId="43A0C010" w14:textId="1C89B037" w:rsidR="00F30433" w:rsidRPr="006A7FDB" w:rsidRDefault="006A7FDB" w:rsidP="002B41D6">
      <w:pPr>
        <w:pStyle w:val="Szvegtrzs"/>
      </w:pPr>
      <w:r w:rsidRPr="006A7FDB">
        <w:t>,,</w:t>
      </w:r>
      <w:r w:rsidR="00F30433" w:rsidRPr="006A7FDB">
        <w:t xml:space="preserve">Az </w:t>
      </w:r>
      <w:proofErr w:type="spellStart"/>
      <w:r w:rsidR="00F30433" w:rsidRPr="006A7FDB">
        <w:t>Apache</w:t>
      </w:r>
      <w:proofErr w:type="spellEnd"/>
      <w:r w:rsidR="00F30433" w:rsidRPr="006A7FDB">
        <w:t xml:space="preserve"> </w:t>
      </w:r>
      <w:proofErr w:type="spellStart"/>
      <w:r w:rsidR="00F30433" w:rsidRPr="006A7FDB">
        <w:t>Cordova</w:t>
      </w:r>
      <w:proofErr w:type="spellEnd"/>
      <w:r w:rsidR="00F30433" w:rsidRPr="006A7FDB">
        <w:t xml:space="preserve"> egy nyílt forráskódú mobilfejlesztési keret. Ez lehetővé teszi a szabványos webes technológiák - HTML5, CSS3 és JavaScript - használatát a platformok közötti fejlesztéshez. Az alkalmazások az egyes platformokra célzott csomagolásokon belül futnak, és a szabványoknak megfelelő API-kötésekre támaszkodnak az egyes eszközök képességeihez, például érzékelőkhez, adatokhoz, hálózati állapothoz stb.</w:t>
      </w:r>
      <w:r w:rsidRPr="006A7FDB">
        <w:t>”</w:t>
      </w:r>
      <w:r w:rsidR="007C3480">
        <w:rPr>
          <w:rStyle w:val="Lbjegyzet-hivatkozs"/>
        </w:rPr>
        <w:footnoteReference w:id="2"/>
      </w:r>
    </w:p>
    <w:p w14:paraId="4D1256DA" w14:textId="77777777" w:rsidR="00A62C1A" w:rsidRDefault="00F30433" w:rsidP="00A62C1A">
      <w:pPr>
        <w:pStyle w:val="Szvegtrzs"/>
        <w:keepNext/>
      </w:pPr>
      <w:r>
        <w:rPr>
          <w:noProof/>
          <w:lang w:eastAsia="hu-HU" w:bidi="ar-SA"/>
        </w:rPr>
        <w:lastRenderedPageBreak/>
        <w:drawing>
          <wp:inline distT="0" distB="0" distL="0" distR="0" wp14:anchorId="4116045E" wp14:editId="2D4AFDF0">
            <wp:extent cx="3894748" cy="301942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5109" cy="3058467"/>
                    </a:xfrm>
                    <a:prstGeom prst="rect">
                      <a:avLst/>
                    </a:prstGeom>
                  </pic:spPr>
                </pic:pic>
              </a:graphicData>
            </a:graphic>
          </wp:inline>
        </w:drawing>
      </w:r>
    </w:p>
    <w:p w14:paraId="1CEFFB1B" w14:textId="74729142" w:rsidR="00F30433" w:rsidRDefault="00DB11D1" w:rsidP="00A62C1A">
      <w:pPr>
        <w:pStyle w:val="Kpalrs"/>
      </w:pPr>
      <w:r>
        <w:fldChar w:fldCharType="begin"/>
      </w:r>
      <w:r>
        <w:instrText xml:space="preserve"> SEQ ábra \* ARABIC </w:instrText>
      </w:r>
      <w:r>
        <w:fldChar w:fldCharType="separate"/>
      </w:r>
      <w:r w:rsidR="007F07FF">
        <w:rPr>
          <w:noProof/>
        </w:rPr>
        <w:t>1</w:t>
      </w:r>
      <w:r>
        <w:rPr>
          <w:noProof/>
        </w:rPr>
        <w:fldChar w:fldCharType="end"/>
      </w:r>
      <w:r w:rsidR="00A62C1A">
        <w:t xml:space="preserve">. ábra </w:t>
      </w:r>
      <w:proofErr w:type="spellStart"/>
      <w:r w:rsidR="00A62C1A">
        <w:t>Cordova</w:t>
      </w:r>
      <w:proofErr w:type="spellEnd"/>
      <w:r w:rsidR="00A62C1A">
        <w:t xml:space="preserve"> felépítése</w:t>
      </w:r>
    </w:p>
    <w:p w14:paraId="00DAFE7B" w14:textId="77777777" w:rsidR="00A62C1A" w:rsidRDefault="00855DC9" w:rsidP="00A62C1A">
      <w:pPr>
        <w:keepNext/>
        <w:widowControl/>
        <w:suppressAutoHyphens w:val="0"/>
        <w:ind w:firstLine="0"/>
        <w:jc w:val="left"/>
      </w:pPr>
      <w:r>
        <w:t xml:space="preserve">A </w:t>
      </w:r>
      <w:proofErr w:type="spellStart"/>
      <w:r>
        <w:t>Cordova</w:t>
      </w:r>
      <w:proofErr w:type="spellEnd"/>
      <w:r>
        <w:t xml:space="preserve"> projectet létrehozva az alábbi mappaszerkezet alakul ki</w:t>
      </w:r>
      <w:r>
        <w:rPr>
          <w:noProof/>
          <w:lang w:eastAsia="hu-HU" w:bidi="ar-SA"/>
        </w:rPr>
        <w:drawing>
          <wp:inline distT="0" distB="0" distL="0" distR="0" wp14:anchorId="6C103B68" wp14:editId="45C3FB9E">
            <wp:extent cx="3714750" cy="395287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952875"/>
                    </a:xfrm>
                    <a:prstGeom prst="rect">
                      <a:avLst/>
                    </a:prstGeom>
                  </pic:spPr>
                </pic:pic>
              </a:graphicData>
            </a:graphic>
          </wp:inline>
        </w:drawing>
      </w:r>
    </w:p>
    <w:p w14:paraId="4CA2AF73" w14:textId="3B382417" w:rsidR="00855DC9" w:rsidRDefault="00DB11D1" w:rsidP="00A62C1A">
      <w:pPr>
        <w:pStyle w:val="Kpalrs"/>
        <w:jc w:val="left"/>
      </w:pPr>
      <w:r>
        <w:fldChar w:fldCharType="begin"/>
      </w:r>
      <w:r>
        <w:instrText xml:space="preserve"> SEQ ábra \* ARABIC </w:instrText>
      </w:r>
      <w:r>
        <w:fldChar w:fldCharType="separate"/>
      </w:r>
      <w:r w:rsidR="007F07FF">
        <w:rPr>
          <w:noProof/>
        </w:rPr>
        <w:t>2</w:t>
      </w:r>
      <w:r>
        <w:rPr>
          <w:noProof/>
        </w:rPr>
        <w:fldChar w:fldCharType="end"/>
      </w:r>
      <w:r w:rsidR="00A62C1A">
        <w:t xml:space="preserve">. ábra </w:t>
      </w:r>
      <w:proofErr w:type="spellStart"/>
      <w:r w:rsidR="00A62C1A" w:rsidRPr="00E332D9">
        <w:t>Cordova</w:t>
      </w:r>
      <w:proofErr w:type="spellEnd"/>
      <w:r w:rsidR="00A62C1A" w:rsidRPr="00E332D9">
        <w:t xml:space="preserve"> mappa struktúra</w:t>
      </w:r>
    </w:p>
    <w:p w14:paraId="3BED8240" w14:textId="77777777" w:rsidR="00A62C1A" w:rsidRDefault="00A62C1A" w:rsidP="006935B6">
      <w:pPr>
        <w:widowControl/>
        <w:suppressAutoHyphens w:val="0"/>
        <w:ind w:firstLine="0"/>
        <w:jc w:val="left"/>
      </w:pPr>
      <w:r>
        <w:t>A WWW mappa alá kerül be az eszközökre befordítandó mappastruktúra.</w:t>
      </w:r>
    </w:p>
    <w:p w14:paraId="2A8FF25D" w14:textId="6B67F334" w:rsidR="00855DC9" w:rsidRDefault="00A62C1A" w:rsidP="006935B6">
      <w:pPr>
        <w:widowControl/>
        <w:suppressAutoHyphens w:val="0"/>
        <w:ind w:firstLine="0"/>
        <w:jc w:val="left"/>
      </w:pPr>
      <w:r>
        <w:t xml:space="preserve">A </w:t>
      </w:r>
      <w:proofErr w:type="spellStart"/>
      <w:r w:rsidR="007C3480">
        <w:t>css</w:t>
      </w:r>
      <w:proofErr w:type="spellEnd"/>
      <w:r>
        <w:t xml:space="preserve"> mappa tartalmazza a kinézetért felelős </w:t>
      </w:r>
      <w:proofErr w:type="spellStart"/>
      <w:r>
        <w:t>css</w:t>
      </w:r>
      <w:proofErr w:type="spellEnd"/>
      <w:r>
        <w:t xml:space="preserve"> fájlokat.</w:t>
      </w:r>
    </w:p>
    <w:p w14:paraId="31503E93" w14:textId="2D0F6B79" w:rsidR="00A62C1A" w:rsidRDefault="00A62C1A" w:rsidP="006935B6">
      <w:pPr>
        <w:widowControl/>
        <w:suppressAutoHyphens w:val="0"/>
        <w:ind w:firstLine="0"/>
        <w:jc w:val="left"/>
      </w:pPr>
      <w:r>
        <w:t xml:space="preserve">A </w:t>
      </w:r>
      <w:proofErr w:type="spellStart"/>
      <w:r w:rsidR="007C3480">
        <w:t>media</w:t>
      </w:r>
      <w:proofErr w:type="spellEnd"/>
      <w:r w:rsidR="007C3480">
        <w:t xml:space="preserve"> mappa az alkalmazásban előforduló képeknek ad helyet. </w:t>
      </w:r>
    </w:p>
    <w:p w14:paraId="439ACE95" w14:textId="7FB0D2E1" w:rsidR="007C3480" w:rsidRDefault="007C3480" w:rsidP="006935B6">
      <w:pPr>
        <w:widowControl/>
        <w:suppressAutoHyphens w:val="0"/>
        <w:ind w:firstLine="0"/>
        <w:jc w:val="left"/>
      </w:pPr>
      <w:r>
        <w:lastRenderedPageBreak/>
        <w:t xml:space="preserve">A script mappa a JS-t tartalmazza mely vezéreli </w:t>
      </w:r>
      <w:proofErr w:type="gramStart"/>
      <w:r>
        <w:t>a</w:t>
      </w:r>
      <w:proofErr w:type="gramEnd"/>
      <w:r>
        <w:t xml:space="preserve"> az egyes interakciók esetén végrehajtandó feladatokat.</w:t>
      </w:r>
    </w:p>
    <w:p w14:paraId="133C860A" w14:textId="77777777" w:rsidR="00AC5B06" w:rsidRDefault="00AC5B06" w:rsidP="00AC5B06">
      <w:pPr>
        <w:pStyle w:val="Cmsor2"/>
      </w:pPr>
      <w:r>
        <w:t>Visual Stúdió</w:t>
      </w:r>
    </w:p>
    <w:p w14:paraId="585BAC06" w14:textId="77777777" w:rsidR="00AC5B06" w:rsidRDefault="00AC5B06" w:rsidP="00AC5B06">
      <w:pPr>
        <w:keepNext/>
        <w:rPr>
          <w:noProof/>
          <w:lang w:eastAsia="hu-HU" w:bidi="ar-SA"/>
        </w:rPr>
      </w:pPr>
      <w:r>
        <w:t>Fejlesztői eszköznek a Visual Stúdió-</w:t>
      </w:r>
      <w:proofErr w:type="spellStart"/>
      <w:r>
        <w:t>ra</w:t>
      </w:r>
      <w:proofErr w:type="spellEnd"/>
      <w:r>
        <w:t xml:space="preserve"> esett a választás, mely támogatja a </w:t>
      </w:r>
      <w:proofErr w:type="spellStart"/>
      <w:r>
        <w:t>Cordova</w:t>
      </w:r>
      <w:proofErr w:type="spellEnd"/>
      <w:r>
        <w:t xml:space="preserve"> projekt létrehozását, elkészít egy alap projektet mely készen is áll a fordításra mindhárom platformra. Ugyanakkor ez </w:t>
      </w:r>
      <w:proofErr w:type="gramStart"/>
      <w:r>
        <w:t>egy statikusan megjelenő oldal</w:t>
      </w:r>
      <w:proofErr w:type="gramEnd"/>
      <w:r>
        <w:t xml:space="preserve"> de a számunkra fontos már említett mappaszerkezetet legenerálja.</w:t>
      </w:r>
      <w:r w:rsidRPr="006935B6">
        <w:rPr>
          <w:noProof/>
          <w:lang w:eastAsia="hu-HU" w:bidi="ar-SA"/>
        </w:rPr>
        <w:t xml:space="preserve"> </w:t>
      </w:r>
    </w:p>
    <w:p w14:paraId="51CCB8A4" w14:textId="58293077" w:rsidR="00AC5B06" w:rsidRDefault="00AC5B06" w:rsidP="00AC5B06">
      <w:r>
        <w:t xml:space="preserve">A Visual stúdió </w:t>
      </w:r>
      <w:proofErr w:type="gramStart"/>
      <w:r>
        <w:t>segítségével  lehet</w:t>
      </w:r>
      <w:proofErr w:type="gramEnd"/>
      <w:r>
        <w:t xml:space="preserve"> fejleszteni a JS,CSS és HTML típusú fájlokat. Ennek segítségével a fordításra kerülő rész teljes egészében elkészíthető.</w:t>
      </w:r>
    </w:p>
    <w:p w14:paraId="13EEF87D" w14:textId="4EA62EBB" w:rsidR="00AC5B06" w:rsidRDefault="00AC5B06" w:rsidP="00AC5B06">
      <w:pPr>
        <w:keepNext/>
      </w:pPr>
      <w:r>
        <w:rPr>
          <w:noProof/>
          <w:lang w:eastAsia="hu-HU" w:bidi="ar-SA"/>
        </w:rPr>
        <w:drawing>
          <wp:inline distT="0" distB="0" distL="0" distR="0" wp14:anchorId="6F6E98AF" wp14:editId="164DF345">
            <wp:extent cx="5543550" cy="315023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4018" cy="3218693"/>
                    </a:xfrm>
                    <a:prstGeom prst="rect">
                      <a:avLst/>
                    </a:prstGeom>
                  </pic:spPr>
                </pic:pic>
              </a:graphicData>
            </a:graphic>
          </wp:inline>
        </w:drawing>
      </w:r>
    </w:p>
    <w:p w14:paraId="51BF987E" w14:textId="57CD074E" w:rsidR="00AC5B06" w:rsidRDefault="008A3D60" w:rsidP="00AC5B06">
      <w:pPr>
        <w:pStyle w:val="Kpalrs"/>
      </w:pPr>
      <w:r>
        <w:fldChar w:fldCharType="begin"/>
      </w:r>
      <w:r>
        <w:instrText xml:space="preserve"> SEQ ábra \* ARABIC </w:instrText>
      </w:r>
      <w:r>
        <w:fldChar w:fldCharType="separate"/>
      </w:r>
      <w:r w:rsidR="007F07FF">
        <w:rPr>
          <w:noProof/>
        </w:rPr>
        <w:t>3</w:t>
      </w:r>
      <w:r>
        <w:rPr>
          <w:noProof/>
        </w:rPr>
        <w:fldChar w:fldCharType="end"/>
      </w:r>
      <w:r w:rsidR="00AC5B06">
        <w:t>. ábra A létrehozás folyamata</w:t>
      </w:r>
    </w:p>
    <w:p w14:paraId="3D970371" w14:textId="21607E50" w:rsidR="00AC5B06" w:rsidRDefault="00B16708" w:rsidP="00AC5B06">
      <w:pPr>
        <w:pStyle w:val="Cmsor2"/>
      </w:pPr>
      <w:proofErr w:type="spellStart"/>
      <w:r>
        <w:t>SoapUI</w:t>
      </w:r>
      <w:proofErr w:type="spellEnd"/>
    </w:p>
    <w:p w14:paraId="45FCB355" w14:textId="77777777" w:rsidR="007F07FF" w:rsidRDefault="00B16708" w:rsidP="007F07FF">
      <w:pPr>
        <w:keepNext/>
      </w:pPr>
      <w:r>
        <w:t>Ezen program a háttérrendszer tesztelési folyamatát könnyítette meg a csapat számára. Beküldhető vele a szerverre egy kérés melyre a szerver válaszol tudjuk vizsgálni, hogy a kapott válasz megfele-e a várt formátumnak, tartalmilag annyi és olyan információ</w:t>
      </w:r>
      <w:r w:rsidR="007F07FF">
        <w:t xml:space="preserve">t kapunk-e </w:t>
      </w:r>
      <w:proofErr w:type="gramStart"/>
      <w:r w:rsidR="007F07FF">
        <w:t>vissza</w:t>
      </w:r>
      <w:proofErr w:type="gramEnd"/>
      <w:r w:rsidR="007F07FF">
        <w:t xml:space="preserve"> amit vártunk.</w:t>
      </w:r>
      <w:r w:rsidR="007F07FF" w:rsidRPr="007F07FF">
        <w:rPr>
          <w:noProof/>
          <w:lang w:eastAsia="hu-HU" w:bidi="ar-SA"/>
        </w:rPr>
        <w:t xml:space="preserve"> </w:t>
      </w:r>
      <w:r w:rsidR="007F07FF">
        <w:rPr>
          <w:noProof/>
          <w:lang w:eastAsia="hu-HU" w:bidi="ar-SA"/>
        </w:rPr>
        <w:lastRenderedPageBreak/>
        <w:drawing>
          <wp:inline distT="0" distB="0" distL="0" distR="0" wp14:anchorId="3C0B183F" wp14:editId="5F6C3D6E">
            <wp:extent cx="5399405" cy="3060700"/>
            <wp:effectExtent l="0" t="0" r="0" b="63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3060700"/>
                    </a:xfrm>
                    <a:prstGeom prst="rect">
                      <a:avLst/>
                    </a:prstGeom>
                  </pic:spPr>
                </pic:pic>
              </a:graphicData>
            </a:graphic>
          </wp:inline>
        </w:drawing>
      </w:r>
    </w:p>
    <w:p w14:paraId="0DDA89A6" w14:textId="3C7F4FA7" w:rsidR="00B16708" w:rsidRPr="00B16708" w:rsidRDefault="00DB11D1" w:rsidP="007F07FF">
      <w:pPr>
        <w:pStyle w:val="Kpalrs"/>
      </w:pPr>
      <w:r>
        <w:fldChar w:fldCharType="begin"/>
      </w:r>
      <w:r>
        <w:instrText xml:space="preserve"> SEQ ábra \* ARABIC </w:instrText>
      </w:r>
      <w:r>
        <w:fldChar w:fldCharType="separate"/>
      </w:r>
      <w:r w:rsidR="007F07FF">
        <w:rPr>
          <w:noProof/>
        </w:rPr>
        <w:t>4</w:t>
      </w:r>
      <w:r>
        <w:rPr>
          <w:noProof/>
        </w:rPr>
        <w:fldChar w:fldCharType="end"/>
      </w:r>
      <w:r w:rsidR="007F07FF">
        <w:t>. ábra Sikeres belépés</w:t>
      </w:r>
    </w:p>
    <w:p w14:paraId="743D0C43" w14:textId="77777777" w:rsidR="00CE7DD0" w:rsidRDefault="00CE7DD0" w:rsidP="007C3480">
      <w:pPr>
        <w:pStyle w:val="Cmsor2"/>
      </w:pPr>
      <w:r>
        <w:t>A játék, és szabályai</w:t>
      </w:r>
    </w:p>
    <w:p w14:paraId="650C5A07" w14:textId="7A54F9C0" w:rsidR="00CE7DD0" w:rsidRDefault="00CE7DD0" w:rsidP="00CE7DD0">
      <w:r>
        <w:t xml:space="preserve">A Legyen ön is milliomos egy televíziós kvízjáték </w:t>
      </w:r>
      <w:r>
        <w:rPr>
          <w:rStyle w:val="Lbjegyzet-hivatkozs"/>
        </w:rPr>
        <w:footnoteReference w:id="3"/>
      </w:r>
      <w:r>
        <w:t xml:space="preserve">. A játék célja, hogy minél több kérdésre válaszoljon a játékos helyesen. A játékos nyereménye annál nagyobb, minél több kérdésre válaszol helyesen jól. A kérdésekre 4 válasz lehetőséget kap a játékos, ezek közül csak egy helyes válasz van. A játékos rendelkezik segítséggel is, amiket csak egyszer használhat egy játék során. A segítség viszont nem garantáltan, de nagy valószínűséggel adnak helyes válasz, ilyenre példa a közönség szavazata. </w:t>
      </w:r>
    </w:p>
    <w:p w14:paraId="25E6A9C4" w14:textId="77777777" w:rsidR="00CE7DD0" w:rsidRDefault="00CE7DD0" w:rsidP="007C3480">
      <w:pPr>
        <w:pStyle w:val="Cmsor2"/>
      </w:pPr>
      <w:r>
        <w:t>A project</w:t>
      </w:r>
    </w:p>
    <w:p w14:paraId="1D0B9B46" w14:textId="023BDB3E" w:rsidR="00CE7DD0" w:rsidRPr="00D9444B" w:rsidRDefault="00CE7DD0" w:rsidP="00CE7DD0">
      <w:r>
        <w:t>Az applikáció egyéniségét a téma adja, mivel az egyetemmel kapcsolatos kérdéseket ad a játékosnak. Például Számítógépek és Távközlési hálózatok kérdésekre kell válaszolnia a játékosnak, a következő kérdésben pedig már más kurzusról kap kérdést. Az applikáció elsősorban telefonkészüléken</w:t>
      </w:r>
      <w:r w:rsidR="007C3480">
        <w:t xml:space="preserve"> fut majd, de</w:t>
      </w:r>
      <w:r>
        <w:t xml:space="preserve"> internetes böngészőn ke</w:t>
      </w:r>
      <w:r w:rsidR="007C3480">
        <w:t>resztül is lehet vele játszani. A játékos ugyanazt az é</w:t>
      </w:r>
      <w:r w:rsidR="00797EA2">
        <w:t xml:space="preserve">lményt kapja, minden platformon. </w:t>
      </w:r>
    </w:p>
    <w:p w14:paraId="47E95250" w14:textId="77777777" w:rsidR="00CE7DD0" w:rsidRPr="00B94CE4" w:rsidRDefault="00CE7DD0" w:rsidP="00797EA2">
      <w:pPr>
        <w:pStyle w:val="Cmsor2"/>
      </w:pPr>
      <w:proofErr w:type="spellStart"/>
      <w:r>
        <w:t>Git</w:t>
      </w:r>
      <w:proofErr w:type="spellEnd"/>
    </w:p>
    <w:p w14:paraId="08DFADA7" w14:textId="77777777" w:rsidR="00CE7DD0" w:rsidRDefault="00CE7DD0" w:rsidP="00CE7DD0">
      <w:r>
        <w:t xml:space="preserve">A </w:t>
      </w:r>
      <w:proofErr w:type="spellStart"/>
      <w:r>
        <w:t>Git</w:t>
      </w:r>
      <w:proofErr w:type="spellEnd"/>
      <w:r>
        <w:t xml:space="preserve"> egy változást irányító rendszer, az applikáció fejlesztésre ajánlott, mivel nem csak egy ember dolgozik az applikáción. A </w:t>
      </w:r>
      <w:proofErr w:type="spellStart"/>
      <w:r>
        <w:t>Git</w:t>
      </w:r>
      <w:proofErr w:type="spellEnd"/>
      <w:r>
        <w:t xml:space="preserve"> segítségével egy internetes tárolón van a project, erről a tárolóról le lehet menteni, és fel lehet tölteni a változtatásainkat, amit program kódján vagy különböző részein hajtottunk végre. </w:t>
      </w:r>
    </w:p>
    <w:p w14:paraId="0815A19C" w14:textId="2FD9D181" w:rsidR="00CE7DD0" w:rsidRDefault="00CE7DD0" w:rsidP="00CE7DD0">
      <w:r>
        <w:t>Az irányítás alatt pedig arról beszélünk, hogy minden változást, amit a fejlesztők végre hajtanak, azt menti az internetes tároló. Így lehetőség van nyomon követni változásokat, es</w:t>
      </w:r>
      <w:r w:rsidR="007C3480">
        <w:t>etleg visszavonni változásokat.</w:t>
      </w:r>
    </w:p>
    <w:p w14:paraId="4547CC5A" w14:textId="77777777" w:rsidR="009033EE" w:rsidRDefault="009033EE" w:rsidP="009033EE">
      <w:pPr>
        <w:keepNext/>
      </w:pPr>
      <w:r>
        <w:rPr>
          <w:noProof/>
          <w:lang w:eastAsia="hu-HU" w:bidi="ar-SA"/>
        </w:rPr>
        <w:lastRenderedPageBreak/>
        <w:drawing>
          <wp:inline distT="0" distB="0" distL="0" distR="0" wp14:anchorId="26B11249" wp14:editId="4065E47F">
            <wp:extent cx="5399405" cy="640080"/>
            <wp:effectExtent l="0" t="0" r="0"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640080"/>
                    </a:xfrm>
                    <a:prstGeom prst="rect">
                      <a:avLst/>
                    </a:prstGeom>
                  </pic:spPr>
                </pic:pic>
              </a:graphicData>
            </a:graphic>
          </wp:inline>
        </w:drawing>
      </w:r>
    </w:p>
    <w:p w14:paraId="52470812" w14:textId="2B796DFD" w:rsidR="009033EE" w:rsidRDefault="00DB11D1" w:rsidP="009033EE">
      <w:pPr>
        <w:pStyle w:val="Kpalrs"/>
      </w:pPr>
      <w:r>
        <w:fldChar w:fldCharType="begin"/>
      </w:r>
      <w:r>
        <w:instrText xml:space="preserve"> SEQ ábra \* ARABIC </w:instrText>
      </w:r>
      <w:r>
        <w:fldChar w:fldCharType="separate"/>
      </w:r>
      <w:r w:rsidR="007F07FF">
        <w:rPr>
          <w:noProof/>
        </w:rPr>
        <w:t>5</w:t>
      </w:r>
      <w:r>
        <w:rPr>
          <w:noProof/>
        </w:rPr>
        <w:fldChar w:fldCharType="end"/>
      </w:r>
      <w:r w:rsidR="009033EE">
        <w:t xml:space="preserve">. ábra A </w:t>
      </w:r>
      <w:proofErr w:type="spellStart"/>
      <w:r w:rsidR="009033EE">
        <w:t>Git</w:t>
      </w:r>
      <w:proofErr w:type="spellEnd"/>
      <w:r w:rsidR="009033EE">
        <w:t xml:space="preserve"> követi a </w:t>
      </w:r>
      <w:proofErr w:type="spellStart"/>
      <w:r w:rsidR="009033EE">
        <w:t>válltozásokat</w:t>
      </w:r>
      <w:proofErr w:type="spellEnd"/>
    </w:p>
    <w:p w14:paraId="40E58B27" w14:textId="77777777" w:rsidR="00CE7DD0" w:rsidRDefault="00CE7DD0" w:rsidP="00CE7DD0">
      <w:pPr>
        <w:pStyle w:val="Listaszerbekezds"/>
        <w:numPr>
          <w:ilvl w:val="1"/>
          <w:numId w:val="8"/>
        </w:numPr>
      </w:pPr>
      <w:r>
        <w:t>Használata a Legyen ön is Milliomos projectben</w:t>
      </w:r>
    </w:p>
    <w:p w14:paraId="41183AD3" w14:textId="77777777" w:rsidR="00CE7DD0" w:rsidRDefault="00CE7DD0" w:rsidP="00CE7DD0">
      <w:r>
        <w:t xml:space="preserve">A </w:t>
      </w:r>
      <w:proofErr w:type="spellStart"/>
      <w:r>
        <w:t>Git-et</w:t>
      </w:r>
      <w:proofErr w:type="spellEnd"/>
      <w:r>
        <w:t xml:space="preserve"> lehet használni a hozzávaló terminállal, vagy </w:t>
      </w:r>
      <w:proofErr w:type="spellStart"/>
      <w:r w:rsidRPr="00DA7A97">
        <w:rPr>
          <w:i/>
        </w:rPr>
        <w:t>TortoiseGit</w:t>
      </w:r>
      <w:proofErr w:type="spellEnd"/>
      <w:r>
        <w:t xml:space="preserve"> </w:t>
      </w:r>
      <w:r>
        <w:rPr>
          <w:rStyle w:val="Lbjegyzet-hivatkozs"/>
        </w:rPr>
        <w:footnoteReference w:id="4"/>
      </w:r>
      <w:r>
        <w:t xml:space="preserve">használatával is. </w:t>
      </w:r>
      <w:proofErr w:type="spellStart"/>
      <w:r>
        <w:t>TortoiseGit</w:t>
      </w:r>
      <w:proofErr w:type="spellEnd"/>
      <w:r>
        <w:t xml:space="preserve">-el Windows alapú GUI-t kapunk a </w:t>
      </w:r>
      <w:proofErr w:type="spellStart"/>
      <w:r>
        <w:t>Git</w:t>
      </w:r>
      <w:proofErr w:type="spellEnd"/>
      <w:r>
        <w:t xml:space="preserve"> használatához. Emellett rendelkezni kell egy </w:t>
      </w:r>
      <w:proofErr w:type="spellStart"/>
      <w:r>
        <w:t>Git</w:t>
      </w:r>
      <w:proofErr w:type="spellEnd"/>
      <w:r>
        <w:t xml:space="preserve"> felhasználóval is, aminek van engedélye a project letöltéséhez. A project tagok az e-mailjük segítségével regisztráltak a </w:t>
      </w:r>
      <w:proofErr w:type="spellStart"/>
      <w:r>
        <w:t>Git</w:t>
      </w:r>
      <w:proofErr w:type="spellEnd"/>
      <w:r>
        <w:t xml:space="preserve"> honlapjára.</w:t>
      </w:r>
      <w:r>
        <w:rPr>
          <w:rStyle w:val="Lbjegyzet-hivatkozs"/>
        </w:rPr>
        <w:footnoteReference w:id="5"/>
      </w:r>
    </w:p>
    <w:p w14:paraId="59957A75" w14:textId="77777777" w:rsidR="00CE7DD0" w:rsidRPr="00673911" w:rsidRDefault="00CE7DD0" w:rsidP="00CE7DD0">
      <w:pPr>
        <w:jc w:val="center"/>
      </w:pPr>
      <w:r>
        <w:rPr>
          <w:noProof/>
          <w:lang w:eastAsia="hu-HU" w:bidi="ar-SA"/>
        </w:rPr>
        <w:drawing>
          <wp:inline distT="0" distB="0" distL="0" distR="0" wp14:anchorId="38A9C5AD" wp14:editId="64114D7F">
            <wp:extent cx="2553195" cy="1677926"/>
            <wp:effectExtent l="0" t="0" r="0" b="0"/>
            <wp:docPr id="7" name="Kép 7" descr="https://dl.dropboxusercontent.com/s/3ahzx17u7j4nko5/explorer_1rd0UjeI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l.dropboxusercontent.com/s/3ahzx17u7j4nko5/explorer_1rd0UjeID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3520" cy="1710999"/>
                    </a:xfrm>
                    <a:prstGeom prst="rect">
                      <a:avLst/>
                    </a:prstGeom>
                    <a:noFill/>
                    <a:ln>
                      <a:noFill/>
                    </a:ln>
                  </pic:spPr>
                </pic:pic>
              </a:graphicData>
            </a:graphic>
          </wp:inline>
        </w:drawing>
      </w:r>
      <w:r>
        <w:rPr>
          <w:noProof/>
          <w:lang w:eastAsia="hu-HU" w:bidi="ar-SA"/>
        </w:rPr>
        <w:drawing>
          <wp:inline distT="0" distB="0" distL="0" distR="0" wp14:anchorId="06D6DE34" wp14:editId="7C1714EE">
            <wp:extent cx="2435606" cy="2162687"/>
            <wp:effectExtent l="0" t="0" r="3175" b="9525"/>
            <wp:docPr id="8" name="Kép 8" descr="https://dl.dropboxusercontent.com/s/3440c3ptf30nbfw/explorer_ExD5rx3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l.dropboxusercontent.com/s/3440c3ptf30nbfw/explorer_ExD5rx3Yg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0995" cy="2282905"/>
                    </a:xfrm>
                    <a:prstGeom prst="rect">
                      <a:avLst/>
                    </a:prstGeom>
                    <a:noFill/>
                    <a:ln>
                      <a:noFill/>
                    </a:ln>
                  </pic:spPr>
                </pic:pic>
              </a:graphicData>
            </a:graphic>
          </wp:inline>
        </w:drawing>
      </w:r>
    </w:p>
    <w:p w14:paraId="5687B11F" w14:textId="160D22CD" w:rsidR="00CE7DD0" w:rsidRDefault="00CE7DD0" w:rsidP="00CE7DD0">
      <w:r>
        <w:t xml:space="preserve">A távoli tárolóról letöltött projectet ezután lehet már használni is, ha pedig szeretnénk feltölteni módosítást a tárolóra, akkor a </w:t>
      </w:r>
      <w:proofErr w:type="spellStart"/>
      <w:r>
        <w:t>Git</w:t>
      </w:r>
      <w:proofErr w:type="spellEnd"/>
      <w:r>
        <w:t xml:space="preserve"> </w:t>
      </w:r>
      <w:proofErr w:type="spellStart"/>
      <w:r>
        <w:t>push</w:t>
      </w:r>
      <w:proofErr w:type="spellEnd"/>
      <w:r>
        <w:t xml:space="preserve"> funkcióját kell használni. Ha pedig mások módosításait akarjunk letölteni, akkor a </w:t>
      </w:r>
      <w:proofErr w:type="spellStart"/>
      <w:r>
        <w:t>Git</w:t>
      </w:r>
      <w:proofErr w:type="spellEnd"/>
      <w:r>
        <w:t xml:space="preserve"> </w:t>
      </w:r>
      <w:proofErr w:type="spellStart"/>
      <w:r>
        <w:t>pull</w:t>
      </w:r>
      <w:proofErr w:type="spellEnd"/>
      <w:r>
        <w:t xml:space="preserve"> funkcióját kell használni. Ajánlott letölteni minden módosítást, még mielőtt mi akarunk módosítani rajta. A </w:t>
      </w:r>
      <w:proofErr w:type="spellStart"/>
      <w:r>
        <w:t>TortoiseGit</w:t>
      </w:r>
      <w:proofErr w:type="spellEnd"/>
      <w:r>
        <w:t xml:space="preserve"> lehetővé teszi ennek a folyamatnak a felgyorsítását, mivel egy GUI</w:t>
      </w:r>
      <w:r>
        <w:rPr>
          <w:rStyle w:val="Lbjegyzet-hivatkozs"/>
        </w:rPr>
        <w:footnoteReference w:id="6"/>
      </w:r>
      <w:r>
        <w:t xml:space="preserve">-t ad a </w:t>
      </w:r>
      <w:proofErr w:type="spellStart"/>
      <w:r>
        <w:t>Git</w:t>
      </w:r>
      <w:proofErr w:type="spellEnd"/>
      <w:r>
        <w:t xml:space="preserve"> szoftvernek. Így elég gomb kattintással fel és letölteni a project </w:t>
      </w:r>
      <w:proofErr w:type="spellStart"/>
      <w:r>
        <w:t>filekat</w:t>
      </w:r>
      <w:proofErr w:type="spellEnd"/>
      <w:r>
        <w:t>.</w:t>
      </w:r>
    </w:p>
    <w:p w14:paraId="1D8F079D" w14:textId="77777777" w:rsidR="000A4743" w:rsidRDefault="00797EA2" w:rsidP="000A4743">
      <w:pPr>
        <w:keepNext/>
      </w:pPr>
      <w:r>
        <w:t xml:space="preserve">A jól szeparáltság érdekében, és a közös munka megkönnyítése érdekében külön mappaszerkezet került kialakításra a backend és a frontend tárolására, </w:t>
      </w:r>
      <w:r w:rsidR="00982955">
        <w:t>ezek mellet továbbá dokumentációknak szintén egy külön mappa lett kialakítva a verziókezelő rendszerben a teszt szintén egy saját mappát kapott a projekt előre haladásával.</w:t>
      </w:r>
      <w:r w:rsidR="000A4743" w:rsidRPr="000A4743">
        <w:rPr>
          <w:noProof/>
          <w:lang w:eastAsia="hu-HU" w:bidi="ar-SA"/>
        </w:rPr>
        <w:t xml:space="preserve"> </w:t>
      </w:r>
      <w:r w:rsidR="000A4743">
        <w:rPr>
          <w:noProof/>
          <w:lang w:eastAsia="hu-HU" w:bidi="ar-SA"/>
        </w:rPr>
        <w:drawing>
          <wp:inline distT="0" distB="0" distL="0" distR="0" wp14:anchorId="24C3B070" wp14:editId="6FC5AC66">
            <wp:extent cx="2133600" cy="1103870"/>
            <wp:effectExtent l="0" t="0" r="0" b="127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202" cy="1115564"/>
                    </a:xfrm>
                    <a:prstGeom prst="rect">
                      <a:avLst/>
                    </a:prstGeom>
                  </pic:spPr>
                </pic:pic>
              </a:graphicData>
            </a:graphic>
          </wp:inline>
        </w:drawing>
      </w:r>
    </w:p>
    <w:p w14:paraId="29D3A40E" w14:textId="44F7D29D" w:rsidR="006935B6" w:rsidRDefault="00DB11D1" w:rsidP="006935B6">
      <w:pPr>
        <w:pStyle w:val="Kpalrs"/>
      </w:pPr>
      <w:r>
        <w:fldChar w:fldCharType="begin"/>
      </w:r>
      <w:r>
        <w:instrText xml:space="preserve"> SEQ ábra \* ARABIC </w:instrText>
      </w:r>
      <w:r>
        <w:fldChar w:fldCharType="separate"/>
      </w:r>
      <w:r w:rsidR="007F07FF">
        <w:rPr>
          <w:noProof/>
        </w:rPr>
        <w:t>6</w:t>
      </w:r>
      <w:r>
        <w:rPr>
          <w:noProof/>
        </w:rPr>
        <w:fldChar w:fldCharType="end"/>
      </w:r>
      <w:r w:rsidR="000A4743">
        <w:t>. ábra Projekt mappaszerkezet</w:t>
      </w:r>
    </w:p>
    <w:p w14:paraId="301995EC" w14:textId="6C0B4933" w:rsidR="006935B6" w:rsidRPr="006935B6" w:rsidRDefault="00CE7DD0" w:rsidP="006935B6">
      <w:pPr>
        <w:pStyle w:val="Cmsor2"/>
      </w:pPr>
      <w:r>
        <w:t>Dokumentálások</w:t>
      </w:r>
    </w:p>
    <w:p w14:paraId="426F089A" w14:textId="551E7C46" w:rsidR="00CE7DD0" w:rsidRDefault="00CE7DD0" w:rsidP="00797EA2">
      <w:pPr>
        <w:ind w:firstLine="0"/>
      </w:pPr>
      <w:r>
        <w:t>Project folyamata során bővített dokumentumok</w:t>
      </w:r>
      <w:r w:rsidR="00797EA2">
        <w:t>.</w:t>
      </w:r>
      <w:r w:rsidR="001411F9">
        <w:t xml:space="preserve"> </w:t>
      </w:r>
      <w:r>
        <w:t>A beszélgetések, összejöveteleket egy eseménynaplóba rögzítve lettek, Excel formátumba. A beszélgetések</w:t>
      </w:r>
      <w:r w:rsidR="00797EA2">
        <w:t xml:space="preserve"> rögzítésével újabb </w:t>
      </w:r>
      <w:r w:rsidR="00797EA2">
        <w:lastRenderedPageBreak/>
        <w:t>teljesítendő célokat</w:t>
      </w:r>
      <w:r>
        <w:t xml:space="preserve"> lehetett megszabni, ennek segítségével mindig van egy elérhető dokumentum, ami tartalmazza a teendőket, és korábbi felmerült kérdéseket. A személyes összejövetelek és az online beszélgetés rendkívül segítette az applikáció gyors fejlődését, és a dokumentumok is ezt tükrözik. A dokumentálás része volt a fontosabb hivatkozások mentése, például képek vagy linkek. Az így mentett adatok nem vesznek el soha, mivel a </w:t>
      </w:r>
      <w:proofErr w:type="spellStart"/>
      <w:r>
        <w:t>Git</w:t>
      </w:r>
      <w:proofErr w:type="spellEnd"/>
      <w:r>
        <w:t xml:space="preserve"> verzió kezelés is elősegítette a dokumentumok bővítését.</w:t>
      </w:r>
    </w:p>
    <w:p w14:paraId="0D9274E1" w14:textId="3397EEEC" w:rsidR="00DA0CA9" w:rsidRDefault="00DA0CA9" w:rsidP="00797EA2">
      <w:pPr>
        <w:ind w:firstLine="0"/>
      </w:pPr>
    </w:p>
    <w:p w14:paraId="63AB283E" w14:textId="77777777" w:rsidR="00DA0CA9" w:rsidRPr="0037392E" w:rsidRDefault="00DA0CA9" w:rsidP="00DA0CA9">
      <w:pPr>
        <w:pStyle w:val="Cmsor1"/>
      </w:pPr>
      <w:r>
        <w:t>Frontend</w:t>
      </w:r>
    </w:p>
    <w:p w14:paraId="3833CBFC" w14:textId="77777777" w:rsidR="00DA0CA9" w:rsidRPr="00B94CE4" w:rsidRDefault="00DA0CA9" w:rsidP="005065D0">
      <w:pPr>
        <w:pStyle w:val="Cmsor2"/>
      </w:pPr>
      <w:r w:rsidRPr="00B94CE4">
        <w:t>A frontend felépítése</w:t>
      </w:r>
    </w:p>
    <w:p w14:paraId="362546E2" w14:textId="77777777" w:rsidR="00DA0CA9" w:rsidRDefault="00DA0CA9" w:rsidP="005065D0">
      <w:pPr>
        <w:pStyle w:val="Cmsor3"/>
      </w:pPr>
      <w:r>
        <w:t>Mi az a frontend?</w:t>
      </w:r>
    </w:p>
    <w:p w14:paraId="4F1D18C1" w14:textId="77777777" w:rsidR="00DA0CA9" w:rsidRDefault="00DA0CA9" w:rsidP="00DA0CA9">
      <w:r>
        <w:t>A frontend alatt a program megjelenítéséről beszélünk, ami a szerverről lekérdezett (backend) adatokat jeleníti meg a felhasználó számára. Megjelenés mellett különböző műveleteket és számolást is végre kell hajtani a frontend felületnek, annak érdekébe, hogy a felhasználó feltudja dolgozni a kapott adatokat. Ez alatt lehet érteni számok összeadását, kivonását, és ezeknek a számoknak az ábrázolását a megfelelő helyen a képernyőn.</w:t>
      </w:r>
    </w:p>
    <w:p w14:paraId="2A4B76FC" w14:textId="77777777" w:rsidR="00DA0CA9" w:rsidRDefault="00DA0CA9" w:rsidP="00DA0CA9">
      <w:r>
        <w:t xml:space="preserve">A HTML lehetővé teszi az adatok csoportosítását, megjelenítését megfelelő helyen, és egyéb formai dolgok, például színezés és méretezés. Emellett beépített funkciók és eszközöket is lehet használni vele, például gombok vagy szövegbevitelre mezőt, ahova képes a felhasználó írni. Ezeket az úgynevezett „objektumokat” személyre lehet szabni, és rengeteg tulajdonságot hozzájuk tudunk rendelni, például a felhasználó jelszavát a program csak csillagokkal jeleníti meg, vagy csak bizonyos hosszúságú jelszót írhatunk be. Ilyenkor fontos figyelembe venni, hogy a frontend képes megakadályozni érvénytelen adatoknak a bevitelét, </w:t>
      </w:r>
    </w:p>
    <w:p w14:paraId="2C207757" w14:textId="77777777" w:rsidR="00DA0CA9" w:rsidRDefault="00DA0CA9" w:rsidP="005065D0">
      <w:pPr>
        <w:pStyle w:val="Cmsor3"/>
      </w:pPr>
      <w:r>
        <w:t>Frontend a Legyen ön is Milliomos applikációban</w:t>
      </w:r>
    </w:p>
    <w:p w14:paraId="748F1D9E" w14:textId="77777777" w:rsidR="00DA0CA9" w:rsidRDefault="00DA0CA9" w:rsidP="00DA0CA9">
      <w:pPr>
        <w:ind w:firstLine="0"/>
        <w:jc w:val="center"/>
      </w:pPr>
      <w:r>
        <w:rPr>
          <w:noProof/>
        </w:rPr>
        <w:drawing>
          <wp:inline distT="0" distB="0" distL="0" distR="0" wp14:anchorId="2FF115B8" wp14:editId="4EDB06DD">
            <wp:extent cx="4584700" cy="2149196"/>
            <wp:effectExtent l="0" t="0" r="6350" b="3810"/>
            <wp:docPr id="5" name="Kép 5" descr="https://dl.dropboxusercontent.com/s/a7fs76xzri5ob19/firefox_LmbYovoH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dropboxusercontent.com/s/a7fs76xzri5ob19/firefox_LmbYovoHp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17083" cy="2164377"/>
                    </a:xfrm>
                    <a:prstGeom prst="rect">
                      <a:avLst/>
                    </a:prstGeom>
                    <a:noFill/>
                    <a:ln>
                      <a:noFill/>
                    </a:ln>
                  </pic:spPr>
                </pic:pic>
              </a:graphicData>
            </a:graphic>
          </wp:inline>
        </w:drawing>
      </w:r>
    </w:p>
    <w:p w14:paraId="31702E82" w14:textId="77777777" w:rsidR="00DA0CA9" w:rsidRDefault="00DA0CA9" w:rsidP="00DA0CA9">
      <w:r>
        <w:t xml:space="preserve">A frontend fejlesztését lehetővé teszi a </w:t>
      </w:r>
      <w:proofErr w:type="spellStart"/>
      <w:r>
        <w:t>C</w:t>
      </w:r>
      <w:r w:rsidRPr="00326A11">
        <w:t>ordova</w:t>
      </w:r>
      <w:proofErr w:type="spellEnd"/>
      <w:r>
        <w:t xml:space="preserve">, mivel a HTML web programozási nyelvet használja. A </w:t>
      </w:r>
      <w:proofErr w:type="spellStart"/>
      <w:r>
        <w:t>C</w:t>
      </w:r>
      <w:r w:rsidRPr="00326A11">
        <w:t>ordova</w:t>
      </w:r>
      <w:proofErr w:type="spellEnd"/>
      <w:r>
        <w:t xml:space="preserve"> egy futó web applikáció, ami képes a telefonos verzió kezelésére. A </w:t>
      </w:r>
      <w:proofErr w:type="spellStart"/>
      <w:r>
        <w:t>Cordova</w:t>
      </w:r>
      <w:proofErr w:type="spellEnd"/>
      <w:r>
        <w:t xml:space="preserve"> képes mindenféle funkciót kihasználni a mobilokból, ezalatt a billentyűzetet, kamerát, GPS és forgatást képes kezelni. A Legyen ön is Milliomos applikáció esetében a billentyűzet és megjelenésen van a hangsúly. </w:t>
      </w:r>
    </w:p>
    <w:p w14:paraId="37B511A9" w14:textId="77777777" w:rsidR="00DA0CA9" w:rsidRDefault="00DA0CA9" w:rsidP="00DA0CA9">
      <w:r>
        <w:t xml:space="preserve">A fejlesztéshez szükség van egy IDE </w:t>
      </w:r>
      <w:r>
        <w:rPr>
          <w:rStyle w:val="Lbjegyzet-hivatkozs"/>
        </w:rPr>
        <w:footnoteReference w:id="7"/>
      </w:r>
      <w:r>
        <w:t xml:space="preserve">szoftver letöltéséhez. A legyen ön is </w:t>
      </w:r>
      <w:r>
        <w:lastRenderedPageBreak/>
        <w:t xml:space="preserve">milliomos project esetében a Visual </w:t>
      </w:r>
      <w:proofErr w:type="spellStart"/>
      <w:r>
        <w:t>Studio</w:t>
      </w:r>
      <w:proofErr w:type="spellEnd"/>
      <w:r>
        <w:t xml:space="preserve"> 2015 </w:t>
      </w:r>
      <w:proofErr w:type="spellStart"/>
      <w:r>
        <w:t>Community</w:t>
      </w:r>
      <w:proofErr w:type="spellEnd"/>
      <w:r>
        <w:t xml:space="preserve"> Edition-t használta a csoport, és ingyenes is. A Visual </w:t>
      </w:r>
      <w:proofErr w:type="spellStart"/>
      <w:r>
        <w:t>Studio</w:t>
      </w:r>
      <w:proofErr w:type="spellEnd"/>
      <w:r>
        <w:t xml:space="preserve"> emellett nagyon hasznos lesz a „valós idejű” tesztelésre is. A HTML kódot viszont lehet bármilyen más szövegszerkesztővel is használni, például </w:t>
      </w:r>
      <w:proofErr w:type="spellStart"/>
      <w:r>
        <w:t>Notepad</w:t>
      </w:r>
      <w:proofErr w:type="spellEnd"/>
      <w:r>
        <w:t>++, ami egy ingyenes és programozók számára ajánlott szöveg szerkesztő.</w:t>
      </w:r>
      <w:r>
        <w:rPr>
          <w:rStyle w:val="Lbjegyzet-hivatkozs"/>
        </w:rPr>
        <w:footnoteReference w:id="8"/>
      </w:r>
    </w:p>
    <w:p w14:paraId="38735178" w14:textId="77777777" w:rsidR="00DA0CA9" w:rsidRDefault="00DA0CA9" w:rsidP="00DA0CA9">
      <w:pPr>
        <w:ind w:firstLine="0"/>
        <w:jc w:val="center"/>
      </w:pPr>
      <w:r>
        <w:rPr>
          <w:noProof/>
        </w:rPr>
        <w:drawing>
          <wp:inline distT="0" distB="0" distL="0" distR="0" wp14:anchorId="43A33004" wp14:editId="6675DA39">
            <wp:extent cx="4324350" cy="2125812"/>
            <wp:effectExtent l="0" t="0" r="0" b="8255"/>
            <wp:docPr id="16" name="Kép 16" descr="https://dl.dropboxusercontent.com/s/39e2q9uqah8df5u/firefox_X1POvRcO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dropboxusercontent.com/s/39e2q9uqah8df5u/firefox_X1POvRcOI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6873" cy="2127052"/>
                    </a:xfrm>
                    <a:prstGeom prst="rect">
                      <a:avLst/>
                    </a:prstGeom>
                    <a:noFill/>
                    <a:ln>
                      <a:noFill/>
                    </a:ln>
                  </pic:spPr>
                </pic:pic>
              </a:graphicData>
            </a:graphic>
          </wp:inline>
        </w:drawing>
      </w:r>
    </w:p>
    <w:p w14:paraId="3B09309A" w14:textId="77777777" w:rsidR="00DA0CA9" w:rsidRDefault="00DA0CA9" w:rsidP="00DA0CA9">
      <w:r>
        <w:t xml:space="preserve">A legnagyobb probléma, ami felmerült a fejlesztés során az a megfelelő arányok eltalálása, mivel az applikáció nem csak számítógépen, de telefonon is használható. A képernyő arányához kell viszonyulnia a képernyőnek, és a rajta lévő objektumoknak, például a gombok és szöveg dobozok. Az arányok mellett a HTML korlátozásai is problémát jelenthet, mivel nem minden web böngésző támogatja az összes funkciót. </w:t>
      </w:r>
      <w:r>
        <w:rPr>
          <w:rStyle w:val="Lbjegyzet-hivatkozs"/>
        </w:rPr>
        <w:footnoteReference w:id="9"/>
      </w:r>
    </w:p>
    <w:p w14:paraId="6A9A4CC6" w14:textId="77777777" w:rsidR="00DA0CA9" w:rsidRDefault="00DA0CA9" w:rsidP="00DA0CA9">
      <w:r>
        <w:t>A megfelelő arányokat a HTML képes betartani, ha az objektumokat a képernyőhöz viszonyítva számoljuk. Ezt úgy lehet elérni, hogy folyamatosan rendezzük a csoportokat, például a képernyő közepére, szélére, legaljára rendezzük az objektumokat. Innentől fogva az applikáció minden platformon megfelelő méretezéssel jelenik meg. Ez viszont rengeteg tesztelést igényel, mivel az applikációt folyamatosan bővíteni szeretnénk. Szerencsére a rendezés elősegíti a bővíthetőséget, mivel képesek vagyunk rendezni az elemeket tetszés szerint, a meglévő elemek befolyásolása nélkül. Például, ha új gombot szeretnénk berakni a főmenübe, akkor elég egy új gomb objektumot felvenni a HTML file-</w:t>
      </w:r>
      <w:proofErr w:type="spellStart"/>
      <w:r>
        <w:t>ba</w:t>
      </w:r>
      <w:proofErr w:type="spellEnd"/>
      <w:r>
        <w:t>, és utána az megfelelően rendeződik.</w:t>
      </w:r>
    </w:p>
    <w:p w14:paraId="3C80370D" w14:textId="77777777" w:rsidR="00DA0CA9" w:rsidRDefault="00DA0CA9" w:rsidP="00DA0CA9">
      <w:pPr>
        <w:jc w:val="center"/>
      </w:pPr>
      <w:r w:rsidRPr="009E21D4">
        <w:rPr>
          <w:noProof/>
        </w:rPr>
        <w:drawing>
          <wp:inline distT="0" distB="0" distL="0" distR="0" wp14:anchorId="5241B591" wp14:editId="3DDF54FE">
            <wp:extent cx="3676650" cy="1947071"/>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0783" cy="1954556"/>
                    </a:xfrm>
                    <a:prstGeom prst="rect">
                      <a:avLst/>
                    </a:prstGeom>
                  </pic:spPr>
                </pic:pic>
              </a:graphicData>
            </a:graphic>
          </wp:inline>
        </w:drawing>
      </w:r>
    </w:p>
    <w:p w14:paraId="1DCCAF83" w14:textId="77777777" w:rsidR="00DA0CA9" w:rsidRPr="00BD334C" w:rsidRDefault="00DA0CA9" w:rsidP="00DA0CA9">
      <w:pPr>
        <w:spacing w:after="240"/>
        <w:jc w:val="center"/>
        <w:rPr>
          <w:i/>
          <w:sz w:val="22"/>
        </w:rPr>
      </w:pPr>
      <w:r w:rsidRPr="00BD334C">
        <w:rPr>
          <w:i/>
          <w:sz w:val="22"/>
        </w:rPr>
        <w:t>Új gomb a HTML kódba, megfelelő rendezéssel</w:t>
      </w:r>
      <w:r>
        <w:rPr>
          <w:i/>
          <w:sz w:val="22"/>
        </w:rPr>
        <w:t>, csak egy darab új sor kellett</w:t>
      </w:r>
    </w:p>
    <w:p w14:paraId="5075FA7F" w14:textId="77777777" w:rsidR="00DA0CA9" w:rsidRDefault="00DA0CA9" w:rsidP="005065D0">
      <w:pPr>
        <w:pStyle w:val="Cmsor3"/>
      </w:pPr>
      <w:r>
        <w:t>Formázás</w:t>
      </w:r>
    </w:p>
    <w:p w14:paraId="5917C608" w14:textId="77777777" w:rsidR="00DA0CA9" w:rsidRDefault="00DA0CA9" w:rsidP="00DA0CA9">
      <w:r>
        <w:t xml:space="preserve">A HTML és </w:t>
      </w:r>
      <w:proofErr w:type="spellStart"/>
      <w:r>
        <w:t>C</w:t>
      </w:r>
      <w:r w:rsidRPr="00326A11">
        <w:t>ordova</w:t>
      </w:r>
      <w:proofErr w:type="spellEnd"/>
      <w:r>
        <w:t xml:space="preserve"> használata emiatt előnyös, mivel megfelelő felépítés lehetővé </w:t>
      </w:r>
      <w:r>
        <w:lastRenderedPageBreak/>
        <w:t>teszi az applikáció gyors fejlesztését és tesztelését, egyszerre teszi lehetővé a webes verzió és a telefonos verzió fejlesztését. A megfelelő formázást a HTML által használt .CSS file tartalmazza, itt található különböző rendezés típusok, amikre hivatkozhatunk a HTML-en belül. Ezt a .CSS file-t egy másik mappába lett téve jobb rendezés érdekében. Kifejezetten hasznos a képernyő alapú rendezés, ami %-</w:t>
      </w:r>
      <w:proofErr w:type="spellStart"/>
      <w:r>
        <w:t>osan</w:t>
      </w:r>
      <w:proofErr w:type="spellEnd"/>
      <w:r>
        <w:t xml:space="preserve"> rendezi a tartalmát a HTML elemeknek. Ezek fel vannak osztva több típusú rendezésre, például felfelé rendezés, lefelé, jobbra és balra.</w:t>
      </w:r>
      <w:r>
        <w:rPr>
          <w:rStyle w:val="Lbjegyzet-hivatkozs"/>
        </w:rPr>
        <w:footnoteReference w:id="10"/>
      </w:r>
    </w:p>
    <w:p w14:paraId="00151054" w14:textId="77777777" w:rsidR="00DA0CA9" w:rsidRDefault="00DA0CA9" w:rsidP="00DA0CA9">
      <w:pPr>
        <w:jc w:val="center"/>
        <w:rPr>
          <w:rFonts w:eastAsia="Times New Roman"/>
        </w:rPr>
      </w:pPr>
      <w:r>
        <w:rPr>
          <w:noProof/>
        </w:rPr>
        <w:drawing>
          <wp:inline distT="0" distB="0" distL="0" distR="0" wp14:anchorId="3BCC5B88" wp14:editId="29E04048">
            <wp:extent cx="3594650" cy="1116280"/>
            <wp:effectExtent l="0" t="0" r="6350" b="8255"/>
            <wp:docPr id="21" name="Kép 21" descr="https://dl.dropboxusercontent.com/s/b5nkbuc383ekw9v/notepad%2B%2B_1RbBYrxq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dropboxusercontent.com/s/b5nkbuc383ekw9v/notepad%2B%2B_1RbBYrxq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650" cy="1116280"/>
                    </a:xfrm>
                    <a:prstGeom prst="rect">
                      <a:avLst/>
                    </a:prstGeom>
                    <a:noFill/>
                    <a:ln>
                      <a:noFill/>
                    </a:ln>
                  </pic:spPr>
                </pic:pic>
              </a:graphicData>
            </a:graphic>
          </wp:inline>
        </w:drawing>
      </w:r>
    </w:p>
    <w:p w14:paraId="43201DD0" w14:textId="77777777" w:rsidR="00DA0CA9" w:rsidRDefault="00DA0CA9" w:rsidP="00DA0CA9">
      <w:pPr>
        <w:spacing w:after="120"/>
        <w:jc w:val="center"/>
        <w:rPr>
          <w:rFonts w:eastAsia="Times New Roman"/>
          <w:i/>
        </w:rPr>
      </w:pPr>
      <w:r>
        <w:rPr>
          <w:rFonts w:eastAsia="Times New Roman"/>
          <w:i/>
        </w:rPr>
        <w:t>A középre rendezés tulajdonságai</w:t>
      </w:r>
    </w:p>
    <w:p w14:paraId="4224905A" w14:textId="77777777" w:rsidR="00DA0CA9" w:rsidRDefault="00DA0CA9" w:rsidP="00DA0CA9">
      <w:pPr>
        <w:ind w:firstLine="0"/>
        <w:jc w:val="center"/>
        <w:rPr>
          <w:rFonts w:eastAsia="Times New Roman"/>
          <w:i/>
        </w:rPr>
      </w:pPr>
      <w:r>
        <w:rPr>
          <w:noProof/>
        </w:rPr>
        <w:drawing>
          <wp:anchor distT="0" distB="0" distL="114300" distR="114300" simplePos="0" relativeHeight="251659264" behindDoc="1" locked="0" layoutInCell="1" allowOverlap="1" wp14:anchorId="1B0ED5C3" wp14:editId="232B57E2">
            <wp:simplePos x="0" y="0"/>
            <wp:positionH relativeFrom="column">
              <wp:posOffset>-1905</wp:posOffset>
            </wp:positionH>
            <wp:positionV relativeFrom="paragraph">
              <wp:posOffset>635</wp:posOffset>
            </wp:positionV>
            <wp:extent cx="6015990" cy="605155"/>
            <wp:effectExtent l="0" t="0" r="3810" b="4445"/>
            <wp:wrapTight wrapText="bothSides">
              <wp:wrapPolygon edited="0">
                <wp:start x="0" y="0"/>
                <wp:lineTo x="0" y="21079"/>
                <wp:lineTo x="21545" y="21079"/>
                <wp:lineTo x="21545" y="0"/>
                <wp:lineTo x="0" y="0"/>
              </wp:wrapPolygon>
            </wp:wrapTight>
            <wp:docPr id="22" name="Kép 22" descr="https://dl.dropboxusercontent.com/s/tpfplr2cjgfokdg/notepad%2B%2B_Xsd7a4XR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dropboxusercontent.com/s/tpfplr2cjgfokdg/notepad%2B%2B_Xsd7a4XR8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5990" cy="605155"/>
                    </a:xfrm>
                    <a:prstGeom prst="rect">
                      <a:avLst/>
                    </a:prstGeom>
                    <a:noFill/>
                    <a:ln>
                      <a:noFill/>
                    </a:ln>
                  </pic:spPr>
                </pic:pic>
              </a:graphicData>
            </a:graphic>
          </wp:anchor>
        </w:drawing>
      </w:r>
    </w:p>
    <w:p w14:paraId="0FC2A15E" w14:textId="77777777" w:rsidR="00DA0CA9" w:rsidRPr="006C276C" w:rsidRDefault="00DA0CA9" w:rsidP="00DA0CA9">
      <w:pPr>
        <w:spacing w:after="120"/>
        <w:jc w:val="center"/>
        <w:rPr>
          <w:rFonts w:eastAsia="Times New Roman"/>
          <w:i/>
        </w:rPr>
      </w:pPr>
      <w:r>
        <w:rPr>
          <w:rFonts w:eastAsia="Times New Roman"/>
          <w:i/>
        </w:rPr>
        <w:t>HTML-en belül, csoport (div) középre van rendezve</w:t>
      </w:r>
    </w:p>
    <w:p w14:paraId="38B5505E" w14:textId="77777777" w:rsidR="00DA0CA9" w:rsidRDefault="00DA0CA9" w:rsidP="00DA0CA9">
      <w:pPr>
        <w:jc w:val="left"/>
        <w:rPr>
          <w:rFonts w:eastAsia="Times New Roman"/>
        </w:rPr>
      </w:pPr>
      <w:r>
        <w:rPr>
          <w:rFonts w:eastAsia="Times New Roman"/>
        </w:rPr>
        <w:t>A CSS emellett tartalmazza a többi formai tulajdonságot, például a betűtípus és méretezést, színeket. A CSS lehet akár egy file az interneten is, de ajánlott saját példányt létrehozni, mivel nem biztos, hogy mindig van internet szolgáltatása az applikációnak.</w:t>
      </w:r>
    </w:p>
    <w:p w14:paraId="1ED8E8FD" w14:textId="77777777" w:rsidR="00DA0CA9" w:rsidRDefault="00DA0CA9" w:rsidP="00DA0CA9">
      <w:pPr>
        <w:pStyle w:val="Listaszerbekezds"/>
        <w:numPr>
          <w:ilvl w:val="1"/>
          <w:numId w:val="9"/>
        </w:numPr>
        <w:jc w:val="left"/>
        <w:rPr>
          <w:rFonts w:eastAsia="Times New Roman"/>
        </w:rPr>
      </w:pPr>
      <w:r>
        <w:rPr>
          <w:rFonts w:eastAsia="Times New Roman"/>
        </w:rPr>
        <w:t>Formázás, Média</w:t>
      </w:r>
    </w:p>
    <w:p w14:paraId="026EE64A" w14:textId="77777777" w:rsidR="00DA0CA9" w:rsidRDefault="00DA0CA9" w:rsidP="00DA0CA9">
      <w:pPr>
        <w:pStyle w:val="Listaszerbekezds"/>
        <w:ind w:left="360" w:firstLine="207"/>
        <w:jc w:val="left"/>
        <w:rPr>
          <w:rFonts w:eastAsia="Times New Roman" w:cs="Lohit Hindi"/>
          <w:szCs w:val="24"/>
        </w:rPr>
      </w:pPr>
      <w:r w:rsidRPr="006A6AFE">
        <w:rPr>
          <w:rFonts w:eastAsia="Times New Roman" w:cs="Lohit Hindi"/>
          <w:szCs w:val="24"/>
        </w:rPr>
        <w:t>A HTML használatával lehetséges képeket és videókat is importálni, még akár zenét is. Az applikációban használt média elemeket mappába rendezve vannak tárolva, így könnyebb megtalálni a megfelelő file típust. Támogatott file típusok között van: MP4, PNG, WAV.</w:t>
      </w:r>
      <w:r>
        <w:rPr>
          <w:rFonts w:eastAsia="Times New Roman" w:cs="Lohit Hindi"/>
          <w:szCs w:val="24"/>
        </w:rPr>
        <w:t xml:space="preserve"> Fontos tudni, hogy ezek a média elemek nem minden böngészőben működnek ugyan úgy, ezért a HTML kódban meg kell szabni, hogy böngészőtől függően hogyan </w:t>
      </w:r>
      <w:proofErr w:type="spellStart"/>
      <w:r>
        <w:rPr>
          <w:rFonts w:eastAsia="Times New Roman" w:cs="Lohit Hindi"/>
          <w:szCs w:val="24"/>
        </w:rPr>
        <w:t>működjön</w:t>
      </w:r>
      <w:proofErr w:type="spellEnd"/>
      <w:r>
        <w:rPr>
          <w:rFonts w:eastAsia="Times New Roman" w:cs="Lohit Hindi"/>
          <w:szCs w:val="24"/>
        </w:rPr>
        <w:t>.</w:t>
      </w:r>
    </w:p>
    <w:p w14:paraId="73855715" w14:textId="77777777" w:rsidR="00DA0CA9" w:rsidRDefault="00DA0CA9" w:rsidP="00DA0CA9">
      <w:pPr>
        <w:pStyle w:val="Listaszerbekezds"/>
        <w:ind w:left="360" w:firstLine="207"/>
        <w:jc w:val="left"/>
        <w:rPr>
          <w:rFonts w:eastAsia="Times New Roman" w:cs="Lohit Hindi"/>
          <w:szCs w:val="24"/>
        </w:rPr>
      </w:pPr>
      <w:r>
        <w:rPr>
          <w:rFonts w:eastAsia="Times New Roman" w:cs="Lohit Hindi"/>
          <w:szCs w:val="24"/>
        </w:rPr>
        <w:t xml:space="preserve">A PNG file típus kifejezetten fontos, mivel lehetővé teszi a PNG negyedik szín csatornájának a használatát: </w:t>
      </w:r>
      <w:proofErr w:type="spellStart"/>
      <w:r>
        <w:rPr>
          <w:rFonts w:eastAsia="Times New Roman" w:cs="Lohit Hindi"/>
          <w:szCs w:val="24"/>
        </w:rPr>
        <w:t>Alpha</w:t>
      </w:r>
      <w:proofErr w:type="spellEnd"/>
      <w:r>
        <w:rPr>
          <w:rFonts w:eastAsia="Times New Roman" w:cs="Lohit Hindi"/>
          <w:szCs w:val="24"/>
        </w:rPr>
        <w:t xml:space="preserve">. Az </w:t>
      </w:r>
      <w:proofErr w:type="spellStart"/>
      <w:r>
        <w:rPr>
          <w:rFonts w:eastAsia="Times New Roman" w:cs="Lohit Hindi"/>
          <w:szCs w:val="24"/>
        </w:rPr>
        <w:t>alpha</w:t>
      </w:r>
      <w:proofErr w:type="spellEnd"/>
      <w:r>
        <w:rPr>
          <w:rFonts w:eastAsia="Times New Roman" w:cs="Lohit Hindi"/>
          <w:szCs w:val="24"/>
        </w:rPr>
        <w:t xml:space="preserve"> alatt az áttetszőségről beszélünk, a HTML az áttetszőséget a háttérrel való egybeolvasztást teszi lehetővé. Például szeretnénk, hogy a kép a pereme körül átmetszőbb legyen. </w:t>
      </w:r>
    </w:p>
    <w:p w14:paraId="5D6AB54B" w14:textId="77777777" w:rsidR="00DA0CA9" w:rsidRPr="006A6AFE" w:rsidRDefault="00DA0CA9" w:rsidP="00DA0CA9">
      <w:pPr>
        <w:pStyle w:val="Listaszerbekezds"/>
        <w:ind w:left="360" w:firstLine="207"/>
        <w:jc w:val="center"/>
        <w:rPr>
          <w:rFonts w:eastAsia="Times New Roman" w:cs="Lohit Hindi"/>
          <w:szCs w:val="24"/>
        </w:rPr>
      </w:pPr>
      <w:r w:rsidRPr="000D7589">
        <w:rPr>
          <w:rFonts w:eastAsia="Times New Roman" w:cs="Lohit Hindi"/>
          <w:noProof/>
          <w:szCs w:val="24"/>
        </w:rPr>
        <w:drawing>
          <wp:inline distT="0" distB="0" distL="0" distR="0" wp14:anchorId="50D73BDD" wp14:editId="6C20610D">
            <wp:extent cx="3386938" cy="1187400"/>
            <wp:effectExtent l="0" t="0" r="444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6909" cy="1194401"/>
                    </a:xfrm>
                    <a:prstGeom prst="rect">
                      <a:avLst/>
                    </a:prstGeom>
                  </pic:spPr>
                </pic:pic>
              </a:graphicData>
            </a:graphic>
          </wp:inline>
        </w:drawing>
      </w:r>
      <w:r>
        <w:rPr>
          <w:rFonts w:eastAsia="Times New Roman" w:cs="Lohit Hindi"/>
          <w:szCs w:val="24"/>
        </w:rPr>
        <w:t xml:space="preserve"> </w:t>
      </w:r>
      <w:r>
        <w:rPr>
          <w:rStyle w:val="Lbjegyzet-hivatkozs"/>
          <w:rFonts w:eastAsia="Times New Roman" w:cs="Lohit Hindi"/>
          <w:szCs w:val="24"/>
        </w:rPr>
        <w:footnoteReference w:id="11"/>
      </w:r>
    </w:p>
    <w:p w14:paraId="61B9E7F8" w14:textId="77777777" w:rsidR="00DA0CA9" w:rsidRPr="000D7589" w:rsidRDefault="00DA0CA9" w:rsidP="00DA0CA9">
      <w:pPr>
        <w:jc w:val="center"/>
        <w:rPr>
          <w:rFonts w:eastAsia="Times New Roman"/>
          <w:i/>
        </w:rPr>
      </w:pPr>
      <w:proofErr w:type="spellStart"/>
      <w:r>
        <w:rPr>
          <w:rFonts w:eastAsia="Times New Roman"/>
          <w:i/>
        </w:rPr>
        <w:t>Alpha</w:t>
      </w:r>
      <w:proofErr w:type="spellEnd"/>
      <w:r>
        <w:rPr>
          <w:rFonts w:eastAsia="Times New Roman"/>
          <w:i/>
        </w:rPr>
        <w:t xml:space="preserve"> Fekete rész = Áttetsző, összeolvad a weboldal színével</w:t>
      </w:r>
    </w:p>
    <w:p w14:paraId="3404FA3F" w14:textId="77777777" w:rsidR="00DA0CA9" w:rsidRDefault="00DA0CA9" w:rsidP="00DA0CA9">
      <w:pPr>
        <w:jc w:val="left"/>
        <w:rPr>
          <w:rFonts w:eastAsia="Times New Roman"/>
        </w:rPr>
      </w:pPr>
      <w:r>
        <w:rPr>
          <w:rFonts w:eastAsia="Times New Roman"/>
        </w:rPr>
        <w:t xml:space="preserve">Ez az effektus csak a PNG, vagy TGA file típussal lehetséges, mivel ezek a típusok használnak csak </w:t>
      </w:r>
      <w:proofErr w:type="spellStart"/>
      <w:r>
        <w:rPr>
          <w:rFonts w:eastAsia="Times New Roman"/>
        </w:rPr>
        <w:t>Alpha</w:t>
      </w:r>
      <w:proofErr w:type="spellEnd"/>
      <w:r>
        <w:rPr>
          <w:rFonts w:eastAsia="Times New Roman"/>
        </w:rPr>
        <w:t xml:space="preserve"> színe. A hátránya az, hogy több helyet foglal el. Előnye viszont, hogy bármikor, ha változtatjuk a weboldal témáját, az ilyen elemek </w:t>
      </w:r>
      <w:r>
        <w:rPr>
          <w:rFonts w:eastAsia="Times New Roman"/>
        </w:rPr>
        <w:lastRenderedPageBreak/>
        <w:t>folyamatosan jól fognak illeszkedni a weboldalra, mivel egyéni áttetszésük van. Ha viszont olyan képformátumra van szükségünk, ami viszonylag jó kép minőséget ad, és file méretet, akkor ajánlott a JPG.</w:t>
      </w:r>
    </w:p>
    <w:p w14:paraId="3E0124F8" w14:textId="77777777" w:rsidR="00DA0CA9" w:rsidRDefault="00DA0CA9" w:rsidP="005065D0">
      <w:pPr>
        <w:pStyle w:val="Cmsor3"/>
      </w:pPr>
      <w:r>
        <w:t>Frontend tesztelés</w:t>
      </w:r>
    </w:p>
    <w:p w14:paraId="4CF40F04" w14:textId="77777777" w:rsidR="00DA0CA9" w:rsidRDefault="00DA0CA9" w:rsidP="00DA0CA9">
      <w:pPr>
        <w:jc w:val="left"/>
        <w:rPr>
          <w:rFonts w:eastAsia="Times New Roman"/>
        </w:rPr>
      </w:pPr>
      <w:r>
        <w:rPr>
          <w:rFonts w:eastAsia="Times New Roman"/>
        </w:rPr>
        <w:t xml:space="preserve">Mivel az applikáció folyamatosan bővül, ezért állandóan tesztelni kell. A tesztelés során a program használata során előforduló hibákat kell megkeresni, általában új funkciók esetében korábban működő részek is elromolhatnak. A tesztelés emellett jó a még félig kész funkciók tesztelésére is gyakorlatban. Mivel webfejlesztésről van szó, ezért gyorsabb a White </w:t>
      </w:r>
      <w:proofErr w:type="spellStart"/>
      <w:r>
        <w:rPr>
          <w:rFonts w:eastAsia="Times New Roman"/>
        </w:rPr>
        <w:t>Box</w:t>
      </w:r>
      <w:proofErr w:type="spellEnd"/>
      <w:r>
        <w:rPr>
          <w:rFonts w:eastAsia="Times New Roman"/>
        </w:rPr>
        <w:t xml:space="preserve"> Testing metódus, ami röviden azt jelenti, hogy mi közvetlenül a weboldal fejlesztés során, a metódusok meghívásával kapunk visszajelzést a program működéséről. Így gyorsan tesztelhető az alkalmazás működése, mivel egyből kapunk visszajelzést a működésről</w:t>
      </w:r>
      <w:r>
        <w:rPr>
          <w:rStyle w:val="Lbjegyzet-hivatkozs"/>
          <w:rFonts w:eastAsia="Times New Roman"/>
        </w:rPr>
        <w:footnoteReference w:id="12"/>
      </w:r>
      <w:r>
        <w:rPr>
          <w:rFonts w:eastAsia="Times New Roman"/>
        </w:rPr>
        <w:t>. A tesztelésre több módszer is lehetséges:</w:t>
      </w:r>
    </w:p>
    <w:p w14:paraId="49F0ECE3" w14:textId="77777777" w:rsidR="00DA0CA9" w:rsidRDefault="00DA0CA9" w:rsidP="005065D0">
      <w:pPr>
        <w:pStyle w:val="Cmsor3"/>
      </w:pPr>
      <w:r>
        <w:t xml:space="preserve">Visual </w:t>
      </w:r>
      <w:proofErr w:type="spellStart"/>
      <w:r>
        <w:t>Studio</w:t>
      </w:r>
      <w:proofErr w:type="spellEnd"/>
    </w:p>
    <w:p w14:paraId="3ABC918A" w14:textId="77777777" w:rsidR="00DA0CA9" w:rsidRDefault="00DA0CA9" w:rsidP="00DA0CA9">
      <w:pPr>
        <w:pStyle w:val="Listaszerbekezds"/>
        <w:ind w:left="0" w:firstLine="0"/>
        <w:jc w:val="center"/>
        <w:rPr>
          <w:rFonts w:eastAsia="Times New Roman"/>
        </w:rPr>
      </w:pPr>
      <w:r>
        <w:rPr>
          <w:noProof/>
        </w:rPr>
        <w:drawing>
          <wp:inline distT="0" distB="0" distL="0" distR="0" wp14:anchorId="313832C6" wp14:editId="5400A3EE">
            <wp:extent cx="4066658" cy="2202873"/>
            <wp:effectExtent l="0" t="0" r="0" b="6985"/>
            <wp:docPr id="13" name="Kép 13" descr="https://dl.dropboxusercontent.com/s/2yve7l019hcjz1m/devenv_FenvXXUB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l.dropboxusercontent.com/s/2yve7l019hcjz1m/devenv_FenvXXUBj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1887" cy="2221956"/>
                    </a:xfrm>
                    <a:prstGeom prst="rect">
                      <a:avLst/>
                    </a:prstGeom>
                    <a:noFill/>
                    <a:ln>
                      <a:noFill/>
                    </a:ln>
                  </pic:spPr>
                </pic:pic>
              </a:graphicData>
            </a:graphic>
          </wp:inline>
        </w:drawing>
      </w:r>
    </w:p>
    <w:p w14:paraId="6F282323" w14:textId="77777777" w:rsidR="00DA0CA9" w:rsidRPr="0092706B" w:rsidRDefault="00DA0CA9" w:rsidP="00DA0CA9">
      <w:pPr>
        <w:pStyle w:val="Listaszerbekezds"/>
        <w:ind w:left="0" w:firstLine="0"/>
        <w:jc w:val="center"/>
        <w:rPr>
          <w:rFonts w:eastAsia="Times New Roman"/>
          <w:i/>
        </w:rPr>
      </w:pPr>
      <w:r w:rsidRPr="0092706B">
        <w:rPr>
          <w:rFonts w:eastAsia="Times New Roman"/>
          <w:i/>
        </w:rPr>
        <w:t xml:space="preserve">A Visual </w:t>
      </w:r>
      <w:proofErr w:type="spellStart"/>
      <w:r w:rsidRPr="0092706B">
        <w:rPr>
          <w:rFonts w:eastAsia="Times New Roman"/>
          <w:i/>
        </w:rPr>
        <w:t>Studio</w:t>
      </w:r>
      <w:proofErr w:type="spellEnd"/>
      <w:r w:rsidRPr="0092706B">
        <w:rPr>
          <w:rFonts w:eastAsia="Times New Roman"/>
          <w:i/>
        </w:rPr>
        <w:t xml:space="preserve"> file, miután letöltöttük </w:t>
      </w:r>
      <w:proofErr w:type="spellStart"/>
      <w:r w:rsidRPr="0092706B">
        <w:rPr>
          <w:rFonts w:eastAsia="Times New Roman"/>
          <w:i/>
        </w:rPr>
        <w:t>Gitről</w:t>
      </w:r>
      <w:proofErr w:type="spellEnd"/>
    </w:p>
    <w:p w14:paraId="71D8E4E8" w14:textId="77777777" w:rsidR="00DA0CA9" w:rsidRDefault="00DA0CA9" w:rsidP="00DA0CA9">
      <w:pPr>
        <w:ind w:firstLine="0"/>
        <w:jc w:val="center"/>
        <w:rPr>
          <w:rFonts w:eastAsia="Times New Roman"/>
        </w:rPr>
      </w:pPr>
      <w:r>
        <w:rPr>
          <w:noProof/>
        </w:rPr>
        <w:drawing>
          <wp:inline distT="0" distB="0" distL="0" distR="0" wp14:anchorId="379DBEAC" wp14:editId="39A8A4D3">
            <wp:extent cx="5539839" cy="2660139"/>
            <wp:effectExtent l="0" t="0" r="3810" b="6985"/>
            <wp:docPr id="12" name="Kép 12" descr="https://dl.dropboxusercontent.com/s/8q68bfj51a8y120/devenv_T4vwYtqK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l.dropboxusercontent.com/s/8q68bfj51a8y120/devenv_T4vwYtqKW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29407" cy="2703148"/>
                    </a:xfrm>
                    <a:prstGeom prst="rect">
                      <a:avLst/>
                    </a:prstGeom>
                    <a:noFill/>
                    <a:ln>
                      <a:noFill/>
                    </a:ln>
                  </pic:spPr>
                </pic:pic>
              </a:graphicData>
            </a:graphic>
          </wp:inline>
        </w:drawing>
      </w:r>
    </w:p>
    <w:p w14:paraId="28D28767" w14:textId="77777777" w:rsidR="00DA0CA9" w:rsidRDefault="00DA0CA9" w:rsidP="00DA0CA9">
      <w:pPr>
        <w:spacing w:before="120" w:after="240"/>
        <w:jc w:val="center"/>
        <w:rPr>
          <w:rFonts w:eastAsia="Times New Roman"/>
        </w:rPr>
      </w:pPr>
      <w:r>
        <w:rPr>
          <w:rFonts w:eastAsia="Times New Roman"/>
          <w:i/>
        </w:rPr>
        <w:t xml:space="preserve">Valós idejű tesztelésre példa, új sorok egyből megjelennek az applikációban, </w:t>
      </w:r>
      <w:r>
        <w:rPr>
          <w:rFonts w:eastAsia="Times New Roman"/>
          <w:i/>
        </w:rPr>
        <w:lastRenderedPageBreak/>
        <w:t xml:space="preserve">Visual </w:t>
      </w:r>
      <w:proofErr w:type="spellStart"/>
      <w:r>
        <w:rPr>
          <w:rFonts w:eastAsia="Times New Roman"/>
          <w:i/>
        </w:rPr>
        <w:t>Studio</w:t>
      </w:r>
      <w:proofErr w:type="spellEnd"/>
      <w:r>
        <w:rPr>
          <w:rFonts w:eastAsia="Times New Roman"/>
          <w:i/>
        </w:rPr>
        <w:t xml:space="preserve"> sajna nem engedi a virtuális képernyő forgatását</w:t>
      </w:r>
    </w:p>
    <w:p w14:paraId="2FA13C48" w14:textId="77777777" w:rsidR="00DA0CA9" w:rsidRPr="009A2BD8" w:rsidRDefault="00DA0CA9" w:rsidP="00DA0CA9">
      <w:pPr>
        <w:jc w:val="left"/>
        <w:rPr>
          <w:rFonts w:eastAsia="Times New Roman"/>
        </w:rPr>
      </w:pPr>
      <w:r>
        <w:rPr>
          <w:rFonts w:eastAsia="Times New Roman"/>
        </w:rPr>
        <w:t xml:space="preserve">Az applikációt a Visual </w:t>
      </w:r>
      <w:proofErr w:type="spellStart"/>
      <w:r>
        <w:rPr>
          <w:rFonts w:eastAsia="Times New Roman"/>
        </w:rPr>
        <w:t>Studio</w:t>
      </w:r>
      <w:proofErr w:type="spellEnd"/>
      <w:r>
        <w:rPr>
          <w:rFonts w:eastAsia="Times New Roman"/>
        </w:rPr>
        <w:t xml:space="preserve"> használatával lehet akár egy telefonos készülékre telepíteni is. A telefonon előbb aktiválni kell a fejlesztői opciókat, így adunk engedélyt a számítógépnek, hogy a telefonra közvetlenül telepítsen alkalmazásokat. A telepítés mellett több lehetőségünk is van, például a </w:t>
      </w:r>
      <w:proofErr w:type="spellStart"/>
      <w:r>
        <w:rPr>
          <w:rFonts w:eastAsia="Times New Roman"/>
        </w:rPr>
        <w:t>debugolás</w:t>
      </w:r>
      <w:proofErr w:type="spellEnd"/>
      <w:r>
        <w:rPr>
          <w:rFonts w:eastAsia="Times New Roman"/>
        </w:rPr>
        <w:t xml:space="preserve">. A </w:t>
      </w:r>
      <w:proofErr w:type="spellStart"/>
      <w:r>
        <w:rPr>
          <w:rFonts w:eastAsia="Times New Roman"/>
        </w:rPr>
        <w:t>debug</w:t>
      </w:r>
      <w:proofErr w:type="spellEnd"/>
      <w:r>
        <w:rPr>
          <w:rFonts w:eastAsia="Times New Roman"/>
        </w:rPr>
        <w:t xml:space="preserve"> alatt azt értjük, hogy számítógépünk és a telefonunk össze van kötve, és a kódot látjuk hogyan hívódig meg, még akár változtathatunk is a kódon valós időben. Ez rendkívül hasznos tud lenni, mivel nem kell újra megnyitni az alkalmazást minden alkalommal, amikor változik a kód. Az emuláció </w:t>
      </w:r>
      <w:r>
        <w:rPr>
          <w:rStyle w:val="Lbjegyzet-hivatkozs"/>
          <w:rFonts w:eastAsia="Times New Roman"/>
        </w:rPr>
        <w:footnoteReference w:id="13"/>
      </w:r>
      <w:r>
        <w:rPr>
          <w:rFonts w:eastAsia="Times New Roman"/>
        </w:rPr>
        <w:t xml:space="preserve">emellett rengeteg lehetőségünk is van, akár Android, vagy IOS rendszeren is tudunk emulálni. De ha szimulálni akarunk egy mobil készüléket, akkor annak </w:t>
      </w:r>
      <w:proofErr w:type="gramStart"/>
      <w:r>
        <w:rPr>
          <w:rFonts w:eastAsia="Times New Roman"/>
        </w:rPr>
        <w:t>a  beállításainál</w:t>
      </w:r>
      <w:proofErr w:type="gramEnd"/>
      <w:r>
        <w:rPr>
          <w:rFonts w:eastAsia="Times New Roman"/>
        </w:rPr>
        <w:t xml:space="preserve"> is lehetőség van az operációs rendszer, és egyéb mobilos paraméterek beállítására, például, hogy mekkora a képarány. Így könnyű tesztelni az alkalmazást, anélkül, hogy vásárolnánk tesztelésre készüléket.</w:t>
      </w:r>
    </w:p>
    <w:p w14:paraId="57926308" w14:textId="77777777" w:rsidR="00DA0CA9" w:rsidRDefault="00DA0CA9" w:rsidP="00DA0CA9">
      <w:pPr>
        <w:pStyle w:val="Listaszerbekezds"/>
        <w:ind w:firstLine="0"/>
        <w:jc w:val="center"/>
        <w:rPr>
          <w:rFonts w:eastAsia="Times New Roman"/>
        </w:rPr>
      </w:pPr>
      <w:r>
        <w:rPr>
          <w:noProof/>
        </w:rPr>
        <w:drawing>
          <wp:inline distT="0" distB="0" distL="0" distR="0" wp14:anchorId="15C8126A" wp14:editId="3777253B">
            <wp:extent cx="3446739" cy="2867891"/>
            <wp:effectExtent l="0" t="0" r="1905" b="8890"/>
            <wp:docPr id="11" name="Kép 11" descr="https://dl.dropboxusercontent.com/s/15vyck62goxroxn/devenv_VisljFUPV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dropboxusercontent.com/s/15vyck62goxroxn/devenv_VisljFUPV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7350" cy="2918323"/>
                    </a:xfrm>
                    <a:prstGeom prst="rect">
                      <a:avLst/>
                    </a:prstGeom>
                    <a:noFill/>
                    <a:ln>
                      <a:noFill/>
                    </a:ln>
                  </pic:spPr>
                </pic:pic>
              </a:graphicData>
            </a:graphic>
          </wp:inline>
        </w:drawing>
      </w:r>
    </w:p>
    <w:p w14:paraId="25EE11AF" w14:textId="77777777" w:rsidR="00DA0CA9" w:rsidRPr="00142683" w:rsidRDefault="00DA0CA9" w:rsidP="00DA0CA9">
      <w:pPr>
        <w:jc w:val="center"/>
        <w:rPr>
          <w:rFonts w:eastAsia="Times New Roman"/>
          <w:i/>
        </w:rPr>
      </w:pPr>
      <w:r>
        <w:rPr>
          <w:rFonts w:eastAsia="Times New Roman"/>
          <w:i/>
        </w:rPr>
        <w:t>Android Operációs rendszer beállítása, vagy képernyő arány</w:t>
      </w:r>
    </w:p>
    <w:p w14:paraId="39293001" w14:textId="77777777" w:rsidR="00DA0CA9" w:rsidRDefault="00DA0CA9" w:rsidP="005065D0">
      <w:pPr>
        <w:pStyle w:val="Cmsor3"/>
      </w:pPr>
      <w:r>
        <w:lastRenderedPageBreak/>
        <w:t>Böngésző fejlesztői opció</w:t>
      </w:r>
    </w:p>
    <w:p w14:paraId="7C237080" w14:textId="77777777" w:rsidR="00DA0CA9" w:rsidRDefault="00DA0CA9" w:rsidP="00DA0CA9">
      <w:pPr>
        <w:jc w:val="center"/>
        <w:rPr>
          <w:rFonts w:eastAsia="Times New Roman"/>
        </w:rPr>
      </w:pPr>
      <w:r>
        <w:rPr>
          <w:noProof/>
        </w:rPr>
        <w:drawing>
          <wp:inline distT="0" distB="0" distL="0" distR="0" wp14:anchorId="70DC0F2A" wp14:editId="453EAA14">
            <wp:extent cx="4671168" cy="3099459"/>
            <wp:effectExtent l="0" t="0" r="0" b="5715"/>
            <wp:docPr id="24" name="Kép 24" descr="https://dl.dropboxusercontent.com/s/l3dr62eduhqb47b/firefox_ttZQThNy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l.dropboxusercontent.com/s/l3dr62eduhqb47b/firefox_ttZQThNy2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7372" cy="3196470"/>
                    </a:xfrm>
                    <a:prstGeom prst="rect">
                      <a:avLst/>
                    </a:prstGeom>
                    <a:noFill/>
                    <a:ln>
                      <a:noFill/>
                    </a:ln>
                  </pic:spPr>
                </pic:pic>
              </a:graphicData>
            </a:graphic>
          </wp:inline>
        </w:drawing>
      </w:r>
    </w:p>
    <w:p w14:paraId="769FCC0B" w14:textId="77777777" w:rsidR="00DA0CA9" w:rsidRPr="00B90424" w:rsidRDefault="00DA0CA9" w:rsidP="00DA0CA9">
      <w:pPr>
        <w:spacing w:after="240"/>
        <w:jc w:val="center"/>
        <w:rPr>
          <w:rFonts w:eastAsia="Times New Roman"/>
          <w:i/>
        </w:rPr>
      </w:pPr>
      <w:r>
        <w:rPr>
          <w:rFonts w:eastAsia="Times New Roman"/>
          <w:i/>
        </w:rPr>
        <w:t>Firefox böngésző használatával valós idejű szerkesztés</w:t>
      </w:r>
    </w:p>
    <w:p w14:paraId="6B63B16A" w14:textId="77777777" w:rsidR="00DA0CA9" w:rsidRPr="009A2BD8" w:rsidRDefault="00DA0CA9" w:rsidP="00DA0CA9">
      <w:pPr>
        <w:jc w:val="left"/>
        <w:rPr>
          <w:rFonts w:eastAsia="Times New Roman"/>
        </w:rPr>
      </w:pPr>
      <w:r>
        <w:rPr>
          <w:rFonts w:eastAsia="Times New Roman"/>
        </w:rPr>
        <w:t xml:space="preserve">Lehetséges az applikáció tesztelése Visual </w:t>
      </w:r>
      <w:proofErr w:type="spellStart"/>
      <w:r>
        <w:rPr>
          <w:rFonts w:eastAsia="Times New Roman"/>
        </w:rPr>
        <w:t>Studio</w:t>
      </w:r>
      <w:proofErr w:type="spellEnd"/>
      <w:r>
        <w:rPr>
          <w:rFonts w:eastAsia="Times New Roman"/>
        </w:rPr>
        <w:t xml:space="preserve"> nélkül is. A böngészők általában rendelkeznek fejlesztői eszközökkel, ha mi megnyitjuk a HTML file-t, amin dolgoztunk, akkor lehetőségünk van előre megtekinteni a weblap működését. A HTML file megnyitása után a weblap bezárásáig lehetőségünk van bármilyen módosításra. Fontos tudni viszont, hogy ezek a módosítások csak a böngésző példányán jelennek meg, ezeket el kell menteni a HTML file-</w:t>
      </w:r>
      <w:proofErr w:type="spellStart"/>
      <w:r>
        <w:rPr>
          <w:rFonts w:eastAsia="Times New Roman"/>
        </w:rPr>
        <w:t>ba</w:t>
      </w:r>
      <w:proofErr w:type="spellEnd"/>
      <w:r>
        <w:rPr>
          <w:rFonts w:eastAsia="Times New Roman"/>
        </w:rPr>
        <w:t xml:space="preserve"> is. A fejlesztői opciók is rendelkezhetnek Androidos, vagy IOS „emulátorral”, ami viszont csak azt csinálja, hogy a weblap telefonos verzióját tölti be, míg a képernyő arányt nem változtatja.</w:t>
      </w:r>
    </w:p>
    <w:p w14:paraId="6A9A0D3E" w14:textId="77777777" w:rsidR="00DA0CA9" w:rsidRDefault="00DA0CA9" w:rsidP="00DA0CA9">
      <w:pPr>
        <w:pStyle w:val="Listaszerbekezds"/>
        <w:ind w:left="360" w:firstLine="0"/>
        <w:jc w:val="center"/>
        <w:rPr>
          <w:color w:val="800000"/>
        </w:rPr>
      </w:pPr>
    </w:p>
    <w:p w14:paraId="32FAE65B" w14:textId="77777777" w:rsidR="00DA0CA9" w:rsidRPr="0037392E" w:rsidRDefault="00DA0CA9" w:rsidP="005065D0">
      <w:pPr>
        <w:pStyle w:val="Cmsor2"/>
      </w:pPr>
      <w:r>
        <w:t>Fejlesztés</w:t>
      </w:r>
    </w:p>
    <w:p w14:paraId="5E63FAF0" w14:textId="77777777" w:rsidR="00DA0CA9" w:rsidRDefault="00DA0CA9" w:rsidP="00DA0CA9">
      <w:pPr>
        <w:pStyle w:val="Listaszerbekezds"/>
        <w:ind w:left="0" w:firstLine="0"/>
        <w:contextualSpacing w:val="0"/>
        <w:jc w:val="center"/>
      </w:pPr>
      <w:r w:rsidRPr="00EB2978">
        <w:rPr>
          <w:noProof/>
        </w:rPr>
        <w:drawing>
          <wp:inline distT="0" distB="0" distL="0" distR="0" wp14:anchorId="100FA9CB" wp14:editId="43F19322">
            <wp:extent cx="4740294" cy="2162484"/>
            <wp:effectExtent l="0" t="0" r="317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6085" cy="2165126"/>
                    </a:xfrm>
                    <a:prstGeom prst="rect">
                      <a:avLst/>
                    </a:prstGeom>
                  </pic:spPr>
                </pic:pic>
              </a:graphicData>
            </a:graphic>
          </wp:inline>
        </w:drawing>
      </w:r>
    </w:p>
    <w:p w14:paraId="3C9EA6C6" w14:textId="77777777" w:rsidR="00DA0CA9" w:rsidRDefault="00DA0CA9" w:rsidP="005065D0">
      <w:pPr>
        <w:pStyle w:val="Cmsor3"/>
      </w:pPr>
      <w:r>
        <w:t>Fejlesztés menete</w:t>
      </w:r>
    </w:p>
    <w:p w14:paraId="2D70CEC0" w14:textId="77777777" w:rsidR="00DA0CA9" w:rsidRDefault="00DA0CA9" w:rsidP="00DA0CA9">
      <w:pPr>
        <w:jc w:val="left"/>
        <w:rPr>
          <w:rFonts w:eastAsia="Times New Roman"/>
        </w:rPr>
      </w:pPr>
      <w:r>
        <w:rPr>
          <w:rFonts w:eastAsia="Times New Roman"/>
        </w:rPr>
        <w:t xml:space="preserve">Az alkalmazás bővítésének legfontosabb része a számolások helyes elvégzése, és kiírása. Ennek a fejlesztési rétegnek jól kell kommunikálnia az alkalmazás backend </w:t>
      </w:r>
      <w:r>
        <w:rPr>
          <w:rFonts w:eastAsia="Times New Roman"/>
        </w:rPr>
        <w:lastRenderedPageBreak/>
        <w:t xml:space="preserve">részével. Egy adatbázisba csak helyes értékeket szabad felvinni, különben hibába ütközünk. Ha pedig a felhasználó nem megfelelő értékeket visz fel, akkor azt ki kell jelezni is. Ez nem különbözteti meg azt, hogy a backend ettől függetlenül tartalmazhat hibakezelést, de ezt természetesen tudatni kell a felhasználóval. A fejlesztésnek folyamatosan figyelembe kell vennie a platform függőséget is, például Firefox, Chrome, és telefonra a </w:t>
      </w:r>
      <w:proofErr w:type="spellStart"/>
      <w:r>
        <w:t>Cordova</w:t>
      </w:r>
      <w:proofErr w:type="spellEnd"/>
      <w:r>
        <w:t>.</w:t>
      </w:r>
    </w:p>
    <w:p w14:paraId="5BB866E7" w14:textId="77777777" w:rsidR="00DA0CA9" w:rsidRDefault="00DA0CA9" w:rsidP="00DA0CA9">
      <w:pPr>
        <w:jc w:val="left"/>
        <w:rPr>
          <w:rFonts w:eastAsia="Times New Roman"/>
        </w:rPr>
      </w:pPr>
      <w:r>
        <w:rPr>
          <w:rFonts w:eastAsia="Times New Roman"/>
        </w:rPr>
        <w:t xml:space="preserve">A programra használt navigálás és műveletek inicializálását a HTML és a JavaScript végzi el. A HTML-ben szereplő objektumok, például gombok által kerülnek meghívásra különböző műveletek. </w:t>
      </w:r>
    </w:p>
    <w:p w14:paraId="4C508CE0" w14:textId="77777777" w:rsidR="00DA0CA9" w:rsidRDefault="00DA0CA9" w:rsidP="00DA0CA9">
      <w:pPr>
        <w:jc w:val="left"/>
        <w:rPr>
          <w:rFonts w:eastAsia="Times New Roman"/>
        </w:rPr>
      </w:pPr>
      <w:r>
        <w:rPr>
          <w:rFonts w:eastAsia="Times New Roman"/>
        </w:rPr>
        <w:t xml:space="preserve">Ezek között a műveletek között van az adatbázisból való lekérdezés is. Ezekkel az adatokkal pedig úgy kell bánni, hogy azok felhasználhatóak legyenek a megjelenítésre. A feldolgozott adatokat pedig a backend részére, a szerver adatbázisára küldjük további feldolgozásra. Az innen érkező válasz alapján pedig folytatódik a program élet ciklusa. Tehát fontos feltételezni, hogy ezek között a pontok között bármikor lehetnek hibák, és ezeket kezelni kell. Ezek közé a hibajelzések közé sorolható a szövegdobozos hibaüzenetek, amik visszajelzést adnak arról, hogy nem megfelelő adatot vitt fel a felhasználó, vagy ha esetleg éppen nem elérhető a szerver. </w:t>
      </w:r>
    </w:p>
    <w:p w14:paraId="493948DD" w14:textId="77777777" w:rsidR="00DA0CA9" w:rsidRDefault="00DA0CA9" w:rsidP="005065D0">
      <w:pPr>
        <w:pStyle w:val="Cmsor3"/>
      </w:pPr>
      <w:r>
        <w:t>Backend fejlesztés</w:t>
      </w:r>
    </w:p>
    <w:p w14:paraId="35AD17CF" w14:textId="77777777" w:rsidR="00DA0CA9" w:rsidRDefault="00DA0CA9" w:rsidP="00DA0CA9">
      <w:pPr>
        <w:jc w:val="left"/>
        <w:rPr>
          <w:rFonts w:eastAsia="Times New Roman"/>
        </w:rPr>
      </w:pPr>
      <w:r>
        <w:rPr>
          <w:rFonts w:eastAsia="Times New Roman"/>
        </w:rPr>
        <w:t>Elsősorban az applikáció „agya” kell, ahol tárolni lehet a játékos teljesítményét, és bővíteni lehet a játék során előforduló kérdéseket. Ezt megelőzi az adatbázis tervezése. Fontos tudni, hogy milyen adatokkal akarunk dolgozni, később ezeket kiegészíteni már nehezebb. A szerveroldali kommunikációnak emellett kezelnie kell a helytelen adatokat, máskülönben a felhasználók visszaélhetnek a program hibájával.</w:t>
      </w:r>
    </w:p>
    <w:p w14:paraId="4C772BA7" w14:textId="77777777" w:rsidR="00DA0CA9" w:rsidRDefault="00DA0CA9" w:rsidP="005065D0">
      <w:pPr>
        <w:pStyle w:val="Cmsor3"/>
      </w:pPr>
      <w:r>
        <w:t>Frontend fejlesztés</w:t>
      </w:r>
    </w:p>
    <w:p w14:paraId="5FD6FB78" w14:textId="77777777" w:rsidR="005065D0" w:rsidRDefault="00DA0CA9" w:rsidP="005065D0">
      <w:pPr>
        <w:jc w:val="left"/>
        <w:rPr>
          <w:rFonts w:eastAsia="Times New Roman"/>
        </w:rPr>
      </w:pPr>
      <w:r>
        <w:rPr>
          <w:rFonts w:eastAsia="Times New Roman"/>
        </w:rPr>
        <w:t>Egy működő alappal már lehet fejleszteni a frontendet. Itt jön figyelembe a tesztelés hangsúlya, mivel van lehetőség arra, hogy a kód futtatása közben fejlesszük a felhasználói felületet. Az adatbázist ilyenkor nem kell már szerkeszteni, később esetleg lehet bővíteni, de több lehetőségünk van a frontenden hasznosítani ezeket. Ugyan azok az adatok több helyen is előfordulnak, és többször lehet újra hasznosítani őket. Ilyenre példa a felhasználó nevének kiírása, vagy a „kérdések” lekérdezése.</w:t>
      </w:r>
    </w:p>
    <w:p w14:paraId="557A179D" w14:textId="77777777" w:rsidR="005065D0" w:rsidRDefault="005065D0" w:rsidP="005065D0">
      <w:pPr>
        <w:pStyle w:val="Cmsor1"/>
      </w:pPr>
      <w:r>
        <w:t>JavaScript</w:t>
      </w:r>
    </w:p>
    <w:p w14:paraId="47E8C6E3" w14:textId="77777777" w:rsidR="005065D0" w:rsidRPr="00CD738D" w:rsidRDefault="005065D0" w:rsidP="005065D0">
      <w:r w:rsidRPr="00CD738D">
        <w:t>A játék JavaScript részénél arra törekedtünk, hogy minél jobban levegyük a terhet a backend-</w:t>
      </w:r>
      <w:proofErr w:type="spellStart"/>
      <w:r w:rsidRPr="00CD738D">
        <w:t>ről</w:t>
      </w:r>
      <w:proofErr w:type="spellEnd"/>
      <w:r w:rsidRPr="00CD738D">
        <w:t xml:space="preserve"> és inkább a frontend-en fussanak az algoritmusok. Ennek érdekében a játék alatt az adatbázisból csak egyszer kérünk ki adatot és azt a frontend-en tároljuk.</w:t>
      </w:r>
    </w:p>
    <w:p w14:paraId="4822DF09" w14:textId="77777777" w:rsidR="005065D0" w:rsidRDefault="005065D0" w:rsidP="005065D0">
      <w:r>
        <w:rPr>
          <w:noProof/>
        </w:rPr>
        <w:drawing>
          <wp:inline distT="0" distB="0" distL="0" distR="0" wp14:anchorId="26020BD7" wp14:editId="378D0F99">
            <wp:extent cx="5760720" cy="1180465"/>
            <wp:effectExtent l="0" t="0" r="0" b="63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180465"/>
                    </a:xfrm>
                    <a:prstGeom prst="rect">
                      <a:avLst/>
                    </a:prstGeom>
                    <a:noFill/>
                    <a:ln>
                      <a:noFill/>
                    </a:ln>
                  </pic:spPr>
                </pic:pic>
              </a:graphicData>
            </a:graphic>
          </wp:inline>
        </w:drawing>
      </w:r>
    </w:p>
    <w:p w14:paraId="7CD33DAC" w14:textId="77777777" w:rsidR="005065D0" w:rsidRDefault="005065D0" w:rsidP="005065D0"/>
    <w:p w14:paraId="4EF1F4C8" w14:textId="77777777" w:rsidR="005065D0" w:rsidRDefault="005065D0" w:rsidP="005065D0">
      <w:pPr>
        <w:pStyle w:val="Cmsor2"/>
      </w:pPr>
      <w:r>
        <w:lastRenderedPageBreak/>
        <w:t>Webszerverek elérhetősége:</w:t>
      </w:r>
    </w:p>
    <w:p w14:paraId="33487BE4" w14:textId="77777777" w:rsidR="005065D0" w:rsidRDefault="005065D0" w:rsidP="005065D0">
      <w:r>
        <w:rPr>
          <w:noProof/>
        </w:rPr>
        <w:drawing>
          <wp:inline distT="0" distB="0" distL="0" distR="0" wp14:anchorId="399C27EA" wp14:editId="36B412DA">
            <wp:extent cx="5753100" cy="819150"/>
            <wp:effectExtent l="0" t="0" r="0" b="0"/>
            <wp:docPr id="224" name="Kép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819150"/>
                    </a:xfrm>
                    <a:prstGeom prst="rect">
                      <a:avLst/>
                    </a:prstGeom>
                    <a:noFill/>
                    <a:ln>
                      <a:noFill/>
                    </a:ln>
                  </pic:spPr>
                </pic:pic>
              </a:graphicData>
            </a:graphic>
          </wp:inline>
        </w:drawing>
      </w:r>
    </w:p>
    <w:p w14:paraId="7EC5AE7E" w14:textId="77777777" w:rsidR="005065D0" w:rsidRPr="00CD738D" w:rsidRDefault="005065D0" w:rsidP="005065D0">
      <w:r w:rsidRPr="00CD738D">
        <w:t xml:space="preserve">Kommentek törlésével könnyen állítható, hogy melyik webszerverre szeretnénk csatlakozni. Illetve </w:t>
      </w:r>
      <w:proofErr w:type="spellStart"/>
      <w:r w:rsidRPr="00CD738D">
        <w:t>localhost</w:t>
      </w:r>
      <w:proofErr w:type="spellEnd"/>
      <w:r w:rsidRPr="00CD738D">
        <w:t xml:space="preserve"> indítás is rendelkezésünkre áll.</w:t>
      </w:r>
    </w:p>
    <w:p w14:paraId="7F4E52C0" w14:textId="77777777" w:rsidR="005065D0" w:rsidRDefault="005065D0" w:rsidP="005065D0">
      <w:pPr>
        <w:pStyle w:val="Cmsor2"/>
      </w:pPr>
      <w:r>
        <w:t>Kommunikáció a backend-</w:t>
      </w:r>
      <w:proofErr w:type="spellStart"/>
      <w:r>
        <w:t>del</w:t>
      </w:r>
      <w:proofErr w:type="spellEnd"/>
    </w:p>
    <w:p w14:paraId="7AC997D1" w14:textId="77777777" w:rsidR="005065D0" w:rsidRPr="00CD738D" w:rsidRDefault="005065D0" w:rsidP="005065D0">
      <w:r w:rsidRPr="00CD738D">
        <w:t xml:space="preserve">A dinamikus kommunikálás megvalósítását AJAX végezte. JavaScriptről php backend-re tudunk adatot küldeni, ami pedig az adatbázissal való kommunikációt valósítja meg. Ennek segítségével nem kell új </w:t>
      </w:r>
      <w:proofErr w:type="spellStart"/>
      <w:r w:rsidRPr="00CD738D">
        <w:t>html</w:t>
      </w:r>
      <w:proofErr w:type="spellEnd"/>
      <w:r w:rsidRPr="00CD738D">
        <w:t xml:space="preserve"> lapot küldeni, így nincs frissítés sem.</w:t>
      </w:r>
    </w:p>
    <w:p w14:paraId="22D23346" w14:textId="77777777" w:rsidR="005065D0" w:rsidRPr="00CD738D" w:rsidRDefault="005065D0" w:rsidP="005065D0">
      <w:pPr>
        <w:pStyle w:val="Cmsor2"/>
      </w:pPr>
      <w:r w:rsidRPr="00CD738D">
        <w:t>Regisztráció</w:t>
      </w:r>
    </w:p>
    <w:p w14:paraId="7505D221" w14:textId="77777777" w:rsidR="005065D0" w:rsidRPr="00CD738D" w:rsidRDefault="005065D0" w:rsidP="005065D0">
      <w:r w:rsidRPr="00CD738D">
        <w:t>Regisztráció során csak pár új adatot kell az adatbázisba küldeni.</w:t>
      </w:r>
    </w:p>
    <w:p w14:paraId="7B5B23B0" w14:textId="77777777" w:rsidR="005065D0" w:rsidRDefault="005065D0" w:rsidP="005065D0">
      <w:r>
        <w:rPr>
          <w:noProof/>
        </w:rPr>
        <w:drawing>
          <wp:inline distT="0" distB="0" distL="0" distR="0" wp14:anchorId="3543FCAE" wp14:editId="0C415DA1">
            <wp:extent cx="5760720" cy="2113915"/>
            <wp:effectExtent l="0" t="0" r="0" b="635"/>
            <wp:docPr id="225" name="Kép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113915"/>
                    </a:xfrm>
                    <a:prstGeom prst="rect">
                      <a:avLst/>
                    </a:prstGeom>
                    <a:noFill/>
                    <a:ln>
                      <a:noFill/>
                    </a:ln>
                  </pic:spPr>
                </pic:pic>
              </a:graphicData>
            </a:graphic>
          </wp:inline>
        </w:drawing>
      </w:r>
    </w:p>
    <w:p w14:paraId="7274FFC2" w14:textId="77777777" w:rsidR="005065D0" w:rsidRPr="00CD738D" w:rsidRDefault="005065D0" w:rsidP="005065D0">
      <w:r w:rsidRPr="00CD738D">
        <w:t xml:space="preserve">Változók értékeit adjuk át az </w:t>
      </w:r>
      <w:proofErr w:type="spellStart"/>
      <w:r w:rsidRPr="00CD738D">
        <w:t>ajax-nak</w:t>
      </w:r>
      <w:proofErr w:type="spellEnd"/>
      <w:r w:rsidRPr="00CD738D">
        <w:t xml:space="preserve">. Típusa: POST. URL a célt jelöli, ez jelen esetben a </w:t>
      </w:r>
      <w:proofErr w:type="spellStart"/>
      <w:r w:rsidRPr="00CD738D">
        <w:t>signup.php</w:t>
      </w:r>
      <w:proofErr w:type="spellEnd"/>
      <w:r w:rsidRPr="00CD738D">
        <w:t xml:space="preserve"> fájl lesz. Az adatokat </w:t>
      </w:r>
      <w:proofErr w:type="spellStart"/>
      <w:r w:rsidRPr="00CD738D">
        <w:t>stringként</w:t>
      </w:r>
      <w:proofErr w:type="spellEnd"/>
      <w:r w:rsidRPr="00CD738D">
        <w:t xml:space="preserve">, összefűzve küldjük el. A függvény futása végén </w:t>
      </w:r>
      <w:proofErr w:type="spellStart"/>
      <w:r w:rsidRPr="00CD738D">
        <w:t>alert</w:t>
      </w:r>
      <w:proofErr w:type="spellEnd"/>
      <w:r w:rsidRPr="00CD738D">
        <w:t>-tel jelezzük a küldés sikerességét, sikertelenségét.</w:t>
      </w:r>
    </w:p>
    <w:p w14:paraId="0D84BA2E" w14:textId="77777777" w:rsidR="005065D0" w:rsidRDefault="005065D0" w:rsidP="005065D0">
      <w:pPr>
        <w:pStyle w:val="Cmsor2"/>
      </w:pPr>
      <w:r>
        <w:t>Bejelentkezés</w:t>
      </w:r>
    </w:p>
    <w:p w14:paraId="37E71E33" w14:textId="77777777" w:rsidR="005065D0" w:rsidRPr="00CD738D" w:rsidRDefault="005065D0" w:rsidP="005065D0">
      <w:r w:rsidRPr="00CD738D">
        <w:t xml:space="preserve">A bejelentkezés hasonló a regisztrációhoz az </w:t>
      </w:r>
      <w:proofErr w:type="spellStart"/>
      <w:r w:rsidRPr="00CD738D">
        <w:t>ajax</w:t>
      </w:r>
      <w:proofErr w:type="spellEnd"/>
      <w:r w:rsidRPr="00CD738D">
        <w:t xml:space="preserve"> szempontjából. Itt is adatot küldünk a backend részére. Típusa tehát POST. AZ URL a </w:t>
      </w:r>
      <w:proofErr w:type="spellStart"/>
      <w:r w:rsidRPr="00CD738D">
        <w:t>login.php</w:t>
      </w:r>
      <w:proofErr w:type="spellEnd"/>
      <w:r w:rsidRPr="00CD738D">
        <w:t xml:space="preserve"> fájl. Az adatokat ugyan úgy </w:t>
      </w:r>
      <w:proofErr w:type="spellStart"/>
      <w:r w:rsidRPr="00CD738D">
        <w:t>stringként</w:t>
      </w:r>
      <w:proofErr w:type="spellEnd"/>
      <w:r w:rsidRPr="00CD738D">
        <w:t xml:space="preserve"> összefűzve küldjük el.</w:t>
      </w:r>
    </w:p>
    <w:p w14:paraId="387E59CD" w14:textId="77777777" w:rsidR="005065D0" w:rsidRDefault="005065D0" w:rsidP="005065D0">
      <w:r>
        <w:rPr>
          <w:noProof/>
        </w:rPr>
        <w:lastRenderedPageBreak/>
        <w:drawing>
          <wp:inline distT="0" distB="0" distL="0" distR="0" wp14:anchorId="42B1A8BA" wp14:editId="34A2CD19">
            <wp:extent cx="5753100" cy="2543175"/>
            <wp:effectExtent l="0" t="0" r="0" b="9525"/>
            <wp:docPr id="226" name="Kép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a:noFill/>
                    </a:ln>
                  </pic:spPr>
                </pic:pic>
              </a:graphicData>
            </a:graphic>
          </wp:inline>
        </w:drawing>
      </w:r>
    </w:p>
    <w:p w14:paraId="6247EE0E" w14:textId="77777777" w:rsidR="005065D0" w:rsidRDefault="005065D0" w:rsidP="005065D0"/>
    <w:p w14:paraId="7C846E17" w14:textId="77777777" w:rsidR="005065D0" w:rsidRDefault="005065D0" w:rsidP="005065D0">
      <w:pPr>
        <w:pStyle w:val="Cmsor2"/>
      </w:pPr>
      <w:r>
        <w:t>UI</w:t>
      </w:r>
    </w:p>
    <w:p w14:paraId="7F8074D8" w14:textId="77777777" w:rsidR="005065D0" w:rsidRPr="00CD738D" w:rsidRDefault="005065D0" w:rsidP="005065D0">
      <w:r w:rsidRPr="00CD738D">
        <w:t xml:space="preserve">A játék élvezhetősége érdekében egy </w:t>
      </w:r>
      <w:proofErr w:type="spellStart"/>
      <w:r w:rsidRPr="00CD738D">
        <w:t>html</w:t>
      </w:r>
      <w:proofErr w:type="spellEnd"/>
      <w:r w:rsidRPr="00CD738D">
        <w:t xml:space="preserve"> oldal fut végig és ezen történnek a változások a különböző függvények segítségével. Néhány példa: </w:t>
      </w:r>
    </w:p>
    <w:p w14:paraId="7E0F727C" w14:textId="77777777" w:rsidR="005065D0" w:rsidRPr="00CD738D" w:rsidRDefault="005065D0" w:rsidP="005065D0">
      <w:proofErr w:type="spellStart"/>
      <w:proofErr w:type="gramStart"/>
      <w:r w:rsidRPr="00CD738D">
        <w:t>CancelLogin</w:t>
      </w:r>
      <w:proofErr w:type="spellEnd"/>
      <w:r w:rsidRPr="00CD738D">
        <w:t>(</w:t>
      </w:r>
      <w:proofErr w:type="gramEnd"/>
      <w:r w:rsidRPr="00CD738D">
        <w:t xml:space="preserve">) metódus eltűnteti a </w:t>
      </w:r>
      <w:proofErr w:type="spellStart"/>
      <w:r w:rsidRPr="00CD738D">
        <w:t>a</w:t>
      </w:r>
      <w:proofErr w:type="spellEnd"/>
      <w:r w:rsidRPr="00CD738D">
        <w:t xml:space="preserve"> login </w:t>
      </w:r>
      <w:proofErr w:type="spellStart"/>
      <w:r w:rsidRPr="00CD738D">
        <w:t>formot</w:t>
      </w:r>
      <w:proofErr w:type="spellEnd"/>
      <w:r w:rsidRPr="00CD738D">
        <w:t xml:space="preserve"> és a kezdőképernyő állapotát hozza vissza.</w:t>
      </w:r>
    </w:p>
    <w:p w14:paraId="31A7EE2B" w14:textId="77777777" w:rsidR="005065D0" w:rsidRDefault="005065D0" w:rsidP="005065D0">
      <w:r>
        <w:rPr>
          <w:noProof/>
        </w:rPr>
        <w:drawing>
          <wp:inline distT="0" distB="0" distL="0" distR="0" wp14:anchorId="64A316A4" wp14:editId="5FA87442">
            <wp:extent cx="4600575" cy="1257300"/>
            <wp:effectExtent l="0" t="0" r="9525" b="0"/>
            <wp:docPr id="227" name="Kép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0575" cy="1257300"/>
                    </a:xfrm>
                    <a:prstGeom prst="rect">
                      <a:avLst/>
                    </a:prstGeom>
                    <a:noFill/>
                    <a:ln>
                      <a:noFill/>
                    </a:ln>
                  </pic:spPr>
                </pic:pic>
              </a:graphicData>
            </a:graphic>
          </wp:inline>
        </w:drawing>
      </w:r>
    </w:p>
    <w:p w14:paraId="55818539" w14:textId="77777777" w:rsidR="005065D0" w:rsidRDefault="005065D0" w:rsidP="005065D0">
      <w:pPr>
        <w:pStyle w:val="Cmsor2"/>
      </w:pPr>
      <w:proofErr w:type="spellStart"/>
      <w:proofErr w:type="gramStart"/>
      <w:r w:rsidRPr="00CD738D">
        <w:t>CancelSignup</w:t>
      </w:r>
      <w:proofErr w:type="spellEnd"/>
      <w:r w:rsidRPr="00CD738D">
        <w:t>(</w:t>
      </w:r>
      <w:proofErr w:type="gramEnd"/>
      <w:r w:rsidRPr="00CD738D">
        <w:t>)</w:t>
      </w:r>
    </w:p>
    <w:p w14:paraId="543AC6EC" w14:textId="2D8C24AC" w:rsidR="005065D0" w:rsidRPr="00CD738D" w:rsidRDefault="005065D0" w:rsidP="005065D0">
      <w:r>
        <w:t>A</w:t>
      </w:r>
      <w:r w:rsidRPr="00CD738D">
        <w:t xml:space="preserve"> metódus az előbb említett módszerrel a regisztrációs </w:t>
      </w:r>
      <w:proofErr w:type="spellStart"/>
      <w:r w:rsidRPr="00CD738D">
        <w:t>formot</w:t>
      </w:r>
      <w:proofErr w:type="spellEnd"/>
      <w:r w:rsidRPr="00CD738D">
        <w:t xml:space="preserve"> tűnteti el.</w:t>
      </w:r>
    </w:p>
    <w:p w14:paraId="6DEE3382" w14:textId="77777777" w:rsidR="005065D0" w:rsidRDefault="005065D0" w:rsidP="005065D0">
      <w:r>
        <w:rPr>
          <w:noProof/>
        </w:rPr>
        <w:drawing>
          <wp:inline distT="0" distB="0" distL="0" distR="0" wp14:anchorId="5C80EA48" wp14:editId="58A8B1FC">
            <wp:extent cx="4667250" cy="1428750"/>
            <wp:effectExtent l="0" t="0" r="0" b="0"/>
            <wp:docPr id="228" name="Kép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7250" cy="1428750"/>
                    </a:xfrm>
                    <a:prstGeom prst="rect">
                      <a:avLst/>
                    </a:prstGeom>
                    <a:noFill/>
                    <a:ln>
                      <a:noFill/>
                    </a:ln>
                  </pic:spPr>
                </pic:pic>
              </a:graphicData>
            </a:graphic>
          </wp:inline>
        </w:drawing>
      </w:r>
    </w:p>
    <w:p w14:paraId="663AF204" w14:textId="77777777" w:rsidR="005065D0" w:rsidRDefault="005065D0" w:rsidP="005065D0"/>
    <w:p w14:paraId="7E6383F4" w14:textId="77777777" w:rsidR="005065D0" w:rsidRPr="00CD738D" w:rsidRDefault="005065D0" w:rsidP="005065D0">
      <w:proofErr w:type="spellStart"/>
      <w:proofErr w:type="gramStart"/>
      <w:r w:rsidRPr="00CD738D">
        <w:t>CleanUp</w:t>
      </w:r>
      <w:proofErr w:type="spellEnd"/>
      <w:r w:rsidRPr="00CD738D">
        <w:t>(</w:t>
      </w:r>
      <w:proofErr w:type="gramEnd"/>
      <w:r w:rsidRPr="00CD738D">
        <w:t xml:space="preserve">) metódus a játék végén </w:t>
      </w:r>
      <w:proofErr w:type="spellStart"/>
      <w:r w:rsidRPr="00CD738D">
        <w:t>hívódik</w:t>
      </w:r>
      <w:proofErr w:type="spellEnd"/>
      <w:r w:rsidRPr="00CD738D">
        <w:t>. Ennek az a feladata, hogy visszaállítson különböző kezdőértékeket, pl.: a jó válasz tárolását, a kérdéseket tároló tömböt, előző kérdés ID-ját tároló változót, kérdések számlálóját.</w:t>
      </w:r>
    </w:p>
    <w:p w14:paraId="4ACA152F" w14:textId="77777777" w:rsidR="005065D0" w:rsidRDefault="005065D0" w:rsidP="005065D0">
      <w:r>
        <w:rPr>
          <w:noProof/>
        </w:rPr>
        <w:lastRenderedPageBreak/>
        <w:drawing>
          <wp:inline distT="0" distB="0" distL="0" distR="0" wp14:anchorId="5AC0E49D" wp14:editId="350F5399">
            <wp:extent cx="5760720" cy="1732915"/>
            <wp:effectExtent l="0" t="0" r="0" b="635"/>
            <wp:docPr id="229" name="Kép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732915"/>
                    </a:xfrm>
                    <a:prstGeom prst="rect">
                      <a:avLst/>
                    </a:prstGeom>
                    <a:noFill/>
                    <a:ln>
                      <a:noFill/>
                    </a:ln>
                  </pic:spPr>
                </pic:pic>
              </a:graphicData>
            </a:graphic>
          </wp:inline>
        </w:drawing>
      </w:r>
    </w:p>
    <w:p w14:paraId="1C131B50" w14:textId="77777777" w:rsidR="005065D0" w:rsidRDefault="005065D0" w:rsidP="005065D0">
      <w:pPr>
        <w:pStyle w:val="Cmsor2"/>
      </w:pPr>
      <w:proofErr w:type="spellStart"/>
      <w:r w:rsidRPr="00CD738D">
        <w:t>AskTheAudience_</w:t>
      </w:r>
      <w:proofErr w:type="gramStart"/>
      <w:r w:rsidRPr="00CD738D">
        <w:t>ClearCanvas</w:t>
      </w:r>
      <w:proofErr w:type="spellEnd"/>
      <w:r w:rsidRPr="00CD738D">
        <w:t>(</w:t>
      </w:r>
      <w:proofErr w:type="gramEnd"/>
      <w:r w:rsidRPr="00CD738D">
        <w:t>)</w:t>
      </w:r>
    </w:p>
    <w:p w14:paraId="459B9B7E" w14:textId="2B1B5237" w:rsidR="005065D0" w:rsidRPr="00CD738D" w:rsidRDefault="005065D0" w:rsidP="005065D0">
      <w:r w:rsidRPr="00CD738D">
        <w:t xml:space="preserve">Ezen kívül itt </w:t>
      </w:r>
      <w:proofErr w:type="spellStart"/>
      <w:r w:rsidRPr="00CD738D">
        <w:t>hívódik</w:t>
      </w:r>
      <w:proofErr w:type="spellEnd"/>
      <w:r w:rsidRPr="00CD738D">
        <w:t xml:space="preserve"> meg az</w:t>
      </w:r>
      <w:r>
        <w:t xml:space="preserve"> </w:t>
      </w:r>
      <w:proofErr w:type="spellStart"/>
      <w:r w:rsidRPr="00CD738D">
        <w:t>AskTheAudience_</w:t>
      </w:r>
      <w:proofErr w:type="gramStart"/>
      <w:r w:rsidRPr="00CD738D">
        <w:t>ClearCanvas</w:t>
      </w:r>
      <w:proofErr w:type="spellEnd"/>
      <w:r w:rsidRPr="00CD738D">
        <w:t>(</w:t>
      </w:r>
      <w:proofErr w:type="gramEnd"/>
      <w:r w:rsidRPr="00CD738D">
        <w:t>) nevű metódus, ami a közönség segítség kezdőértékeit állítja vissza.</w:t>
      </w:r>
    </w:p>
    <w:p w14:paraId="7DA90E6E" w14:textId="77777777" w:rsidR="005065D0" w:rsidRDefault="005065D0" w:rsidP="005065D0">
      <w:r>
        <w:rPr>
          <w:noProof/>
        </w:rPr>
        <w:drawing>
          <wp:inline distT="0" distB="0" distL="0" distR="0" wp14:anchorId="2806D206" wp14:editId="28B407EC">
            <wp:extent cx="5760720" cy="1513840"/>
            <wp:effectExtent l="0" t="0" r="0" b="0"/>
            <wp:docPr id="230" name="Kép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4ACC06F" w14:textId="77777777" w:rsidR="005065D0" w:rsidRDefault="005065D0" w:rsidP="005065D0">
      <w:pPr>
        <w:pStyle w:val="Cmsor2"/>
      </w:pPr>
      <w:proofErr w:type="spellStart"/>
      <w:proofErr w:type="gramStart"/>
      <w:r w:rsidRPr="00CD738D">
        <w:t>ByAudi</w:t>
      </w:r>
      <w:proofErr w:type="spellEnd"/>
      <w:r w:rsidRPr="00CD738D">
        <w:t>(</w:t>
      </w:r>
      <w:proofErr w:type="gramEnd"/>
      <w:r w:rsidRPr="00CD738D">
        <w:t>)</w:t>
      </w:r>
    </w:p>
    <w:p w14:paraId="599B941C" w14:textId="474D1F0B" w:rsidR="005065D0" w:rsidRPr="00CD738D" w:rsidRDefault="005065D0" w:rsidP="005065D0">
      <w:r>
        <w:t>A</w:t>
      </w:r>
      <w:r w:rsidRPr="00CD738D">
        <w:t xml:space="preserve"> metódus eltűnteti a közönség segítség megjelenítését.</w:t>
      </w:r>
    </w:p>
    <w:p w14:paraId="408DE3A4" w14:textId="77777777" w:rsidR="005065D0" w:rsidRDefault="005065D0" w:rsidP="005065D0">
      <w:r>
        <w:rPr>
          <w:noProof/>
        </w:rPr>
        <w:drawing>
          <wp:inline distT="0" distB="0" distL="0" distR="0" wp14:anchorId="1DA0B71D" wp14:editId="399D86DD">
            <wp:extent cx="4552950" cy="1133475"/>
            <wp:effectExtent l="0" t="0" r="0" b="9525"/>
            <wp:docPr id="231" name="Kép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2950" cy="1133475"/>
                    </a:xfrm>
                    <a:prstGeom prst="rect">
                      <a:avLst/>
                    </a:prstGeom>
                    <a:noFill/>
                    <a:ln>
                      <a:noFill/>
                    </a:ln>
                  </pic:spPr>
                </pic:pic>
              </a:graphicData>
            </a:graphic>
          </wp:inline>
        </w:drawing>
      </w:r>
      <w:r>
        <w:t>Segítségek</w:t>
      </w:r>
    </w:p>
    <w:p w14:paraId="1E62F2E1" w14:textId="77777777" w:rsidR="005065D0" w:rsidRPr="00CD738D" w:rsidRDefault="005065D0" w:rsidP="005065D0">
      <w:pPr>
        <w:pStyle w:val="Cmsor2"/>
      </w:pPr>
      <w:r w:rsidRPr="00CD738D">
        <w:t xml:space="preserve">Közönség szavazás: </w:t>
      </w:r>
    </w:p>
    <w:p w14:paraId="550C7595" w14:textId="77777777" w:rsidR="005065D0" w:rsidRPr="00CD738D" w:rsidRDefault="005065D0" w:rsidP="005065D0">
      <w:r w:rsidRPr="00CD738D">
        <w:t>A cél az volt, hogy négy darab véletlenszerű törtet generáljunk, amiknek az összege egy egész számot alkot, hogy a közönség szavazását tudjuk szimulálni.</w:t>
      </w:r>
    </w:p>
    <w:p w14:paraId="5A07B8C8" w14:textId="77777777" w:rsidR="005065D0" w:rsidRDefault="005065D0" w:rsidP="005065D0">
      <w:r>
        <w:rPr>
          <w:noProof/>
        </w:rPr>
        <w:lastRenderedPageBreak/>
        <w:drawing>
          <wp:inline distT="0" distB="0" distL="0" distR="0" wp14:anchorId="6B4B9005" wp14:editId="4CE0F173">
            <wp:extent cx="5753100" cy="2381250"/>
            <wp:effectExtent l="0" t="0" r="0" b="0"/>
            <wp:docPr id="232" name="Kép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7548C0D2" w14:textId="77777777" w:rsidR="005065D0" w:rsidRPr="00CD738D" w:rsidRDefault="005065D0" w:rsidP="005065D0">
      <w:r w:rsidRPr="00CD738D">
        <w:t xml:space="preserve">Ehhez létrehoztunk egy 4 elemű </w:t>
      </w:r>
      <w:proofErr w:type="gramStart"/>
      <w:r w:rsidRPr="00CD738D">
        <w:t>tömböt</w:t>
      </w:r>
      <w:proofErr w:type="gramEnd"/>
      <w:r w:rsidRPr="00CD738D">
        <w:t xml:space="preserve"> amiben a szavazat számokat különbözőképpen tároljuk. Kellett még egy a számok összegét tároló változó is. </w:t>
      </w:r>
    </w:p>
    <w:p w14:paraId="031A3546" w14:textId="77777777" w:rsidR="005065D0" w:rsidRDefault="005065D0" w:rsidP="005065D0">
      <w:r>
        <w:rPr>
          <w:noProof/>
        </w:rPr>
        <w:drawing>
          <wp:inline distT="0" distB="0" distL="0" distR="0" wp14:anchorId="6C9B9653" wp14:editId="27E2EE48">
            <wp:extent cx="3057525" cy="609600"/>
            <wp:effectExtent l="0" t="0" r="9525" b="0"/>
            <wp:docPr id="233" name="Kép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7525" cy="609600"/>
                    </a:xfrm>
                    <a:prstGeom prst="rect">
                      <a:avLst/>
                    </a:prstGeom>
                    <a:noFill/>
                    <a:ln>
                      <a:noFill/>
                    </a:ln>
                  </pic:spPr>
                </pic:pic>
              </a:graphicData>
            </a:graphic>
          </wp:inline>
        </w:drawing>
      </w:r>
    </w:p>
    <w:p w14:paraId="1F7A7102" w14:textId="77777777" w:rsidR="005065D0" w:rsidRPr="00CD738D" w:rsidRDefault="005065D0" w:rsidP="005065D0">
      <w:r w:rsidRPr="00CD738D">
        <w:t xml:space="preserve">Egy cikluson belül hozzuk létre a random számokat, de előtte minden lépésnél meg kell vizsgálnunk, hogy jó vagy rossz válasznak. Ehhez egy elágazásban kell összehasonlítanunk a gombunk által tárolt szöveget és a </w:t>
      </w:r>
      <w:proofErr w:type="spellStart"/>
      <w:r w:rsidRPr="00CD738D">
        <w:rPr>
          <w:i/>
        </w:rPr>
        <w:t>rightanswer</w:t>
      </w:r>
      <w:proofErr w:type="spellEnd"/>
      <w:r w:rsidRPr="00CD738D">
        <w:t xml:space="preserve"> globális változóban tárolt helyes választ. A </w:t>
      </w:r>
      <w:proofErr w:type="spellStart"/>
      <w:r w:rsidRPr="00CD738D">
        <w:t>html</w:t>
      </w:r>
      <w:proofErr w:type="spellEnd"/>
      <w:r w:rsidRPr="00CD738D">
        <w:t xml:space="preserve"> gomb nevére kell hivatkoznunk (amik </w:t>
      </w:r>
      <w:r w:rsidRPr="00CD738D">
        <w:rPr>
          <w:i/>
        </w:rPr>
        <w:t>#answer1</w:t>
      </w:r>
      <w:r w:rsidRPr="00CD738D">
        <w:t xml:space="preserve">, </w:t>
      </w:r>
      <w:r w:rsidRPr="00CD738D">
        <w:rPr>
          <w:i/>
        </w:rPr>
        <w:t>#answer2</w:t>
      </w:r>
      <w:r w:rsidRPr="00CD738D">
        <w:t xml:space="preserve">, </w:t>
      </w:r>
      <w:r w:rsidRPr="00CD738D">
        <w:rPr>
          <w:i/>
        </w:rPr>
        <w:t>#answer3</w:t>
      </w:r>
      <w:r w:rsidRPr="00CD738D">
        <w:t xml:space="preserve">, </w:t>
      </w:r>
      <w:r w:rsidRPr="00CD738D">
        <w:rPr>
          <w:i/>
        </w:rPr>
        <w:t>#answer4</w:t>
      </w:r>
      <w:r w:rsidRPr="00CD738D">
        <w:t xml:space="preserve"> névre hallgatnak a </w:t>
      </w:r>
      <w:proofErr w:type="spellStart"/>
      <w:r w:rsidRPr="00CD738D">
        <w:t>html-ben</w:t>
      </w:r>
      <w:proofErr w:type="spellEnd"/>
      <w:r w:rsidRPr="00CD738D">
        <w:t>), illetve annak .</w:t>
      </w:r>
      <w:proofErr w:type="gramStart"/>
      <w:r w:rsidRPr="00CD738D">
        <w:t>text(</w:t>
      </w:r>
      <w:proofErr w:type="gramEnd"/>
      <w:r w:rsidRPr="00CD738D">
        <w:t xml:space="preserve">) metódusára, úgy, hogy hozzá fűzzük az </w:t>
      </w:r>
      <w:r w:rsidRPr="00CD738D">
        <w:rPr>
          <w:i/>
        </w:rPr>
        <w:t>i</w:t>
      </w:r>
      <w:r w:rsidRPr="00CD738D">
        <w:t xml:space="preserve"> változót is. Erre egyrészt azért van szükség, hogy a pontos nevét kapjuk meg a </w:t>
      </w:r>
      <w:proofErr w:type="spellStart"/>
      <w:r w:rsidRPr="00CD738D">
        <w:t>html</w:t>
      </w:r>
      <w:proofErr w:type="spellEnd"/>
      <w:r w:rsidRPr="00CD738D">
        <w:t xml:space="preserve"> gombnak másrészt pedig, hogy végig tudjunk lépdelni a többi gombon az </w:t>
      </w:r>
      <w:r w:rsidRPr="00CD738D">
        <w:rPr>
          <w:i/>
        </w:rPr>
        <w:t>i</w:t>
      </w:r>
      <w:r w:rsidRPr="00CD738D">
        <w:t xml:space="preserve"> változtatásával. Tehát az elágazáson belül összehasonlítjuk a két </w:t>
      </w:r>
      <w:proofErr w:type="spellStart"/>
      <w:r w:rsidRPr="00CD738D">
        <w:t>stringet</w:t>
      </w:r>
      <w:proofErr w:type="spellEnd"/>
      <w:r w:rsidRPr="00CD738D">
        <w:t xml:space="preserve">. </w:t>
      </w:r>
    </w:p>
    <w:p w14:paraId="374E2482" w14:textId="77777777" w:rsidR="005065D0" w:rsidRDefault="005065D0" w:rsidP="005065D0">
      <w:r>
        <w:rPr>
          <w:noProof/>
        </w:rPr>
        <w:drawing>
          <wp:inline distT="0" distB="0" distL="0" distR="0" wp14:anchorId="47DC0B02" wp14:editId="5F9F372C">
            <wp:extent cx="4162425" cy="447675"/>
            <wp:effectExtent l="0" t="0" r="9525" b="9525"/>
            <wp:docPr id="234" name="Kép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62425" cy="447675"/>
                    </a:xfrm>
                    <a:prstGeom prst="rect">
                      <a:avLst/>
                    </a:prstGeom>
                    <a:noFill/>
                    <a:ln>
                      <a:noFill/>
                    </a:ln>
                  </pic:spPr>
                </pic:pic>
              </a:graphicData>
            </a:graphic>
          </wp:inline>
        </w:drawing>
      </w:r>
    </w:p>
    <w:p w14:paraId="4BDB6458" w14:textId="77777777" w:rsidR="005065D0" w:rsidRPr="00CD738D" w:rsidRDefault="005065D0" w:rsidP="005065D0">
      <w:r w:rsidRPr="00CD738D">
        <w:t xml:space="preserve">Ha egyezik, akkor a jó válasz gombjánál jár a ciklus. Tehát létrehozhatunk egy random számot a </w:t>
      </w:r>
      <w:proofErr w:type="spellStart"/>
      <w:r w:rsidRPr="00CD738D">
        <w:t>Math.floor</w:t>
      </w:r>
      <w:proofErr w:type="spellEnd"/>
      <w:r w:rsidRPr="00CD738D">
        <w:t>(</w:t>
      </w:r>
      <w:proofErr w:type="spellStart"/>
      <w:r w:rsidRPr="00CD738D">
        <w:t>Math.random</w:t>
      </w:r>
      <w:proofErr w:type="spellEnd"/>
      <w:r w:rsidRPr="00CD738D">
        <w:t>(</w:t>
      </w:r>
      <w:proofErr w:type="gramStart"/>
      <w:r w:rsidRPr="00CD738D">
        <w:t>))-</w:t>
      </w:r>
      <w:proofErr w:type="spellStart"/>
      <w:proofErr w:type="gramEnd"/>
      <w:r w:rsidRPr="00CD738D">
        <w:t>mal</w:t>
      </w:r>
      <w:proofErr w:type="spellEnd"/>
      <w:r w:rsidRPr="00CD738D">
        <w:t xml:space="preserve"> 1 és 100 között és hozzáadhatunk egy bizonyos értéket amivel növelhetjük a közönség „tudását”. </w:t>
      </w:r>
    </w:p>
    <w:p w14:paraId="3AA56AFF" w14:textId="77777777" w:rsidR="005065D0" w:rsidRDefault="005065D0" w:rsidP="005065D0">
      <w:r>
        <w:rPr>
          <w:noProof/>
        </w:rPr>
        <w:drawing>
          <wp:inline distT="0" distB="0" distL="0" distR="0" wp14:anchorId="7A147EF4" wp14:editId="7F574D06">
            <wp:extent cx="5753100" cy="361950"/>
            <wp:effectExtent l="0" t="0" r="0" b="0"/>
            <wp:docPr id="235" name="Kép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61950"/>
                    </a:xfrm>
                    <a:prstGeom prst="rect">
                      <a:avLst/>
                    </a:prstGeom>
                    <a:noFill/>
                    <a:ln>
                      <a:noFill/>
                    </a:ln>
                  </pic:spPr>
                </pic:pic>
              </a:graphicData>
            </a:graphic>
          </wp:inline>
        </w:drawing>
      </w:r>
    </w:p>
    <w:p w14:paraId="7706891B" w14:textId="77777777" w:rsidR="005065D0" w:rsidRPr="00CD738D" w:rsidRDefault="005065D0" w:rsidP="005065D0">
      <w:r w:rsidRPr="00CD738D">
        <w:t xml:space="preserve">Itt +30-cal növeltük a random számot, ez 30% növelésnek fog megfelelni. Ezután a </w:t>
      </w:r>
      <w:r w:rsidRPr="00CD738D">
        <w:rPr>
          <w:i/>
        </w:rPr>
        <w:t>sum</w:t>
      </w:r>
      <w:r w:rsidRPr="00CD738D">
        <w:t xml:space="preserve"> változóhoz adjuk ezt a számot, hogy a ciklus végén meglegyen a számok összege.</w:t>
      </w:r>
    </w:p>
    <w:p w14:paraId="50C6D428" w14:textId="77777777" w:rsidR="005065D0" w:rsidRPr="00CD738D" w:rsidRDefault="005065D0" w:rsidP="005065D0">
      <w:r w:rsidRPr="00CD738D">
        <w:t xml:space="preserve">Az </w:t>
      </w:r>
      <w:proofErr w:type="spellStart"/>
      <w:r w:rsidRPr="00CD738D">
        <w:t>else</w:t>
      </w:r>
      <w:proofErr w:type="spellEnd"/>
      <w:r w:rsidRPr="00CD738D">
        <w:t xml:space="preserve"> ágon csak simán random számot generálunk, nem adunk hozzá semmit, hiszen a rossz válaszról van szó. Itt is hozzáadjuk a számot a </w:t>
      </w:r>
      <w:r w:rsidRPr="00CD738D">
        <w:rPr>
          <w:i/>
        </w:rPr>
        <w:t>sum</w:t>
      </w:r>
      <w:r w:rsidRPr="00CD738D">
        <w:t xml:space="preserve">-hoz. Ezen a szinten már fel van töltve a tömbünk egészekkel. Törtekké kell </w:t>
      </w:r>
      <w:proofErr w:type="gramStart"/>
      <w:r w:rsidRPr="00CD738D">
        <w:t>alakítanunk</w:t>
      </w:r>
      <w:proofErr w:type="gramEnd"/>
      <w:r w:rsidRPr="00CD738D">
        <w:t xml:space="preserve"> amiket ha összeadunk egyet kapunk. Egy újabb ciklus segítségével végig megyünk a tömbön és leosztjuk a számokat a </w:t>
      </w:r>
      <w:r w:rsidRPr="00CD738D">
        <w:rPr>
          <w:i/>
        </w:rPr>
        <w:t>sum</w:t>
      </w:r>
      <w:r w:rsidRPr="00CD738D">
        <w:t xml:space="preserve"> változóval.</w:t>
      </w:r>
    </w:p>
    <w:p w14:paraId="76C5EC67" w14:textId="77777777" w:rsidR="005065D0" w:rsidRDefault="005065D0" w:rsidP="005065D0">
      <w:r>
        <w:rPr>
          <w:noProof/>
        </w:rPr>
        <w:drawing>
          <wp:inline distT="0" distB="0" distL="0" distR="0" wp14:anchorId="5332DF15" wp14:editId="61A504DD">
            <wp:extent cx="6583680" cy="533400"/>
            <wp:effectExtent l="0" t="0" r="7620" b="0"/>
            <wp:docPr id="236" name="Kép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98726" cy="534619"/>
                    </a:xfrm>
                    <a:prstGeom prst="rect">
                      <a:avLst/>
                    </a:prstGeom>
                    <a:noFill/>
                    <a:ln>
                      <a:noFill/>
                    </a:ln>
                  </pic:spPr>
                </pic:pic>
              </a:graphicData>
            </a:graphic>
          </wp:inline>
        </w:drawing>
      </w:r>
    </w:p>
    <w:p w14:paraId="220B1E83" w14:textId="77777777" w:rsidR="005065D0" w:rsidRPr="00CD738D" w:rsidRDefault="005065D0" w:rsidP="005065D0">
      <w:r w:rsidRPr="00CD738D">
        <w:t xml:space="preserve">Hogy 2 tizedesig írjuk ki a </w:t>
      </w:r>
      <w:proofErr w:type="gramStart"/>
      <w:r w:rsidRPr="00CD738D">
        <w:t>számokat .</w:t>
      </w:r>
      <w:proofErr w:type="spellStart"/>
      <w:r w:rsidRPr="00CD738D">
        <w:t>toFixed</w:t>
      </w:r>
      <w:proofErr w:type="spellEnd"/>
      <w:proofErr w:type="gramEnd"/>
      <w:r w:rsidRPr="00CD738D">
        <w:t xml:space="preserve">(2) metódusát használtunk. Itt figyelni kell rá, hogy </w:t>
      </w:r>
      <w:proofErr w:type="spellStart"/>
      <w:r w:rsidRPr="00CD738D">
        <w:t>stringre</w:t>
      </w:r>
      <w:proofErr w:type="spellEnd"/>
      <w:r w:rsidRPr="00CD738D">
        <w:t xml:space="preserve"> változtatja a számokat.</w:t>
      </w:r>
    </w:p>
    <w:p w14:paraId="1F9E3B11" w14:textId="77777777" w:rsidR="005065D0" w:rsidRPr="00CD738D" w:rsidRDefault="005065D0" w:rsidP="005065D0">
      <w:r w:rsidRPr="00CD738D">
        <w:t xml:space="preserve">A függvény végén egy </w:t>
      </w:r>
      <w:proofErr w:type="spellStart"/>
      <w:r w:rsidRPr="00CD738D">
        <w:t>return-nel</w:t>
      </w:r>
      <w:proofErr w:type="spellEnd"/>
      <w:r w:rsidRPr="00CD738D">
        <w:t xml:space="preserve"> visszaadjuk a </w:t>
      </w:r>
      <w:proofErr w:type="spellStart"/>
      <w:r w:rsidRPr="00CD738D">
        <w:rPr>
          <w:i/>
        </w:rPr>
        <w:t>tips</w:t>
      </w:r>
      <w:proofErr w:type="spellEnd"/>
      <w:r w:rsidRPr="00CD738D">
        <w:rPr>
          <w:i/>
        </w:rPr>
        <w:t xml:space="preserve"> </w:t>
      </w:r>
      <w:r w:rsidRPr="00CD738D">
        <w:t>tömbünket.</w:t>
      </w:r>
    </w:p>
    <w:p w14:paraId="144CCCDA" w14:textId="77777777" w:rsidR="005065D0" w:rsidRPr="00CD738D" w:rsidRDefault="005065D0" w:rsidP="005065D0">
      <w:pPr>
        <w:pStyle w:val="Cmsor2"/>
      </w:pPr>
      <w:bookmarkStart w:id="39" w:name="_GoBack"/>
      <w:r w:rsidRPr="00CD738D">
        <w:lastRenderedPageBreak/>
        <w:t>Felezés:</w:t>
      </w:r>
    </w:p>
    <w:bookmarkEnd w:id="39"/>
    <w:p w14:paraId="615B7A38" w14:textId="5A9B607F" w:rsidR="005065D0" w:rsidRPr="00CD738D" w:rsidRDefault="005065D0" w:rsidP="005065D0">
      <w:r>
        <w:t xml:space="preserve">A </w:t>
      </w:r>
      <w:r w:rsidRPr="00CD738D">
        <w:t>funkció két rossz választ vesz el véletlenszerűen.</w:t>
      </w:r>
    </w:p>
    <w:p w14:paraId="0D6CAAF0" w14:textId="77777777" w:rsidR="005065D0" w:rsidRDefault="005065D0" w:rsidP="005065D0">
      <w:r>
        <w:rPr>
          <w:noProof/>
        </w:rPr>
        <w:drawing>
          <wp:inline distT="0" distB="0" distL="0" distR="0" wp14:anchorId="12B88321" wp14:editId="4B8B5198">
            <wp:extent cx="5753100" cy="2076450"/>
            <wp:effectExtent l="0" t="0" r="0" b="0"/>
            <wp:docPr id="237" name="Kép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076450"/>
                    </a:xfrm>
                    <a:prstGeom prst="rect">
                      <a:avLst/>
                    </a:prstGeom>
                    <a:noFill/>
                    <a:ln>
                      <a:noFill/>
                    </a:ln>
                  </pic:spPr>
                </pic:pic>
              </a:graphicData>
            </a:graphic>
          </wp:inline>
        </w:drawing>
      </w:r>
    </w:p>
    <w:p w14:paraId="1CE65E94" w14:textId="77777777" w:rsidR="005065D0" w:rsidRPr="00CD738D" w:rsidRDefault="005065D0" w:rsidP="005065D0">
      <w:r w:rsidRPr="00CD738D">
        <w:t xml:space="preserve">Először felveszünk egy </w:t>
      </w:r>
      <w:r w:rsidRPr="00CD738D">
        <w:rPr>
          <w:i/>
        </w:rPr>
        <w:t>i=0</w:t>
      </w:r>
      <w:r w:rsidRPr="00CD738D">
        <w:t xml:space="preserve"> változót a ciklus lépéseinek követése végett. Majd egy </w:t>
      </w:r>
      <w:proofErr w:type="spellStart"/>
      <w:r w:rsidRPr="00CD738D">
        <w:rPr>
          <w:i/>
        </w:rPr>
        <w:t>count</w:t>
      </w:r>
      <w:proofErr w:type="spellEnd"/>
      <w:r w:rsidRPr="00CD738D">
        <w:t xml:space="preserve"> (alap értéke 2) nevű bemeneti paraméterrel ellátott </w:t>
      </w:r>
      <w:proofErr w:type="spellStart"/>
      <w:r w:rsidRPr="00CD738D">
        <w:t>while</w:t>
      </w:r>
      <w:proofErr w:type="spellEnd"/>
      <w:r w:rsidRPr="00CD738D">
        <w:t xml:space="preserve"> ciklusban generálunk 1 és 4 között véletlenszerűen egy számot (</w:t>
      </w:r>
      <w:proofErr w:type="spellStart"/>
      <w:r w:rsidRPr="00CD738D">
        <w:rPr>
          <w:i/>
        </w:rPr>
        <w:t>rndButton</w:t>
      </w:r>
      <w:proofErr w:type="spellEnd"/>
      <w:r w:rsidRPr="00CD738D">
        <w:t xml:space="preserve"> változóba), ami a gomboknak a számát fogja megadni. </w:t>
      </w:r>
    </w:p>
    <w:p w14:paraId="4CC71FBE" w14:textId="77777777" w:rsidR="005065D0" w:rsidRDefault="005065D0" w:rsidP="005065D0">
      <w:r>
        <w:rPr>
          <w:noProof/>
        </w:rPr>
        <w:drawing>
          <wp:inline distT="0" distB="0" distL="0" distR="0" wp14:anchorId="3AC60E6F" wp14:editId="5B248679">
            <wp:extent cx="4981575" cy="381000"/>
            <wp:effectExtent l="0" t="0" r="9525" b="0"/>
            <wp:docPr id="238" name="Kép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1575" cy="381000"/>
                    </a:xfrm>
                    <a:prstGeom prst="rect">
                      <a:avLst/>
                    </a:prstGeom>
                    <a:noFill/>
                    <a:ln>
                      <a:noFill/>
                    </a:ln>
                  </pic:spPr>
                </pic:pic>
              </a:graphicData>
            </a:graphic>
          </wp:inline>
        </w:drawing>
      </w:r>
    </w:p>
    <w:p w14:paraId="0E199CE9" w14:textId="77777777" w:rsidR="005065D0" w:rsidRPr="00CD738D" w:rsidRDefault="005065D0" w:rsidP="005065D0">
      <w:r w:rsidRPr="00CD738D">
        <w:t xml:space="preserve">Ezt a számot hozzá kell fűzni az </w:t>
      </w:r>
      <w:r w:rsidRPr="00CD738D">
        <w:rPr>
          <w:i/>
        </w:rPr>
        <w:t>#</w:t>
      </w:r>
      <w:proofErr w:type="spellStart"/>
      <w:r w:rsidRPr="00CD738D">
        <w:rPr>
          <w:i/>
        </w:rPr>
        <w:t>answer</w:t>
      </w:r>
      <w:proofErr w:type="spellEnd"/>
      <w:r w:rsidRPr="00CD738D">
        <w:t xml:space="preserve"> </w:t>
      </w:r>
      <w:proofErr w:type="spellStart"/>
      <w:r w:rsidRPr="00CD738D">
        <w:t>stringhez</w:t>
      </w:r>
      <w:proofErr w:type="spellEnd"/>
      <w:r w:rsidRPr="00CD738D">
        <w:t xml:space="preserve"> és így megkapjuk az egyik </w:t>
      </w:r>
      <w:proofErr w:type="spellStart"/>
      <w:r w:rsidRPr="00CD738D">
        <w:t>html</w:t>
      </w:r>
      <w:proofErr w:type="spellEnd"/>
      <w:r w:rsidRPr="00CD738D">
        <w:t xml:space="preserve"> válasz gombnak a nevét.</w:t>
      </w:r>
    </w:p>
    <w:p w14:paraId="07A544CE" w14:textId="77777777" w:rsidR="005065D0" w:rsidRDefault="005065D0" w:rsidP="005065D0">
      <w:r>
        <w:rPr>
          <w:noProof/>
        </w:rPr>
        <w:drawing>
          <wp:inline distT="0" distB="0" distL="0" distR="0" wp14:anchorId="2347BB1B" wp14:editId="11E1CAE9">
            <wp:extent cx="5753100" cy="171450"/>
            <wp:effectExtent l="0" t="0" r="0" b="0"/>
            <wp:docPr id="239" name="Kép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171450"/>
                    </a:xfrm>
                    <a:prstGeom prst="rect">
                      <a:avLst/>
                    </a:prstGeom>
                    <a:noFill/>
                    <a:ln>
                      <a:noFill/>
                    </a:ln>
                  </pic:spPr>
                </pic:pic>
              </a:graphicData>
            </a:graphic>
          </wp:inline>
        </w:drawing>
      </w:r>
    </w:p>
    <w:p w14:paraId="6A4D421D" w14:textId="77777777" w:rsidR="005065D0" w:rsidRPr="00CD738D" w:rsidRDefault="005065D0" w:rsidP="005065D0">
      <w:r w:rsidRPr="00CD738D">
        <w:t>Ezt egy elágazáson belül tesszük meg amiben .</w:t>
      </w:r>
      <w:proofErr w:type="gramStart"/>
      <w:r w:rsidRPr="00CD738D">
        <w:t>text(</w:t>
      </w:r>
      <w:proofErr w:type="gramEnd"/>
      <w:r w:rsidRPr="00CD738D">
        <w:t xml:space="preserve">) metódusával az adott gomb text-jét tudjuk kikérni és ezt összehasonlítani a </w:t>
      </w:r>
      <w:proofErr w:type="spellStart"/>
      <w:r w:rsidRPr="00CD738D">
        <w:rPr>
          <w:i/>
        </w:rPr>
        <w:t>rightanswer</w:t>
      </w:r>
      <w:proofErr w:type="spellEnd"/>
      <w:r w:rsidRPr="00CD738D">
        <w:t xml:space="preserve"> globális változónkkal, így megvizsgáltuk, hogy az gombunk jó vagy rossz választ ad. Ha rossz választ akkor inaktívvá tesszük a gombot és növeljük az </w:t>
      </w:r>
      <w:r w:rsidRPr="00CD738D">
        <w:rPr>
          <w:i/>
        </w:rPr>
        <w:t>i</w:t>
      </w:r>
      <w:r w:rsidRPr="00CD738D">
        <w:t xml:space="preserve"> változónkat.</w:t>
      </w:r>
    </w:p>
    <w:p w14:paraId="30EE43FA" w14:textId="77777777" w:rsidR="005065D0" w:rsidRDefault="005065D0" w:rsidP="005065D0">
      <w:r>
        <w:rPr>
          <w:noProof/>
        </w:rPr>
        <w:drawing>
          <wp:inline distT="0" distB="0" distL="0" distR="0" wp14:anchorId="1E3206CB" wp14:editId="003B4B6E">
            <wp:extent cx="5753100" cy="1038225"/>
            <wp:effectExtent l="0" t="0" r="0" b="9525"/>
            <wp:docPr id="240" name="Kép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14:paraId="3FB2A7CF" w14:textId="77777777" w:rsidR="005065D0" w:rsidRPr="00CD738D" w:rsidRDefault="005065D0" w:rsidP="005065D0">
      <w:pPr>
        <w:rPr>
          <w:noProof/>
        </w:rPr>
      </w:pPr>
      <w:r w:rsidRPr="00CD738D">
        <w:t xml:space="preserve"> Jó válasz esetén tovább megy a ciklus mindaddig amíg az </w:t>
      </w:r>
      <w:r w:rsidRPr="00CD738D">
        <w:rPr>
          <w:i/>
        </w:rPr>
        <w:t>i</w:t>
      </w:r>
      <w:r w:rsidRPr="00CD738D">
        <w:t xml:space="preserve"> értéke el nem éri a </w:t>
      </w:r>
      <w:proofErr w:type="spellStart"/>
      <w:r w:rsidRPr="00CD738D">
        <w:rPr>
          <w:i/>
        </w:rPr>
        <w:t>count</w:t>
      </w:r>
      <w:proofErr w:type="spellEnd"/>
      <w:r w:rsidRPr="00CD738D">
        <w:t xml:space="preserve"> </w:t>
      </w:r>
      <w:proofErr w:type="gramStart"/>
      <w:r w:rsidRPr="00CD738D">
        <w:t>értékét</w:t>
      </w:r>
      <w:proofErr w:type="gramEnd"/>
      <w:r w:rsidRPr="00CD738D">
        <w:t xml:space="preserve"> azaz összesen 2 darab random rossz választ fog elvenni a függvényünk.</w:t>
      </w:r>
    </w:p>
    <w:p w14:paraId="43DC8FCF" w14:textId="77777777" w:rsidR="005065D0" w:rsidRPr="00CD738D" w:rsidRDefault="005065D0" w:rsidP="005065D0">
      <w:r w:rsidRPr="00CD738D">
        <w:t xml:space="preserve">A függvény végén a </w:t>
      </w:r>
      <w:proofErr w:type="spellStart"/>
      <w:proofErr w:type="gramStart"/>
      <w:r w:rsidRPr="00CD738D">
        <w:t>HelpDisable</w:t>
      </w:r>
      <w:proofErr w:type="spellEnd"/>
      <w:r w:rsidRPr="00CD738D">
        <w:t>(</w:t>
      </w:r>
      <w:proofErr w:type="gramEnd"/>
      <w:r w:rsidRPr="00CD738D">
        <w:t>) függvény hívását illesztettük be, ami inaktívvá teszi ezt a segítséget.</w:t>
      </w:r>
    </w:p>
    <w:p w14:paraId="7F85C958" w14:textId="77777777" w:rsidR="005065D0" w:rsidRPr="00CD738D" w:rsidRDefault="005065D0" w:rsidP="005065D0"/>
    <w:p w14:paraId="4A8A2A4E" w14:textId="77777777" w:rsidR="005065D0" w:rsidRPr="00CD738D" w:rsidRDefault="005065D0" w:rsidP="005065D0">
      <w:pPr>
        <w:pStyle w:val="Cmsor2"/>
      </w:pPr>
      <w:r w:rsidRPr="00CD738D">
        <w:t>Einstein:</w:t>
      </w:r>
    </w:p>
    <w:p w14:paraId="3185DD8F" w14:textId="77777777" w:rsidR="005065D0" w:rsidRPr="00CD738D" w:rsidRDefault="005065D0" w:rsidP="005065D0">
      <w:r w:rsidRPr="00CD738D">
        <w:t>Einstein segítség hasonló a közönség szavazáshoz. A különbség az, hogy ez csak egy tippet ad, de azt nagyobb valószínűséggel. Minél előrébb járunk a játékban annál jobban romlik a pontossága.</w:t>
      </w:r>
    </w:p>
    <w:p w14:paraId="77918E03" w14:textId="77777777" w:rsidR="005065D0" w:rsidRDefault="005065D0" w:rsidP="005065D0">
      <w:r>
        <w:rPr>
          <w:noProof/>
        </w:rPr>
        <w:lastRenderedPageBreak/>
        <w:drawing>
          <wp:inline distT="0" distB="0" distL="0" distR="0" wp14:anchorId="7DC9587B" wp14:editId="30545641">
            <wp:extent cx="5760720" cy="3846830"/>
            <wp:effectExtent l="0" t="0" r="0" b="1270"/>
            <wp:docPr id="241" name="Kép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846830"/>
                    </a:xfrm>
                    <a:prstGeom prst="rect">
                      <a:avLst/>
                    </a:prstGeom>
                    <a:noFill/>
                    <a:ln>
                      <a:noFill/>
                    </a:ln>
                  </pic:spPr>
                </pic:pic>
              </a:graphicData>
            </a:graphic>
          </wp:inline>
        </w:drawing>
      </w:r>
    </w:p>
    <w:p w14:paraId="07F1FFD3" w14:textId="38C7B0D0" w:rsidR="00D6216C" w:rsidRDefault="0037392E" w:rsidP="005065D0">
      <w:pPr>
        <w:jc w:val="left"/>
        <w:rPr>
          <w:rFonts w:cs="Times New Roman"/>
        </w:rPr>
      </w:pPr>
      <w:r>
        <w:rPr>
          <w:rFonts w:cs="Times New Roman"/>
        </w:rPr>
        <w:br w:type="page"/>
      </w:r>
    </w:p>
    <w:p w14:paraId="60696427" w14:textId="77777777" w:rsidR="00D6216C" w:rsidRDefault="00D6216C" w:rsidP="007B21FA">
      <w:pPr>
        <w:pStyle w:val="Cm"/>
      </w:pPr>
      <w:r>
        <w:lastRenderedPageBreak/>
        <w:t>Általános Projekt jelentés Dátum:</w:t>
      </w:r>
    </w:p>
    <w:p w14:paraId="54EB6B7E" w14:textId="6687A3AD" w:rsidR="00D6216C" w:rsidRDefault="00D6216C" w:rsidP="007B21FA">
      <w:pPr>
        <w:pStyle w:val="Cm"/>
      </w:pPr>
      <w:r>
        <w:t xml:space="preserve"> A Projekt jelenlegi mérföldköve:</w:t>
      </w:r>
    </w:p>
    <w:p w14:paraId="7C9F1B0E" w14:textId="606A3F56" w:rsidR="00D6216C" w:rsidRPr="00D6216C" w:rsidRDefault="00D6216C" w:rsidP="00D6216C">
      <w:pPr>
        <w:pStyle w:val="Szvegtrzs"/>
        <w:ind w:left="2836" w:firstLine="709"/>
      </w:pPr>
      <w:r>
        <w:t>Dokumentáció átadása</w:t>
      </w:r>
    </w:p>
    <w:p w14:paraId="32B273E2" w14:textId="77777777" w:rsidR="00D6216C" w:rsidRDefault="00D6216C" w:rsidP="007B21FA">
      <w:pPr>
        <w:pStyle w:val="Cm"/>
      </w:pPr>
      <w:r>
        <w:t xml:space="preserve"> A projekt terv szerint halad: </w:t>
      </w:r>
      <w:r w:rsidRPr="00D6216C">
        <w:rPr>
          <w:color w:val="FF0000"/>
        </w:rPr>
        <w:t>Igen</w:t>
      </w:r>
      <w:r>
        <w:t xml:space="preserve"> / </w:t>
      </w:r>
      <w:proofErr w:type="gramStart"/>
      <w:r>
        <w:t>Nem</w:t>
      </w:r>
      <w:proofErr w:type="gramEnd"/>
      <w:r>
        <w:t xml:space="preserve"> Ha nem a késlekedés okai: .................................................................................................................................................... .................................................................................................................................................... .................................................................................................................................................... </w:t>
      </w:r>
      <w:proofErr w:type="gramStart"/>
      <w:r>
        <w:t>A</w:t>
      </w:r>
      <w:proofErr w:type="gramEnd"/>
      <w:r>
        <w:t xml:space="preserve"> okok részletes kifejtése: ..................................................................................................................................................... ..................................................................................................................................................... ………………............................................................................................................................. ...................................................................................................................................................... ..................................................................................................................................................... ..................................................................................................................................................... ………………............................................................................................................................. </w:t>
      </w:r>
    </w:p>
    <w:p w14:paraId="7B081E26" w14:textId="10C6C9F1" w:rsidR="0077257B" w:rsidRDefault="00D6216C" w:rsidP="00257B9F">
      <w:pPr>
        <w:pStyle w:val="Cm"/>
      </w:pPr>
      <w:r>
        <w:t>A jelentés készítője:</w:t>
      </w:r>
    </w:p>
    <w:p w14:paraId="44AB2228" w14:textId="77777777" w:rsidR="00257B9F" w:rsidRDefault="00257B9F" w:rsidP="00257B9F">
      <w:pPr>
        <w:pStyle w:val="Szvegtrzs"/>
        <w:ind w:left="5672" w:firstLine="0"/>
      </w:pPr>
      <w:r>
        <w:t>.............................................</w:t>
      </w:r>
    </w:p>
    <w:p w14:paraId="744A24F5" w14:textId="77777777" w:rsidR="00257B9F" w:rsidRDefault="00257B9F" w:rsidP="00257B9F">
      <w:pPr>
        <w:pStyle w:val="Szvegtrzs"/>
        <w:ind w:left="6381" w:firstLine="709"/>
      </w:pPr>
      <w:r>
        <w:t>Beosztás</w:t>
      </w:r>
    </w:p>
    <w:p w14:paraId="5B78AF55" w14:textId="77777777" w:rsidR="00257B9F" w:rsidRDefault="00257B9F" w:rsidP="00257B9F">
      <w:pPr>
        <w:pStyle w:val="Szvegtrzs"/>
        <w:ind w:left="4963" w:firstLine="709"/>
      </w:pPr>
      <w:r>
        <w:t>.............................................</w:t>
      </w:r>
    </w:p>
    <w:p w14:paraId="353DCBD6" w14:textId="3FEB321C" w:rsidR="00257B9F" w:rsidRPr="00257B9F" w:rsidRDefault="00257B9F" w:rsidP="00257B9F">
      <w:pPr>
        <w:pStyle w:val="Szvegtrzs"/>
        <w:ind w:left="6381" w:firstLine="709"/>
      </w:pPr>
      <w:r>
        <w:t>Aláírás</w:t>
      </w:r>
    </w:p>
    <w:p w14:paraId="2F763CAA" w14:textId="66E4E1B3" w:rsidR="0037392E" w:rsidRPr="0037392E" w:rsidRDefault="00257B9F" w:rsidP="0037392E">
      <w:pPr>
        <w:rPr>
          <w:color w:val="800000"/>
        </w:rPr>
      </w:pPr>
      <w:r w:rsidRPr="0037392E">
        <w:rPr>
          <w:color w:val="800000"/>
        </w:rPr>
        <w:t xml:space="preserve"> </w:t>
      </w:r>
      <w:r w:rsidR="0077257B" w:rsidRPr="0037392E">
        <w:rPr>
          <w:color w:val="800000"/>
        </w:rPr>
        <w:t>[A</w:t>
      </w:r>
      <w:r w:rsidR="0077257B" w:rsidRPr="0037392E">
        <w:rPr>
          <w:rFonts w:eastAsia="Times New Roman"/>
          <w:color w:val="800000"/>
        </w:rPr>
        <w:t xml:space="preserve"> </w:t>
      </w:r>
      <w:r w:rsidR="0077257B" w:rsidRPr="0037392E">
        <w:rPr>
          <w:color w:val="800000"/>
        </w:rPr>
        <w:t>felhasznált</w:t>
      </w:r>
      <w:r w:rsidR="0077257B" w:rsidRPr="0037392E">
        <w:rPr>
          <w:rFonts w:eastAsia="Times New Roman"/>
          <w:color w:val="800000"/>
        </w:rPr>
        <w:t xml:space="preserve"> </w:t>
      </w:r>
      <w:r w:rsidR="000C62DA">
        <w:rPr>
          <w:color w:val="800000"/>
        </w:rPr>
        <w:t xml:space="preserve">szakirodalmat </w:t>
      </w:r>
      <w:proofErr w:type="gramStart"/>
      <w:r w:rsidR="000C62DA" w:rsidRPr="000C62DA">
        <w:rPr>
          <w:color w:val="800000"/>
        </w:rPr>
        <w:t>[]-</w:t>
      </w:r>
      <w:proofErr w:type="gramEnd"/>
      <w:r w:rsidR="000C62DA" w:rsidRPr="000C62DA">
        <w:rPr>
          <w:color w:val="800000"/>
        </w:rPr>
        <w:t>ben sorszámozottan – a szerzők szerint ABC sorrendben, egyértelműen azonosíthatóan (szerző, cím, kiadó, kiadás helye, kiadás éve) – kell feltüntetni.</w:t>
      </w:r>
      <w:r w:rsidR="0077257B" w:rsidRPr="0037392E">
        <w:rPr>
          <w:color w:val="800000"/>
        </w:rPr>
        <w:t>]</w:t>
      </w:r>
    </w:p>
    <w:p w14:paraId="660209A4" w14:textId="77777777" w:rsidR="0077257B" w:rsidRPr="00A70EEA" w:rsidRDefault="0037392E" w:rsidP="0037392E">
      <w:pPr>
        <w:pStyle w:val="Cm"/>
        <w:rPr>
          <w:color w:val="800000"/>
        </w:rPr>
      </w:pPr>
      <w:r w:rsidRPr="00A70EEA">
        <w:rPr>
          <w:color w:val="800000"/>
        </w:rPr>
        <w:br w:type="page"/>
      </w:r>
      <w:r w:rsidRPr="00A70EEA">
        <w:rPr>
          <w:color w:val="800000"/>
        </w:rPr>
        <w:lastRenderedPageBreak/>
        <w:t xml:space="preserve">{Ábrajegyzék/Táblázatok jegyzéke/Mellékletek jegyzéke/stb.} </w:t>
      </w:r>
    </w:p>
    <w:p w14:paraId="5A1C5B39" w14:textId="2A933D5B" w:rsidR="0037392E" w:rsidRPr="0037392E" w:rsidRDefault="0077257B" w:rsidP="0037392E">
      <w:pPr>
        <w:rPr>
          <w:color w:val="800000"/>
        </w:rPr>
      </w:pPr>
      <w:r w:rsidRPr="0037392E">
        <w:rPr>
          <w:color w:val="800000"/>
        </w:rPr>
        <w:t xml:space="preserve">[A dolgozat </w:t>
      </w:r>
      <w:r w:rsidR="0037392E" w:rsidRPr="0037392E">
        <w:rPr>
          <w:color w:val="800000"/>
        </w:rPr>
        <w:t xml:space="preserve">ábrái/táblázatai/mellékletei/stb. felsorolva </w:t>
      </w:r>
      <w:r w:rsidR="0037392E" w:rsidRPr="007C5BF7">
        <w:rPr>
          <w:color w:val="800000"/>
          <w:u w:val="single"/>
        </w:rPr>
        <w:t>típusonként</w:t>
      </w:r>
      <w:r w:rsidRPr="0037392E">
        <w:rPr>
          <w:color w:val="800000"/>
        </w:rPr>
        <w:t>, ha vannak</w:t>
      </w:r>
      <w:r w:rsidR="0037392E" w:rsidRPr="0037392E">
        <w:rPr>
          <w:color w:val="800000"/>
        </w:rPr>
        <w:t>.</w:t>
      </w:r>
      <w:r w:rsidR="000C62DA">
        <w:rPr>
          <w:color w:val="800000"/>
        </w:rPr>
        <w:t xml:space="preserve"> Törekedni kell a szövegszerkesztő program által automatikusan generált </w:t>
      </w:r>
      <w:r w:rsidR="007C5BF7">
        <w:rPr>
          <w:color w:val="800000"/>
        </w:rPr>
        <w:t>jegyzék használatára! Elvárt, hogy minden kép/ábra/táblázat/egyenlet/stb. kapjon sorszámot (típusonként külön számozva), amelyre a dolgozat szövegében kereszthivatkozással történjen a hivatkozás!</w:t>
      </w:r>
      <w:r w:rsidRPr="0037392E">
        <w:rPr>
          <w:color w:val="800000"/>
        </w:rPr>
        <w:t>]</w:t>
      </w:r>
    </w:p>
    <w:p w14:paraId="0CE48455" w14:textId="77777777" w:rsidR="0077257B" w:rsidRPr="0037392E" w:rsidRDefault="0037392E" w:rsidP="002E6976">
      <w:pPr>
        <w:pStyle w:val="Cm"/>
      </w:pPr>
      <w:r>
        <w:br w:type="page"/>
      </w:r>
      <w:r w:rsidRPr="0037392E">
        <w:lastRenderedPageBreak/>
        <w:t>Mellékletek</w:t>
      </w:r>
    </w:p>
    <w:p w14:paraId="0D92494F" w14:textId="46D97EB8" w:rsidR="0037392E" w:rsidRPr="0037392E" w:rsidRDefault="0037392E" w:rsidP="0037392E">
      <w:pPr>
        <w:rPr>
          <w:color w:val="800000"/>
        </w:rPr>
      </w:pPr>
      <w:r w:rsidRPr="0037392E">
        <w:rPr>
          <w:color w:val="800000"/>
        </w:rPr>
        <w:t>[A dolgozat mellékletei</w:t>
      </w:r>
      <w:r w:rsidR="007C5BF7">
        <w:rPr>
          <w:color w:val="800000"/>
        </w:rPr>
        <w:t xml:space="preserve"> sorszámozottan</w:t>
      </w:r>
      <w:r w:rsidRPr="0037392E">
        <w:rPr>
          <w:color w:val="800000"/>
        </w:rPr>
        <w:t>, ha vannak.</w:t>
      </w:r>
      <w:r w:rsidR="007C5BF7" w:rsidRPr="007C5BF7">
        <w:t xml:space="preserve"> </w:t>
      </w:r>
      <w:r w:rsidR="007C5BF7" w:rsidRPr="007C5BF7">
        <w:rPr>
          <w:color w:val="800000"/>
        </w:rPr>
        <w:t>A Mellékletek jegyzéke hivatkozzon az adott mellékletre!</w:t>
      </w:r>
      <w:r w:rsidRPr="0037392E">
        <w:rPr>
          <w:color w:val="800000"/>
        </w:rPr>
        <w:t>]</w:t>
      </w:r>
    </w:p>
    <w:sectPr w:rsidR="0037392E" w:rsidRPr="0037392E" w:rsidSect="0037392E">
      <w:pgSz w:w="11906" w:h="16838" w:code="9"/>
      <w:pgMar w:top="1418" w:right="1418" w:bottom="1418" w:left="1418" w:header="1134" w:footer="1134" w:gutter="567"/>
      <w:pgNumType w:start="1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B5F26" w14:textId="77777777" w:rsidR="00841D61" w:rsidRDefault="00841D61">
      <w:r>
        <w:separator/>
      </w:r>
    </w:p>
  </w:endnote>
  <w:endnote w:type="continuationSeparator" w:id="0">
    <w:p w14:paraId="5B2336E1" w14:textId="77777777" w:rsidR="00841D61" w:rsidRDefault="00841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MS Gothic"/>
    <w:charset w:val="80"/>
    <w:family w:val="auto"/>
    <w:pitch w:val="default"/>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9425"/>
      <w:docPartObj>
        <w:docPartGallery w:val="Page Numbers (Bottom of Page)"/>
        <w:docPartUnique/>
      </w:docPartObj>
    </w:sdtPr>
    <w:sdtEndPr/>
    <w:sdtContent>
      <w:p w14:paraId="3043E62A" w14:textId="77777777" w:rsidR="00955C26" w:rsidRDefault="00955C26">
        <w:pPr>
          <w:pStyle w:val="llb"/>
          <w:jc w:val="right"/>
        </w:pPr>
        <w:r>
          <w:fldChar w:fldCharType="begin"/>
        </w:r>
        <w:r>
          <w:instrText>PAGE   \* MERGEFORMAT</w:instrText>
        </w:r>
        <w:r>
          <w:fldChar w:fldCharType="separate"/>
        </w:r>
        <w:r>
          <w:t>2</w:t>
        </w:r>
        <w:r>
          <w:fldChar w:fldCharType="end"/>
        </w:r>
      </w:p>
    </w:sdtContent>
  </w:sdt>
  <w:p w14:paraId="37E1B1D3" w14:textId="77777777" w:rsidR="00955C26" w:rsidRDefault="00955C2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9574464"/>
      <w:docPartObj>
        <w:docPartGallery w:val="Page Numbers (Bottom of Page)"/>
        <w:docPartUnique/>
      </w:docPartObj>
    </w:sdtPr>
    <w:sdtEndPr/>
    <w:sdtContent>
      <w:p w14:paraId="4A3EB64B" w14:textId="77777777" w:rsidR="00955C26" w:rsidRDefault="00955C26">
        <w:pPr>
          <w:pStyle w:val="llb"/>
          <w:jc w:val="right"/>
        </w:pPr>
        <w:r>
          <w:fldChar w:fldCharType="begin"/>
        </w:r>
        <w:r>
          <w:instrText>PAGE   \* MERGEFORMAT</w:instrText>
        </w:r>
        <w:r>
          <w:fldChar w:fldCharType="separate"/>
        </w:r>
        <w:r>
          <w:t>2</w:t>
        </w:r>
        <w:r>
          <w:fldChar w:fldCharType="end"/>
        </w:r>
      </w:p>
    </w:sdtContent>
  </w:sdt>
  <w:p w14:paraId="62E440C6" w14:textId="77777777" w:rsidR="00955C26" w:rsidRDefault="00955C26">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93392" w14:textId="23C96699" w:rsidR="0037392E" w:rsidRDefault="0037392E">
    <w:pPr>
      <w:pStyle w:val="llb"/>
      <w:jc w:val="center"/>
    </w:pPr>
    <w:r>
      <w:fldChar w:fldCharType="begin"/>
    </w:r>
    <w:r>
      <w:instrText>PAGE   \* MERGEFORMAT</w:instrText>
    </w:r>
    <w:r>
      <w:fldChar w:fldCharType="separate"/>
    </w:r>
    <w:r w:rsidR="00A372B1">
      <w:rPr>
        <w:noProof/>
      </w:rPr>
      <w:t>24</w:t>
    </w:r>
    <w:r>
      <w:fldChar w:fldCharType="end"/>
    </w:r>
  </w:p>
  <w:p w14:paraId="2D5C378A" w14:textId="388F3BF6" w:rsidR="0037392E" w:rsidRDefault="0037392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303BD" w14:textId="77777777" w:rsidR="00841D61" w:rsidRDefault="00841D61">
      <w:r>
        <w:separator/>
      </w:r>
    </w:p>
  </w:footnote>
  <w:footnote w:type="continuationSeparator" w:id="0">
    <w:p w14:paraId="70B78D23" w14:textId="77777777" w:rsidR="00841D61" w:rsidRDefault="00841D61">
      <w:r>
        <w:continuationSeparator/>
      </w:r>
    </w:p>
  </w:footnote>
  <w:footnote w:id="1">
    <w:p w14:paraId="516B5EC2" w14:textId="77777777" w:rsidR="002B41D6" w:rsidRDefault="002B41D6" w:rsidP="002B41D6">
      <w:pPr>
        <w:pStyle w:val="Lbjegyzetszveg"/>
      </w:pPr>
      <w:r>
        <w:rPr>
          <w:rStyle w:val="Lbjegyzet-hivatkozs"/>
        </w:rPr>
        <w:footnoteRef/>
      </w:r>
      <w:r w:rsidRPr="000D0927">
        <w:t>https://tudasbazis.sulinet.hu/hu/szakkepzes/informatika/a-program-gyakorlati-megvalositasa/szamitogepes-programozas-a-gyakorlatban/a-vizualis-fejlesztoeszkozok-megismerese-hasznalata</w:t>
      </w:r>
    </w:p>
  </w:footnote>
  <w:footnote w:id="2">
    <w:p w14:paraId="631BEFDB" w14:textId="5C725613" w:rsidR="007C3480" w:rsidRDefault="007C3480">
      <w:pPr>
        <w:pStyle w:val="Lbjegyzetszveg"/>
      </w:pPr>
      <w:r>
        <w:rPr>
          <w:rStyle w:val="Lbjegyzet-hivatkozs"/>
        </w:rPr>
        <w:footnoteRef/>
      </w:r>
      <w:r>
        <w:t xml:space="preserve"> </w:t>
      </w:r>
      <w:r w:rsidRPr="007C3480">
        <w:t>https://cordova.apache.org/</w:t>
      </w:r>
    </w:p>
  </w:footnote>
  <w:footnote w:id="3">
    <w:p w14:paraId="1C8AD677" w14:textId="77777777" w:rsidR="00CE7DD0" w:rsidRDefault="00CE7DD0" w:rsidP="00CE7DD0">
      <w:pPr>
        <w:pStyle w:val="Lbjegyzetszveg"/>
      </w:pPr>
      <w:r>
        <w:rPr>
          <w:rStyle w:val="Lbjegyzet-hivatkozs"/>
        </w:rPr>
        <w:footnoteRef/>
      </w:r>
      <w:r>
        <w:t xml:space="preserve"> </w:t>
      </w:r>
      <w:r w:rsidRPr="00D9444B">
        <w:t>https://hu.wikipedia.org/wiki/Legyen_%C3%96n_is_milliomos!</w:t>
      </w:r>
    </w:p>
  </w:footnote>
  <w:footnote w:id="4">
    <w:p w14:paraId="111BD7AB" w14:textId="77777777" w:rsidR="00CE7DD0" w:rsidRDefault="00CE7DD0" w:rsidP="00CE7DD0">
      <w:pPr>
        <w:pStyle w:val="Lbjegyzetszveg"/>
      </w:pPr>
      <w:r>
        <w:rPr>
          <w:rStyle w:val="Lbjegyzet-hivatkozs"/>
        </w:rPr>
        <w:footnoteRef/>
      </w:r>
      <w:r>
        <w:t xml:space="preserve"> </w:t>
      </w:r>
      <w:r w:rsidRPr="00DA7A97">
        <w:t>https://tortoisegit.org/</w:t>
      </w:r>
    </w:p>
  </w:footnote>
  <w:footnote w:id="5">
    <w:p w14:paraId="742D836D" w14:textId="77777777" w:rsidR="00CE7DD0" w:rsidRDefault="00CE7DD0" w:rsidP="00CE7DD0">
      <w:pPr>
        <w:pStyle w:val="Lbjegyzetszveg"/>
      </w:pPr>
      <w:r>
        <w:rPr>
          <w:rStyle w:val="Lbjegyzet-hivatkozs"/>
        </w:rPr>
        <w:footnoteRef/>
      </w:r>
      <w:r>
        <w:t xml:space="preserve"> </w:t>
      </w:r>
      <w:r w:rsidRPr="00CA1413">
        <w:t>https://github.com/</w:t>
      </w:r>
    </w:p>
  </w:footnote>
  <w:footnote w:id="6">
    <w:p w14:paraId="1117D14E" w14:textId="77777777" w:rsidR="00CE7DD0" w:rsidRDefault="00CE7DD0" w:rsidP="00CE7DD0">
      <w:pPr>
        <w:pStyle w:val="Lbjegyzetszveg"/>
      </w:pPr>
      <w:r>
        <w:rPr>
          <w:rStyle w:val="Lbjegyzet-hivatkozs"/>
        </w:rPr>
        <w:footnoteRef/>
      </w:r>
      <w:r>
        <w:t xml:space="preserve"> </w:t>
      </w:r>
      <w:proofErr w:type="spellStart"/>
      <w:r w:rsidRPr="00592003">
        <w:t>Graphical</w:t>
      </w:r>
      <w:proofErr w:type="spellEnd"/>
      <w:r w:rsidRPr="00592003">
        <w:t xml:space="preserve"> </w:t>
      </w:r>
      <w:proofErr w:type="spellStart"/>
      <w:r w:rsidRPr="00592003">
        <w:t>user</w:t>
      </w:r>
      <w:proofErr w:type="spellEnd"/>
      <w:r w:rsidRPr="00592003">
        <w:t xml:space="preserve"> </w:t>
      </w:r>
      <w:proofErr w:type="spellStart"/>
      <w:r w:rsidRPr="00592003">
        <w:t>interface</w:t>
      </w:r>
      <w:proofErr w:type="spellEnd"/>
    </w:p>
  </w:footnote>
  <w:footnote w:id="7">
    <w:p w14:paraId="25A656A5" w14:textId="77777777" w:rsidR="00DA0CA9" w:rsidRDefault="00DA0CA9" w:rsidP="00DA0CA9">
      <w:pPr>
        <w:pStyle w:val="Lbjegyzetszveg"/>
      </w:pPr>
      <w:r>
        <w:rPr>
          <w:rStyle w:val="Lbjegyzet-hivatkozs"/>
        </w:rPr>
        <w:footnoteRef/>
      </w:r>
      <w:r>
        <w:t xml:space="preserve"> </w:t>
      </w:r>
      <w:r w:rsidRPr="00B84989">
        <w:t>Integrated Development Environment</w:t>
      </w:r>
    </w:p>
  </w:footnote>
  <w:footnote w:id="8">
    <w:p w14:paraId="7956C2DE" w14:textId="77777777" w:rsidR="00DA0CA9" w:rsidRDefault="00DA0CA9" w:rsidP="00DA0CA9">
      <w:pPr>
        <w:pStyle w:val="Lbjegyzetszveg"/>
      </w:pPr>
      <w:r>
        <w:rPr>
          <w:rStyle w:val="Lbjegyzet-hivatkozs"/>
        </w:rPr>
        <w:footnoteRef/>
      </w:r>
      <w:r>
        <w:t xml:space="preserve"> </w:t>
      </w:r>
      <w:r w:rsidRPr="00FA04D4">
        <w:t>https://notepad-plus-plus.org/</w:t>
      </w:r>
    </w:p>
  </w:footnote>
  <w:footnote w:id="9">
    <w:p w14:paraId="107EB111" w14:textId="77777777" w:rsidR="00DA0CA9" w:rsidRDefault="00DA0CA9" w:rsidP="00DA0CA9">
      <w:pPr>
        <w:pStyle w:val="Lbjegyzetszveg"/>
      </w:pPr>
      <w:r>
        <w:rPr>
          <w:rStyle w:val="Lbjegyzet-hivatkozs"/>
        </w:rPr>
        <w:footnoteRef/>
      </w:r>
      <w:r>
        <w:t xml:space="preserve"> </w:t>
      </w:r>
      <w:r w:rsidRPr="00C069E2">
        <w:t>https://www.w3schools.com/cssref/css3_browsersupport.asp</w:t>
      </w:r>
    </w:p>
  </w:footnote>
  <w:footnote w:id="10">
    <w:p w14:paraId="675B9ABC" w14:textId="77777777" w:rsidR="00DA0CA9" w:rsidRDefault="00DA0CA9" w:rsidP="00DA0CA9">
      <w:pPr>
        <w:pStyle w:val="Lbjegyzetszveg"/>
      </w:pPr>
      <w:r>
        <w:rPr>
          <w:rStyle w:val="Lbjegyzet-hivatkozs"/>
        </w:rPr>
        <w:footnoteRef/>
      </w:r>
      <w:r>
        <w:t xml:space="preserve"> </w:t>
      </w:r>
      <w:r w:rsidRPr="000D619E">
        <w:t>https://www.w3schools.com/w3css/w3css_display.asp</w:t>
      </w:r>
    </w:p>
  </w:footnote>
  <w:footnote w:id="11">
    <w:p w14:paraId="404C1C07" w14:textId="77777777" w:rsidR="00DA0CA9" w:rsidRDefault="00DA0CA9" w:rsidP="00DA0CA9">
      <w:pPr>
        <w:pStyle w:val="Lbjegyzetszveg"/>
      </w:pPr>
      <w:r>
        <w:rPr>
          <w:rStyle w:val="Lbjegyzet-hivatkozs"/>
        </w:rPr>
        <w:footnoteRef/>
      </w:r>
      <w:r>
        <w:t xml:space="preserve"> </w:t>
      </w:r>
      <w:r w:rsidRPr="00A56A44">
        <w:t>https://opimedia.azureedge.net/-/media/images/utr/editorial/articles/online-articles/2014/04-01/albert-einstein-the-humanitarian/albert-einstein-jpg.jpg</w:t>
      </w:r>
    </w:p>
  </w:footnote>
  <w:footnote w:id="12">
    <w:p w14:paraId="42DC0A71" w14:textId="77777777" w:rsidR="00DA0CA9" w:rsidRDefault="00DA0CA9" w:rsidP="00DA0CA9">
      <w:pPr>
        <w:pStyle w:val="Lbjegyzetszveg"/>
      </w:pPr>
      <w:r>
        <w:rPr>
          <w:rStyle w:val="Lbjegyzet-hivatkozs"/>
        </w:rPr>
        <w:footnoteRef/>
      </w:r>
      <w:r>
        <w:t xml:space="preserve"> </w:t>
      </w:r>
      <w:r w:rsidRPr="00673911">
        <w:t>http://softwaretestingfundamentals.com/white-box-testing/</w:t>
      </w:r>
    </w:p>
  </w:footnote>
  <w:footnote w:id="13">
    <w:p w14:paraId="0E8958FC" w14:textId="77777777" w:rsidR="00DA0CA9" w:rsidRDefault="00DA0CA9" w:rsidP="00DA0CA9">
      <w:pPr>
        <w:pStyle w:val="Lbjegyzetszveg"/>
      </w:pPr>
      <w:r>
        <w:rPr>
          <w:rStyle w:val="Lbjegyzet-hivatkozs"/>
        </w:rPr>
        <w:footnoteRef/>
      </w:r>
      <w:r>
        <w:t xml:space="preserve"> Egy másik készülék használatát utánozza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6097"/>
        </w:tabs>
        <w:ind w:left="6529" w:hanging="432"/>
      </w:pPr>
    </w:lvl>
    <w:lvl w:ilvl="1">
      <w:start w:val="1"/>
      <w:numFmt w:val="none"/>
      <w:suff w:val="nothing"/>
      <w:lvlText w:val=""/>
      <w:lvlJc w:val="left"/>
      <w:pPr>
        <w:tabs>
          <w:tab w:val="num" w:pos="6097"/>
        </w:tabs>
        <w:ind w:left="6673" w:hanging="576"/>
      </w:pPr>
    </w:lvl>
    <w:lvl w:ilvl="2">
      <w:start w:val="1"/>
      <w:numFmt w:val="none"/>
      <w:suff w:val="nothing"/>
      <w:lvlText w:val=""/>
      <w:lvlJc w:val="left"/>
      <w:pPr>
        <w:tabs>
          <w:tab w:val="num" w:pos="6097"/>
        </w:tabs>
        <w:ind w:left="6817" w:hanging="720"/>
      </w:pPr>
    </w:lvl>
    <w:lvl w:ilvl="3">
      <w:start w:val="1"/>
      <w:numFmt w:val="none"/>
      <w:suff w:val="nothing"/>
      <w:lvlText w:val=""/>
      <w:lvlJc w:val="left"/>
      <w:pPr>
        <w:tabs>
          <w:tab w:val="num" w:pos="6097"/>
        </w:tabs>
        <w:ind w:left="6961" w:hanging="864"/>
      </w:pPr>
    </w:lvl>
    <w:lvl w:ilvl="4">
      <w:start w:val="1"/>
      <w:numFmt w:val="none"/>
      <w:suff w:val="nothing"/>
      <w:lvlText w:val=""/>
      <w:lvlJc w:val="left"/>
      <w:pPr>
        <w:tabs>
          <w:tab w:val="num" w:pos="6097"/>
        </w:tabs>
        <w:ind w:left="7105" w:hanging="1008"/>
      </w:pPr>
    </w:lvl>
    <w:lvl w:ilvl="5">
      <w:start w:val="1"/>
      <w:numFmt w:val="none"/>
      <w:suff w:val="nothing"/>
      <w:lvlText w:val=""/>
      <w:lvlJc w:val="left"/>
      <w:pPr>
        <w:tabs>
          <w:tab w:val="num" w:pos="6097"/>
        </w:tabs>
        <w:ind w:left="7249" w:hanging="1152"/>
      </w:pPr>
    </w:lvl>
    <w:lvl w:ilvl="6">
      <w:start w:val="1"/>
      <w:numFmt w:val="none"/>
      <w:suff w:val="nothing"/>
      <w:lvlText w:val=""/>
      <w:lvlJc w:val="left"/>
      <w:pPr>
        <w:tabs>
          <w:tab w:val="num" w:pos="6097"/>
        </w:tabs>
        <w:ind w:left="7393" w:hanging="1296"/>
      </w:pPr>
    </w:lvl>
    <w:lvl w:ilvl="7">
      <w:start w:val="1"/>
      <w:numFmt w:val="none"/>
      <w:suff w:val="nothing"/>
      <w:lvlText w:val=""/>
      <w:lvlJc w:val="left"/>
      <w:pPr>
        <w:tabs>
          <w:tab w:val="num" w:pos="6097"/>
        </w:tabs>
        <w:ind w:left="7537" w:hanging="1440"/>
      </w:pPr>
    </w:lvl>
    <w:lvl w:ilvl="8">
      <w:start w:val="1"/>
      <w:numFmt w:val="none"/>
      <w:suff w:val="nothing"/>
      <w:lvlText w:val=""/>
      <w:lvlJc w:val="left"/>
      <w:pPr>
        <w:tabs>
          <w:tab w:val="num" w:pos="6097"/>
        </w:tabs>
        <w:ind w:left="7681" w:hanging="1584"/>
      </w:pPr>
    </w:lvl>
  </w:abstractNum>
  <w:abstractNum w:abstractNumId="1" w15:restartNumberingAfterBreak="0">
    <w:nsid w:val="00000002"/>
    <w:multiLevelType w:val="multilevel"/>
    <w:tmpl w:val="13EC8532"/>
    <w:name w:val="WW8Num1"/>
    <w:lvl w:ilvl="0">
      <w:start w:val="1"/>
      <w:numFmt w:val="decimal"/>
      <w:lvlText w:val="%1."/>
      <w:lvlJc w:val="left"/>
      <w:pPr>
        <w:ind w:left="360" w:hanging="360"/>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B9E52E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D6E6788"/>
    <w:multiLevelType w:val="hybridMultilevel"/>
    <w:tmpl w:val="50204A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2126B56"/>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E7939F0"/>
    <w:multiLevelType w:val="multilevel"/>
    <w:tmpl w:val="E7C89014"/>
    <w:name w:val="WW8Num122"/>
    <w:lvl w:ilvl="0">
      <w:start w:val="1"/>
      <w:numFmt w:val="decimal"/>
      <w:pStyle w:val="Cmsor1"/>
      <w:lvlText w:val="%1."/>
      <w:lvlJc w:val="left"/>
      <w:pPr>
        <w:ind w:left="3763" w:hanging="360"/>
      </w:pPr>
      <w:rPr>
        <w:rFonts w:hint="default"/>
      </w:r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7" w15:restartNumberingAfterBreak="0">
    <w:nsid w:val="20436C01"/>
    <w:multiLevelType w:val="hybridMultilevel"/>
    <w:tmpl w:val="73109F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3982A8E"/>
    <w:multiLevelType w:val="hybridMultilevel"/>
    <w:tmpl w:val="775A2A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3091D4B"/>
    <w:multiLevelType w:val="hybridMultilevel"/>
    <w:tmpl w:val="F5D2F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66748F2"/>
    <w:multiLevelType w:val="hybridMultilevel"/>
    <w:tmpl w:val="70E0D1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EBA7D97"/>
    <w:multiLevelType w:val="hybridMultilevel"/>
    <w:tmpl w:val="8C309B48"/>
    <w:lvl w:ilvl="0" w:tplc="0C8E2A1A">
      <w:start w:val="2019"/>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2E14A87"/>
    <w:multiLevelType w:val="hybridMultilevel"/>
    <w:tmpl w:val="DBE220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39C5145"/>
    <w:multiLevelType w:val="hybridMultilevel"/>
    <w:tmpl w:val="0B02B5A6"/>
    <w:lvl w:ilvl="0" w:tplc="040E000F">
      <w:start w:val="1"/>
      <w:numFmt w:val="decimal"/>
      <w:lvlText w:val="%1."/>
      <w:lvlJc w:val="left"/>
      <w:pPr>
        <w:ind w:left="786" w:hanging="360"/>
      </w:pPr>
    </w:lvl>
    <w:lvl w:ilvl="1" w:tplc="040E0019" w:tentative="1">
      <w:start w:val="1"/>
      <w:numFmt w:val="lowerLetter"/>
      <w:lvlText w:val="%2."/>
      <w:lvlJc w:val="left"/>
      <w:pPr>
        <w:ind w:left="1506" w:hanging="360"/>
      </w:pPr>
    </w:lvl>
    <w:lvl w:ilvl="2" w:tplc="040E001B" w:tentative="1">
      <w:start w:val="1"/>
      <w:numFmt w:val="lowerRoman"/>
      <w:lvlText w:val="%3."/>
      <w:lvlJc w:val="right"/>
      <w:pPr>
        <w:ind w:left="2226" w:hanging="180"/>
      </w:pPr>
    </w:lvl>
    <w:lvl w:ilvl="3" w:tplc="040E000F" w:tentative="1">
      <w:start w:val="1"/>
      <w:numFmt w:val="decimal"/>
      <w:lvlText w:val="%4."/>
      <w:lvlJc w:val="left"/>
      <w:pPr>
        <w:ind w:left="2946" w:hanging="360"/>
      </w:pPr>
    </w:lvl>
    <w:lvl w:ilvl="4" w:tplc="040E0019" w:tentative="1">
      <w:start w:val="1"/>
      <w:numFmt w:val="lowerLetter"/>
      <w:lvlText w:val="%5."/>
      <w:lvlJc w:val="left"/>
      <w:pPr>
        <w:ind w:left="3666" w:hanging="360"/>
      </w:pPr>
    </w:lvl>
    <w:lvl w:ilvl="5" w:tplc="040E001B" w:tentative="1">
      <w:start w:val="1"/>
      <w:numFmt w:val="lowerRoman"/>
      <w:lvlText w:val="%6."/>
      <w:lvlJc w:val="right"/>
      <w:pPr>
        <w:ind w:left="4386" w:hanging="180"/>
      </w:pPr>
    </w:lvl>
    <w:lvl w:ilvl="6" w:tplc="040E000F" w:tentative="1">
      <w:start w:val="1"/>
      <w:numFmt w:val="decimal"/>
      <w:lvlText w:val="%7."/>
      <w:lvlJc w:val="left"/>
      <w:pPr>
        <w:ind w:left="5106" w:hanging="360"/>
      </w:pPr>
    </w:lvl>
    <w:lvl w:ilvl="7" w:tplc="040E0019" w:tentative="1">
      <w:start w:val="1"/>
      <w:numFmt w:val="lowerLetter"/>
      <w:lvlText w:val="%8."/>
      <w:lvlJc w:val="left"/>
      <w:pPr>
        <w:ind w:left="5826" w:hanging="360"/>
      </w:pPr>
    </w:lvl>
    <w:lvl w:ilvl="8" w:tplc="040E001B" w:tentative="1">
      <w:start w:val="1"/>
      <w:numFmt w:val="lowerRoman"/>
      <w:lvlText w:val="%9."/>
      <w:lvlJc w:val="right"/>
      <w:pPr>
        <w:ind w:left="6546" w:hanging="180"/>
      </w:pPr>
    </w:lvl>
  </w:abstractNum>
  <w:abstractNum w:abstractNumId="14" w15:restartNumberingAfterBreak="0">
    <w:nsid w:val="571B6D81"/>
    <w:multiLevelType w:val="hybridMultilevel"/>
    <w:tmpl w:val="95C2978E"/>
    <w:name w:val="WW8Num12"/>
    <w:lvl w:ilvl="0" w:tplc="9EA0DD5C">
      <w:start w:val="1"/>
      <w:numFmt w:val="decimal"/>
      <w:lvlText w:val="1.%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3F861E5"/>
    <w:multiLevelType w:val="hybridMultilevel"/>
    <w:tmpl w:val="A2948DD4"/>
    <w:name w:val="WW8Num13"/>
    <w:lvl w:ilvl="0" w:tplc="17AC93A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71EB1652"/>
    <w:multiLevelType w:val="hybridMultilevel"/>
    <w:tmpl w:val="FB2670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
  </w:num>
  <w:num w:numId="5">
    <w:abstractNumId w:val="15"/>
  </w:num>
  <w:num w:numId="6">
    <w:abstractNumId w:val="14"/>
  </w:num>
  <w:num w:numId="7">
    <w:abstractNumId w:val="6"/>
  </w:num>
  <w:num w:numId="8">
    <w:abstractNumId w:val="5"/>
  </w:num>
  <w:num w:numId="9">
    <w:abstractNumId w:val="3"/>
  </w:num>
  <w:num w:numId="10">
    <w:abstractNumId w:val="11"/>
  </w:num>
  <w:num w:numId="11">
    <w:abstractNumId w:val="10"/>
  </w:num>
  <w:num w:numId="12">
    <w:abstractNumId w:val="13"/>
  </w:num>
  <w:num w:numId="13">
    <w:abstractNumId w:val="16"/>
  </w:num>
  <w:num w:numId="14">
    <w:abstractNumId w:val="12"/>
  </w:num>
  <w:num w:numId="15">
    <w:abstractNumId w:val="7"/>
  </w:num>
  <w:num w:numId="16">
    <w:abstractNumId w:val="4"/>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embedSystemFonts/>
  <w:activeWritingStyle w:appName="MSWord" w:lang="en-US" w:vendorID="64" w:dllVersion="6" w:nlCheck="1" w:checkStyle="0"/>
  <w:activeWritingStyle w:appName="MSWord" w:lang="hu-HU" w:vendorID="64" w:dllVersion="0" w:nlCheck="1" w:checkStyle="0"/>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420"/>
    <w:rsid w:val="000A4743"/>
    <w:rsid w:val="000C62DA"/>
    <w:rsid w:val="00130A90"/>
    <w:rsid w:val="0013298A"/>
    <w:rsid w:val="001411F9"/>
    <w:rsid w:val="00167070"/>
    <w:rsid w:val="001C60B0"/>
    <w:rsid w:val="0021716D"/>
    <w:rsid w:val="00232C8F"/>
    <w:rsid w:val="00257B9F"/>
    <w:rsid w:val="00282726"/>
    <w:rsid w:val="00297420"/>
    <w:rsid w:val="002B41D6"/>
    <w:rsid w:val="002E6976"/>
    <w:rsid w:val="00354B49"/>
    <w:rsid w:val="0037392E"/>
    <w:rsid w:val="003744BA"/>
    <w:rsid w:val="0038253B"/>
    <w:rsid w:val="003E24B3"/>
    <w:rsid w:val="004B69DB"/>
    <w:rsid w:val="004D4EA8"/>
    <w:rsid w:val="004E2559"/>
    <w:rsid w:val="005065D0"/>
    <w:rsid w:val="005116F3"/>
    <w:rsid w:val="005A3435"/>
    <w:rsid w:val="00615B09"/>
    <w:rsid w:val="006848AD"/>
    <w:rsid w:val="006935B6"/>
    <w:rsid w:val="006A3596"/>
    <w:rsid w:val="006A7FDB"/>
    <w:rsid w:val="0074633C"/>
    <w:rsid w:val="00757B2E"/>
    <w:rsid w:val="00761850"/>
    <w:rsid w:val="00772364"/>
    <w:rsid w:val="0077257B"/>
    <w:rsid w:val="00797EA2"/>
    <w:rsid w:val="007B21FA"/>
    <w:rsid w:val="007C3480"/>
    <w:rsid w:val="007C5BF7"/>
    <w:rsid w:val="007F07FF"/>
    <w:rsid w:val="00821986"/>
    <w:rsid w:val="00837E7A"/>
    <w:rsid w:val="00841D61"/>
    <w:rsid w:val="00855DC9"/>
    <w:rsid w:val="00887DE0"/>
    <w:rsid w:val="008A3D60"/>
    <w:rsid w:val="008B066F"/>
    <w:rsid w:val="009033EE"/>
    <w:rsid w:val="00921144"/>
    <w:rsid w:val="009474E2"/>
    <w:rsid w:val="00955C26"/>
    <w:rsid w:val="00982955"/>
    <w:rsid w:val="009A39BF"/>
    <w:rsid w:val="009A530E"/>
    <w:rsid w:val="009A6F31"/>
    <w:rsid w:val="00A372B1"/>
    <w:rsid w:val="00A56152"/>
    <w:rsid w:val="00A62C1A"/>
    <w:rsid w:val="00A70EEA"/>
    <w:rsid w:val="00AC5B06"/>
    <w:rsid w:val="00AF5460"/>
    <w:rsid w:val="00B16708"/>
    <w:rsid w:val="00B90E01"/>
    <w:rsid w:val="00BA3E60"/>
    <w:rsid w:val="00BD2B31"/>
    <w:rsid w:val="00C12A58"/>
    <w:rsid w:val="00C13F42"/>
    <w:rsid w:val="00C34824"/>
    <w:rsid w:val="00C546A3"/>
    <w:rsid w:val="00C61212"/>
    <w:rsid w:val="00CB526F"/>
    <w:rsid w:val="00CE7DD0"/>
    <w:rsid w:val="00D04EED"/>
    <w:rsid w:val="00D20D56"/>
    <w:rsid w:val="00D6216C"/>
    <w:rsid w:val="00D80401"/>
    <w:rsid w:val="00DA0CA9"/>
    <w:rsid w:val="00DA5510"/>
    <w:rsid w:val="00DB11D1"/>
    <w:rsid w:val="00E226B8"/>
    <w:rsid w:val="00EA2C09"/>
    <w:rsid w:val="00EF0FB0"/>
    <w:rsid w:val="00F30433"/>
    <w:rsid w:val="00FA3B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C11B1E7"/>
  <w15:chartTrackingRefBased/>
  <w15:docId w15:val="{DA2E2A2E-4FED-4A93-8206-E1F7B96F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E2559"/>
    <w:pPr>
      <w:widowControl w:val="0"/>
      <w:suppressAutoHyphens/>
      <w:ind w:firstLine="567"/>
      <w:jc w:val="both"/>
    </w:pPr>
    <w:rPr>
      <w:rFonts w:eastAsia="WenQuanYi Zen Hei" w:cs="Lohit Hindi"/>
      <w:color w:val="00000A"/>
      <w:kern w:val="1"/>
      <w:sz w:val="24"/>
      <w:szCs w:val="24"/>
      <w:lang w:eastAsia="zh-CN" w:bidi="hi-IN"/>
    </w:rPr>
  </w:style>
  <w:style w:type="paragraph" w:styleId="Cmsor1">
    <w:name w:val="heading 1"/>
    <w:basedOn w:val="Cmsor"/>
    <w:next w:val="Szvegtrzs"/>
    <w:link w:val="Cmsor1Char"/>
    <w:qFormat/>
    <w:rsid w:val="004E2559"/>
    <w:pPr>
      <w:numPr>
        <w:numId w:val="7"/>
      </w:numPr>
      <w:spacing w:after="240"/>
      <w:ind w:left="357" w:hanging="357"/>
      <w:jc w:val="center"/>
      <w:outlineLvl w:val="0"/>
    </w:pPr>
    <w:rPr>
      <w:rFonts w:ascii="Times New Roman" w:hAnsi="Times New Roman"/>
      <w:b/>
      <w:bCs/>
      <w:sz w:val="32"/>
      <w:szCs w:val="32"/>
    </w:rPr>
  </w:style>
  <w:style w:type="paragraph" w:styleId="Cmsor2">
    <w:name w:val="heading 2"/>
    <w:basedOn w:val="Norml"/>
    <w:next w:val="Norml"/>
    <w:qFormat/>
    <w:rsid w:val="004E2559"/>
    <w:pPr>
      <w:keepNext/>
      <w:numPr>
        <w:ilvl w:val="1"/>
        <w:numId w:val="7"/>
      </w:numPr>
      <w:spacing w:before="240" w:after="240" w:line="320" w:lineRule="atLeast"/>
      <w:ind w:left="578" w:hanging="578"/>
      <w:jc w:val="center"/>
      <w:outlineLvl w:val="1"/>
    </w:pPr>
    <w:rPr>
      <w:rFonts w:cs="Arial"/>
      <w:b/>
      <w:bCs/>
      <w:iCs/>
      <w:sz w:val="28"/>
      <w:szCs w:val="28"/>
    </w:rPr>
  </w:style>
  <w:style w:type="paragraph" w:styleId="Cmsor3">
    <w:name w:val="heading 3"/>
    <w:basedOn w:val="Cmsor"/>
    <w:next w:val="Szvegtrzs"/>
    <w:qFormat/>
    <w:rsid w:val="004E2559"/>
    <w:pPr>
      <w:numPr>
        <w:ilvl w:val="2"/>
        <w:numId w:val="7"/>
      </w:numPr>
      <w:jc w:val="center"/>
      <w:outlineLvl w:val="2"/>
    </w:pPr>
    <w:rPr>
      <w:rFonts w:ascii="Times New Roman" w:hAnsi="Times New Roman"/>
      <w:b/>
      <w:bCs/>
      <w:color w:val="auto"/>
      <w:sz w:val="24"/>
    </w:rPr>
  </w:style>
  <w:style w:type="paragraph" w:styleId="Cmsor4">
    <w:name w:val="heading 4"/>
    <w:basedOn w:val="Norml"/>
    <w:next w:val="Norml"/>
    <w:link w:val="Cmsor4Char"/>
    <w:uiPriority w:val="9"/>
    <w:semiHidden/>
    <w:unhideWhenUsed/>
    <w:qFormat/>
    <w:rsid w:val="00130A90"/>
    <w:pPr>
      <w:keepNext/>
      <w:keepLines/>
      <w:numPr>
        <w:ilvl w:val="3"/>
        <w:numId w:val="7"/>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130A90"/>
    <w:pPr>
      <w:keepNext/>
      <w:keepLines/>
      <w:numPr>
        <w:ilvl w:val="4"/>
        <w:numId w:val="7"/>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130A90"/>
    <w:pPr>
      <w:keepNext/>
      <w:keepLines/>
      <w:numPr>
        <w:ilvl w:val="5"/>
        <w:numId w:val="7"/>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130A90"/>
    <w:pPr>
      <w:keepNext/>
      <w:keepLines/>
      <w:numPr>
        <w:ilvl w:val="6"/>
        <w:numId w:val="7"/>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130A90"/>
    <w:pPr>
      <w:keepNext/>
      <w:keepLines/>
      <w:numPr>
        <w:ilvl w:val="7"/>
        <w:numId w:val="7"/>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130A90"/>
    <w:pPr>
      <w:keepNext/>
      <w:keepLines/>
      <w:numPr>
        <w:ilvl w:val="8"/>
        <w:numId w:val="7"/>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link w:val="CmsorChar"/>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837E7A"/>
    <w:pPr>
      <w:suppressLineNumbers/>
      <w:spacing w:before="120" w:after="120"/>
    </w:pPr>
    <w:rPr>
      <w:rFonts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rsid w:val="004E2559"/>
    <w:pPr>
      <w:spacing w:after="240"/>
      <w:jc w:val="center"/>
    </w:pPr>
    <w:rPr>
      <w:rFonts w:ascii="Times New Roman" w:hAnsi="Times New Roman"/>
      <w:b/>
      <w:bCs/>
      <w:sz w:val="32"/>
      <w:szCs w:val="36"/>
    </w:rPr>
  </w:style>
  <w:style w:type="paragraph" w:styleId="Idzet">
    <w:name w:val="Quote"/>
    <w:basedOn w:val="Norml"/>
    <w:qFormat/>
    <w:rsid w:val="00887DE0"/>
    <w:pPr>
      <w:spacing w:after="283"/>
      <w:ind w:left="567" w:right="567"/>
    </w:pPr>
    <w:rPr>
      <w:i/>
    </w:rPr>
  </w:style>
  <w:style w:type="paragraph" w:styleId="Alcm">
    <w:name w:val="Subtitle"/>
    <w:basedOn w:val="Cmsor"/>
    <w:next w:val="Szvegtrzs"/>
    <w:qFormat/>
    <w:rsid w:val="00887DE0"/>
    <w:pPr>
      <w:spacing w:before="60"/>
    </w:pPr>
    <w:rPr>
      <w:rFonts w:ascii="Times New Roman" w:hAnsi="Times New Roman"/>
      <w:sz w:val="36"/>
      <w:szCs w:val="36"/>
    </w:rPr>
  </w:style>
  <w:style w:type="paragraph" w:customStyle="1" w:styleId="Cmsor0">
    <w:name w:val="Címsor*"/>
    <w:basedOn w:val="Cmsor1"/>
    <w:pPr>
      <w:numPr>
        <w:numId w:val="0"/>
      </w:numP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37392E"/>
    <w:rPr>
      <w:rFonts w:eastAsia="WenQuanYi Zen Hei" w:cs="Lohit Hindi"/>
      <w:color w:val="00000A"/>
      <w:kern w:val="1"/>
      <w:sz w:val="24"/>
      <w:szCs w:val="24"/>
      <w:lang w:eastAsia="zh-CN" w:bidi="hi-IN"/>
    </w:rPr>
  </w:style>
  <w:style w:type="paragraph" w:customStyle="1" w:styleId="Programrszlet">
    <w:name w:val="Programrészlet"/>
    <w:basedOn w:val="Cmsor1"/>
    <w:link w:val="ProgramrszletChar"/>
    <w:qFormat/>
    <w:rsid w:val="00837E7A"/>
    <w:pPr>
      <w:numPr>
        <w:numId w:val="0"/>
      </w:numPr>
      <w:jc w:val="both"/>
    </w:pPr>
    <w:rPr>
      <w:rFonts w:ascii="Courier New" w:hAnsi="Courier New"/>
      <w:b w:val="0"/>
      <w:sz w:val="24"/>
    </w:rPr>
  </w:style>
  <w:style w:type="character" w:customStyle="1" w:styleId="Cmsor4Char">
    <w:name w:val="Címsor 4 Char"/>
    <w:basedOn w:val="Bekezdsalapbettpusa"/>
    <w:link w:val="Cmsor4"/>
    <w:uiPriority w:val="9"/>
    <w:semiHidden/>
    <w:rsid w:val="00130A90"/>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Char">
    <w:name w:val="Címsor Char"/>
    <w:basedOn w:val="Bekezdsalapbettpusa"/>
    <w:link w:val="Cmsor"/>
    <w:rsid w:val="00837E7A"/>
    <w:rPr>
      <w:rFonts w:ascii="Arial" w:eastAsia="WenQuanYi Zen Hei" w:hAnsi="Arial" w:cs="Lohit Hindi"/>
      <w:color w:val="00000A"/>
      <w:kern w:val="1"/>
      <w:sz w:val="28"/>
      <w:szCs w:val="28"/>
      <w:lang w:eastAsia="zh-CN" w:bidi="hi-IN"/>
    </w:rPr>
  </w:style>
  <w:style w:type="character" w:customStyle="1" w:styleId="Cmsor1Char">
    <w:name w:val="Címsor 1 Char"/>
    <w:basedOn w:val="CmsorChar"/>
    <w:link w:val="Cmsor1"/>
    <w:rsid w:val="004E2559"/>
    <w:rPr>
      <w:rFonts w:ascii="Arial" w:eastAsia="WenQuanYi Zen Hei" w:hAnsi="Arial" w:cs="Lohit Hindi"/>
      <w:b/>
      <w:bCs/>
      <w:color w:val="00000A"/>
      <w:kern w:val="1"/>
      <w:sz w:val="32"/>
      <w:szCs w:val="32"/>
      <w:lang w:eastAsia="zh-CN" w:bidi="hi-IN"/>
    </w:rPr>
  </w:style>
  <w:style w:type="character" w:customStyle="1" w:styleId="ProgramrszletChar">
    <w:name w:val="Programrészlet Char"/>
    <w:basedOn w:val="Cmsor1Char"/>
    <w:link w:val="Programrszlet"/>
    <w:rsid w:val="00837E7A"/>
    <w:rPr>
      <w:rFonts w:ascii="Courier New" w:eastAsia="WenQuanYi Zen Hei" w:hAnsi="Courier New" w:cs="Lohit Hindi"/>
      <w:b w:val="0"/>
      <w:bCs/>
      <w:color w:val="00000A"/>
      <w:kern w:val="1"/>
      <w:sz w:val="24"/>
      <w:szCs w:val="32"/>
      <w:lang w:eastAsia="zh-CN" w:bidi="hi-IN"/>
    </w:rPr>
  </w:style>
  <w:style w:type="character" w:customStyle="1" w:styleId="Cmsor5Char">
    <w:name w:val="Címsor 5 Char"/>
    <w:basedOn w:val="Bekezdsalapbettpusa"/>
    <w:link w:val="Cmsor5"/>
    <w:uiPriority w:val="9"/>
    <w:semiHidden/>
    <w:rsid w:val="00130A90"/>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130A90"/>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130A90"/>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130A90"/>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130A90"/>
    <w:rPr>
      <w:rFonts w:asciiTheme="majorHAnsi" w:eastAsiaTheme="majorEastAsia" w:hAnsiTheme="majorHAnsi" w:cs="Mangal"/>
      <w:i/>
      <w:iCs/>
      <w:color w:val="272727" w:themeColor="text1" w:themeTint="D8"/>
      <w:kern w:val="1"/>
      <w:sz w:val="21"/>
      <w:szCs w:val="19"/>
      <w:lang w:eastAsia="zh-CN" w:bidi="hi-IN"/>
    </w:rPr>
  </w:style>
  <w:style w:type="character" w:styleId="Jegyzethivatkozs">
    <w:name w:val="annotation reference"/>
    <w:basedOn w:val="Bekezdsalapbettpusa"/>
    <w:uiPriority w:val="99"/>
    <w:semiHidden/>
    <w:unhideWhenUsed/>
    <w:rsid w:val="00C13F42"/>
    <w:rPr>
      <w:sz w:val="16"/>
      <w:szCs w:val="16"/>
    </w:rPr>
  </w:style>
  <w:style w:type="paragraph" w:styleId="Jegyzetszveg">
    <w:name w:val="annotation text"/>
    <w:basedOn w:val="Norml"/>
    <w:link w:val="JegyzetszvegChar"/>
    <w:uiPriority w:val="99"/>
    <w:semiHidden/>
    <w:unhideWhenUsed/>
    <w:rsid w:val="00C13F42"/>
    <w:rPr>
      <w:rFonts w:cs="Mangal"/>
      <w:sz w:val="20"/>
      <w:szCs w:val="18"/>
    </w:rPr>
  </w:style>
  <w:style w:type="character" w:customStyle="1" w:styleId="JegyzetszvegChar">
    <w:name w:val="Jegyzetszöveg Char"/>
    <w:basedOn w:val="Bekezdsalapbettpusa"/>
    <w:link w:val="Jegyzetszveg"/>
    <w:uiPriority w:val="99"/>
    <w:semiHidden/>
    <w:rsid w:val="00C13F42"/>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C13F42"/>
    <w:rPr>
      <w:b/>
      <w:bCs/>
    </w:rPr>
  </w:style>
  <w:style w:type="character" w:customStyle="1" w:styleId="MegjegyzstrgyaChar">
    <w:name w:val="Megjegyzés tárgya Char"/>
    <w:basedOn w:val="JegyzetszvegChar"/>
    <w:link w:val="Megjegyzstrgya"/>
    <w:uiPriority w:val="99"/>
    <w:semiHidden/>
    <w:rsid w:val="00C13F42"/>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C13F42"/>
    <w:rPr>
      <w:rFonts w:ascii="Segoe UI" w:hAnsi="Segoe UI" w:cs="Mangal"/>
      <w:sz w:val="18"/>
      <w:szCs w:val="16"/>
    </w:rPr>
  </w:style>
  <w:style w:type="character" w:customStyle="1" w:styleId="BuborkszvegChar">
    <w:name w:val="Buborékszöveg Char"/>
    <w:basedOn w:val="Bekezdsalapbettpusa"/>
    <w:link w:val="Buborkszveg"/>
    <w:uiPriority w:val="99"/>
    <w:semiHidden/>
    <w:rsid w:val="00C13F42"/>
    <w:rPr>
      <w:rFonts w:ascii="Segoe UI" w:eastAsia="WenQuanYi Zen Hei" w:hAnsi="Segoe UI" w:cs="Mangal"/>
      <w:color w:val="00000A"/>
      <w:kern w:val="1"/>
      <w:sz w:val="18"/>
      <w:szCs w:val="16"/>
      <w:lang w:eastAsia="zh-CN" w:bidi="hi-IN"/>
    </w:rPr>
  </w:style>
  <w:style w:type="paragraph" w:styleId="Lbjegyzetszveg">
    <w:name w:val="footnote text"/>
    <w:basedOn w:val="Norml"/>
    <w:link w:val="LbjegyzetszvegChar"/>
    <w:uiPriority w:val="99"/>
    <w:semiHidden/>
    <w:unhideWhenUsed/>
    <w:rsid w:val="00CE7DD0"/>
    <w:rPr>
      <w:rFonts w:cs="Mangal"/>
      <w:sz w:val="20"/>
      <w:szCs w:val="18"/>
    </w:rPr>
  </w:style>
  <w:style w:type="character" w:customStyle="1" w:styleId="LbjegyzetszvegChar">
    <w:name w:val="Lábjegyzetszöveg Char"/>
    <w:basedOn w:val="Bekezdsalapbettpusa"/>
    <w:link w:val="Lbjegyzetszveg"/>
    <w:uiPriority w:val="99"/>
    <w:semiHidden/>
    <w:rsid w:val="00CE7DD0"/>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CE7DD0"/>
    <w:rPr>
      <w:vertAlign w:val="superscript"/>
    </w:rPr>
  </w:style>
  <w:style w:type="paragraph" w:styleId="Listaszerbekezds">
    <w:name w:val="List Paragraph"/>
    <w:basedOn w:val="Norml"/>
    <w:uiPriority w:val="34"/>
    <w:qFormat/>
    <w:rsid w:val="00CE7DD0"/>
    <w:pPr>
      <w:ind w:left="720"/>
      <w:contextualSpacing/>
    </w:pPr>
    <w:rPr>
      <w:rFonts w:cs="Mangal"/>
      <w:szCs w:val="21"/>
    </w:rPr>
  </w:style>
  <w:style w:type="character" w:styleId="Hiperhivatkozs">
    <w:name w:val="Hyperlink"/>
    <w:basedOn w:val="Bekezdsalapbettpusa"/>
    <w:uiPriority w:val="99"/>
    <w:unhideWhenUsed/>
    <w:rsid w:val="006A7FDB"/>
    <w:rPr>
      <w:color w:val="0563C1" w:themeColor="hyperlink"/>
      <w:u w:val="single"/>
    </w:rPr>
  </w:style>
  <w:style w:type="table" w:styleId="Rcsostblzat">
    <w:name w:val="Table Grid"/>
    <w:basedOn w:val="Normltblzat"/>
    <w:uiPriority w:val="39"/>
    <w:rsid w:val="00955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365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lz94@citromail.h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yperlink" Target="mailto:ttamas0713@gmail.com" TargetMode="Externa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xywarrior@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yperlink" Target="mailto:nagy.adam0901@gmail.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mailto:bajnoktomi96@gmail.com"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kollar\Downloads\GIVK-IN_diplomamunka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file>

<file path=customXml/itemProps1.xml><?xml version="1.0" encoding="utf-8"?>
<ds:datastoreItem xmlns:ds="http://schemas.openxmlformats.org/officeDocument/2006/customXml" ds:itemID="{886124D6-33C3-47EC-98AF-D2223A951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GIVK-IN_diplomamunka_sablon.dot</Template>
  <TotalTime>252</TotalTime>
  <Pages>37</Pages>
  <Words>4540</Words>
  <Characters>31332</Characters>
  <Application>Microsoft Office Word</Application>
  <DocSecurity>0</DocSecurity>
  <Lines>261</Lines>
  <Paragraphs>71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Mihalovicsné Kollár Anita</dc:creator>
  <cp:keywords/>
  <dc:description/>
  <cp:lastModifiedBy>Ádám Nagy</cp:lastModifiedBy>
  <cp:revision>21</cp:revision>
  <dcterms:created xsi:type="dcterms:W3CDTF">2016-11-27T23:16:00Z</dcterms:created>
  <dcterms:modified xsi:type="dcterms:W3CDTF">2019-05-04T08:24:00Z</dcterms:modified>
</cp:coreProperties>
</file>